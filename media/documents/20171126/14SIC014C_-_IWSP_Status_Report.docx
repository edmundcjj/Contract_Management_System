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4F0D6" w14:textId="77777777" w:rsidR="00156246" w:rsidRDefault="00156246" w:rsidP="00054A33">
      <w:pPr>
        <w:pStyle w:val="BodyText"/>
        <w:jc w:val="center"/>
        <w:rPr>
          <w:b/>
          <w:sz w:val="32"/>
          <w:szCs w:val="33"/>
        </w:rPr>
      </w:pPr>
      <w:r>
        <w:rPr>
          <w:b/>
          <w:sz w:val="32"/>
          <w:szCs w:val="33"/>
        </w:rPr>
        <w:t>Singapore Institute of Technology</w:t>
      </w:r>
    </w:p>
    <w:p w14:paraId="13D84086" w14:textId="4F74EA85" w:rsidR="00156246" w:rsidRDefault="00156246" w:rsidP="00054A33">
      <w:pPr>
        <w:pStyle w:val="BodyText"/>
        <w:jc w:val="center"/>
        <w:rPr>
          <w:b/>
          <w:sz w:val="32"/>
          <w:szCs w:val="33"/>
        </w:rPr>
      </w:pPr>
      <w:r w:rsidRPr="00FE07AF">
        <w:rPr>
          <w:b/>
          <w:sz w:val="32"/>
          <w:szCs w:val="33"/>
        </w:rPr>
        <w:t>Infocomm Technology Cluster</w:t>
      </w:r>
    </w:p>
    <w:p w14:paraId="6A30150A" w14:textId="77777777" w:rsidR="00156246" w:rsidRPr="00FE07AF" w:rsidRDefault="00156246" w:rsidP="00054A33">
      <w:pPr>
        <w:pStyle w:val="BodyText"/>
        <w:jc w:val="center"/>
        <w:rPr>
          <w:b/>
          <w:sz w:val="32"/>
          <w:szCs w:val="33"/>
        </w:rPr>
      </w:pPr>
    </w:p>
    <w:p w14:paraId="20B7A17A" w14:textId="77777777" w:rsidR="00156246" w:rsidRPr="00FE07AF" w:rsidRDefault="00156246" w:rsidP="00054A33">
      <w:pPr>
        <w:pStyle w:val="BodyText"/>
        <w:jc w:val="center"/>
        <w:rPr>
          <w:b/>
          <w:sz w:val="32"/>
          <w:szCs w:val="33"/>
        </w:rPr>
      </w:pPr>
      <w:r w:rsidRPr="00FE07AF">
        <w:rPr>
          <w:b/>
          <w:sz w:val="32"/>
          <w:szCs w:val="33"/>
        </w:rPr>
        <w:t>I</w:t>
      </w:r>
      <w:r>
        <w:rPr>
          <w:b/>
          <w:sz w:val="32"/>
          <w:szCs w:val="33"/>
        </w:rPr>
        <w:t>CT</w:t>
      </w:r>
      <w:r w:rsidRPr="00FE07AF">
        <w:rPr>
          <w:b/>
          <w:sz w:val="32"/>
          <w:szCs w:val="33"/>
        </w:rPr>
        <w:t>4002 Integrated Work Study Programme</w:t>
      </w:r>
    </w:p>
    <w:p w14:paraId="3FBA8742" w14:textId="77777777" w:rsidR="00156246" w:rsidRPr="00FE07AF" w:rsidRDefault="00156246" w:rsidP="00FE07AF">
      <w:pPr>
        <w:pStyle w:val="BodyText"/>
        <w:jc w:val="center"/>
        <w:rPr>
          <w:sz w:val="28"/>
          <w:szCs w:val="28"/>
        </w:rPr>
      </w:pPr>
    </w:p>
    <w:p w14:paraId="71E3C2D2" w14:textId="0E136592" w:rsidR="00156246" w:rsidRPr="00FE07AF" w:rsidRDefault="005C6A0E" w:rsidP="00FE07AF">
      <w:pPr>
        <w:pStyle w:val="BodyText"/>
        <w:jc w:val="center"/>
        <w:rPr>
          <w:sz w:val="28"/>
          <w:szCs w:val="28"/>
          <w:u w:val="single"/>
        </w:rPr>
      </w:pPr>
      <w:r>
        <w:rPr>
          <w:sz w:val="28"/>
          <w:szCs w:val="28"/>
          <w:u w:val="single"/>
        </w:rPr>
        <w:t>IWSP Status Report</w:t>
      </w:r>
      <w:r w:rsidR="00010B05">
        <w:rPr>
          <w:sz w:val="28"/>
          <w:szCs w:val="28"/>
          <w:u w:val="single"/>
        </w:rPr>
        <w:t xml:space="preserve"> Submission Form</w:t>
      </w:r>
      <w:r>
        <w:rPr>
          <w:sz w:val="28"/>
          <w:szCs w:val="28"/>
          <w:u w:val="single"/>
        </w:rPr>
        <w:t xml:space="preserve"> </w:t>
      </w:r>
      <w:r w:rsidR="00156246">
        <w:rPr>
          <w:sz w:val="28"/>
          <w:szCs w:val="28"/>
          <w:u w:val="single"/>
        </w:rPr>
        <w:t>(</w:t>
      </w:r>
      <w:r w:rsidR="00156246" w:rsidRPr="00FE07AF">
        <w:rPr>
          <w:sz w:val="28"/>
          <w:szCs w:val="28"/>
          <w:u w:val="single"/>
        </w:rPr>
        <w:t xml:space="preserve">Form </w:t>
      </w:r>
      <w:r>
        <w:rPr>
          <w:sz w:val="28"/>
          <w:szCs w:val="28"/>
          <w:u w:val="single"/>
        </w:rPr>
        <w:t>D</w:t>
      </w:r>
      <w:r w:rsidR="00156246">
        <w:rPr>
          <w:sz w:val="28"/>
          <w:szCs w:val="28"/>
          <w:u w:val="single"/>
        </w:rPr>
        <w:t>)</w:t>
      </w:r>
    </w:p>
    <w:p w14:paraId="49B5D5F2" w14:textId="77777777" w:rsidR="00156246" w:rsidRDefault="00156246" w:rsidP="00FE07AF">
      <w:pPr>
        <w:pStyle w:val="BodyText"/>
      </w:pPr>
    </w:p>
    <w:p w14:paraId="5FDD6EDE" w14:textId="1FEB374A" w:rsidR="00156246" w:rsidRDefault="00156246" w:rsidP="00E06E5F">
      <w:pPr>
        <w:pStyle w:val="Heading1"/>
        <w:numPr>
          <w:ilvl w:val="0"/>
          <w:numId w:val="21"/>
        </w:numPr>
      </w:pPr>
      <w:r>
        <w:t>P</w:t>
      </w:r>
      <w:r w:rsidR="00EC7350">
        <w:t>reamble</w:t>
      </w:r>
    </w:p>
    <w:p w14:paraId="1DB4C2AA" w14:textId="030B86F7" w:rsidR="00EC7350" w:rsidRDefault="00EC7350" w:rsidP="00EC7350">
      <w:pPr>
        <w:pStyle w:val="BodyText"/>
      </w:pPr>
    </w:p>
    <w:p w14:paraId="6C456CD9" w14:textId="7B04D560" w:rsidR="003004D3" w:rsidRDefault="003004D3" w:rsidP="00EC7350">
      <w:pPr>
        <w:pStyle w:val="BodyText"/>
      </w:pPr>
      <w:r w:rsidRPr="003004D3">
        <w:t xml:space="preserve">This form </w:t>
      </w:r>
      <w:r w:rsidR="005B78A9" w:rsidRPr="005B78A9">
        <w:t xml:space="preserve">duly filled and signed </w:t>
      </w:r>
      <w:r w:rsidRPr="003004D3">
        <w:t xml:space="preserve">must be </w:t>
      </w:r>
      <w:r>
        <w:t>attached</w:t>
      </w:r>
      <w:r w:rsidRPr="003004D3">
        <w:t xml:space="preserve"> </w:t>
      </w:r>
      <w:r>
        <w:t>to each</w:t>
      </w:r>
      <w:r w:rsidRPr="003004D3">
        <w:t xml:space="preserve"> IWSP Status Report</w:t>
      </w:r>
      <w:r>
        <w:t xml:space="preserve"> submitted</w:t>
      </w:r>
      <w:r w:rsidRPr="003004D3">
        <w:t>.</w:t>
      </w:r>
    </w:p>
    <w:p w14:paraId="4A7EFB50" w14:textId="77777777" w:rsidR="003004D3" w:rsidRDefault="003004D3" w:rsidP="00EC7350">
      <w:pPr>
        <w:pStyle w:val="BodyText"/>
      </w:pPr>
    </w:p>
    <w:p w14:paraId="0199FE5D" w14:textId="613D9A13" w:rsidR="00AE1164" w:rsidRPr="001B1652" w:rsidRDefault="005C6A0E" w:rsidP="00AE1164">
      <w:pPr>
        <w:pStyle w:val="BodyText"/>
        <w:rPr>
          <w:b/>
        </w:rPr>
      </w:pPr>
      <w:r>
        <w:rPr>
          <w:b/>
        </w:rPr>
        <w:t>Reporting Period</w:t>
      </w:r>
      <w:r w:rsidR="00AE1164">
        <w:rPr>
          <w:b/>
        </w:rPr>
        <w:t>:</w:t>
      </w:r>
    </w:p>
    <w:p w14:paraId="0BBFE07F" w14:textId="77777777" w:rsidR="00AE1164" w:rsidRDefault="00AE1164" w:rsidP="00AE1164">
      <w:pPr>
        <w:pStyle w:val="BodyText"/>
      </w:pPr>
    </w:p>
    <w:p w14:paraId="77979CAB" w14:textId="0D740FC3" w:rsidR="004F2367" w:rsidRDefault="004F2367" w:rsidP="004F2367">
      <w:pPr>
        <w:pStyle w:val="BodyText"/>
      </w:pPr>
      <w:r>
        <w:t>(</w:t>
      </w:r>
      <w:r w:rsidR="005C6A0E">
        <w:t>Reporting Period</w:t>
      </w:r>
      <w:r>
        <w:t xml:space="preserve">): </w:t>
      </w:r>
      <w:sdt>
        <w:sdtPr>
          <w:id w:val="1765113404"/>
          <w:placeholder>
            <w:docPart w:val="F4CE2519B39C4977957CC98603BC9A17"/>
          </w:placeholder>
          <w15:color w:val="FF0000"/>
          <w:date w:fullDate="2017-08-21T00:00:00Z">
            <w:dateFormat w:val="d/M/yyyy"/>
            <w:lid w:val="en-SG"/>
            <w:storeMappedDataAs w:val="dateTime"/>
            <w:calendar w:val="gregorian"/>
          </w:date>
        </w:sdtPr>
        <w:sdtEndPr/>
        <w:sdtContent>
          <w:r w:rsidR="00DD7F92">
            <w:t>21/8/2017</w:t>
          </w:r>
        </w:sdtContent>
      </w:sdt>
      <w:r>
        <w:t xml:space="preserve">    to    </w:t>
      </w:r>
      <w:sdt>
        <w:sdtPr>
          <w:id w:val="713169863"/>
          <w:placeholder>
            <w:docPart w:val="4079428BD71E4BE68CD52C11DCF081AE"/>
          </w:placeholder>
          <w15:color w:val="FF0000"/>
          <w:date w:fullDate="2017-12-15T00:00:00Z">
            <w:dateFormat w:val="d/M/yyyy"/>
            <w:lid w:val="en-SG"/>
            <w:storeMappedDataAs w:val="dateTime"/>
            <w:calendar w:val="gregorian"/>
          </w:date>
        </w:sdtPr>
        <w:sdtEndPr/>
        <w:sdtContent>
          <w:r w:rsidR="00DD7F92">
            <w:t>15/12/2017</w:t>
          </w:r>
        </w:sdtContent>
      </w:sdt>
    </w:p>
    <w:p w14:paraId="3087CFC6" w14:textId="77777777" w:rsidR="00AE1164" w:rsidRDefault="00AE1164" w:rsidP="00AE1164">
      <w:pPr>
        <w:pStyle w:val="BodyText"/>
      </w:pPr>
    </w:p>
    <w:p w14:paraId="55D24850" w14:textId="2C36BCFD" w:rsidR="00EC7350" w:rsidRDefault="00EC7350" w:rsidP="00EC7350">
      <w:pPr>
        <w:pStyle w:val="BodyText"/>
      </w:pPr>
    </w:p>
    <w:p w14:paraId="4AFCFBF8" w14:textId="0A4FE35B" w:rsidR="00EC7350" w:rsidRPr="00AE1164" w:rsidRDefault="00AE1164" w:rsidP="00EC7350">
      <w:pPr>
        <w:pStyle w:val="BodyText"/>
        <w:rPr>
          <w:b/>
        </w:rPr>
      </w:pPr>
      <w:r w:rsidRPr="00AE1164">
        <w:rPr>
          <w:b/>
        </w:rPr>
        <w:t>Candidate Particulars:</w:t>
      </w:r>
    </w:p>
    <w:p w14:paraId="35D1DC85" w14:textId="1C21C83B" w:rsidR="00AE1164" w:rsidRDefault="00AE1164" w:rsidP="00EC7350">
      <w:pPr>
        <w:pStyle w:val="BodyText"/>
      </w:pPr>
    </w:p>
    <w:p w14:paraId="76D62696" w14:textId="399CA235" w:rsidR="00AE1164" w:rsidRDefault="00AE1164" w:rsidP="00AE1164">
      <w:pPr>
        <w:pStyle w:val="BodyText"/>
      </w:pPr>
      <w:r>
        <w:t>(</w:t>
      </w:r>
      <w:r w:rsidRPr="00AE1164">
        <w:t xml:space="preserve">Name of </w:t>
      </w:r>
      <w:r>
        <w:t>Candidate)</w:t>
      </w:r>
      <w:r w:rsidRPr="00AE1164">
        <w:t>:</w:t>
      </w:r>
      <w:r>
        <w:t xml:space="preserve"> </w:t>
      </w:r>
      <w:sdt>
        <w:sdtPr>
          <w:id w:val="-417796748"/>
          <w:placeholder>
            <w:docPart w:val="6DD08DB9B7374AAFAFE657EEF1B3938F"/>
          </w:placeholder>
          <w15:color w:val="FF0000"/>
          <w:text/>
        </w:sdtPr>
        <w:sdtEndPr/>
        <w:sdtContent>
          <w:r w:rsidR="00322E68">
            <w:t>Chow Jie Jin Edmund</w:t>
          </w:r>
        </w:sdtContent>
      </w:sdt>
    </w:p>
    <w:p w14:paraId="51F3B452" w14:textId="16DFDA99" w:rsidR="00EC7350" w:rsidRDefault="00EC7350" w:rsidP="00EC7350">
      <w:pPr>
        <w:pStyle w:val="BodyText"/>
      </w:pPr>
    </w:p>
    <w:p w14:paraId="1FCC6DD1" w14:textId="037170F1" w:rsidR="00AE1164" w:rsidRDefault="00AE1164" w:rsidP="00AE1164">
      <w:pPr>
        <w:pStyle w:val="BodyText"/>
      </w:pPr>
      <w:r>
        <w:t xml:space="preserve">(Organization): </w:t>
      </w:r>
      <w:sdt>
        <w:sdtPr>
          <w:id w:val="-1463258527"/>
          <w:placeholder>
            <w:docPart w:val="F9259C17781C4069BB9B926D60689F86"/>
          </w:placeholder>
          <w15:color w:val="FF0000"/>
          <w:text/>
        </w:sdtPr>
        <w:sdtEndPr/>
        <w:sdtContent>
          <w:r w:rsidR="00322E68">
            <w:t>Mandai Park Development Pte Ltd</w:t>
          </w:r>
        </w:sdtContent>
      </w:sdt>
    </w:p>
    <w:p w14:paraId="0394237C" w14:textId="05FF0648" w:rsidR="00EC7350" w:rsidRDefault="00EC7350" w:rsidP="00EC7350">
      <w:pPr>
        <w:pStyle w:val="BodyText"/>
      </w:pPr>
    </w:p>
    <w:p w14:paraId="614086F8" w14:textId="6C5D8D26" w:rsidR="00AE1164" w:rsidRDefault="00AE1164" w:rsidP="00AE1164">
      <w:pPr>
        <w:pStyle w:val="BodyText"/>
      </w:pPr>
      <w:r>
        <w:t xml:space="preserve">(IWSP Period): </w:t>
      </w:r>
      <w:sdt>
        <w:sdtPr>
          <w:id w:val="418453129"/>
          <w:placeholder>
            <w:docPart w:val="FE161D1AF1B44D6D8C8C774C5FCB7609"/>
          </w:placeholder>
          <w15:color w:val="FF0000"/>
          <w:date w:fullDate="2017-01-09T00:00:00Z">
            <w:dateFormat w:val="d/M/yyyy"/>
            <w:lid w:val="en-SG"/>
            <w:storeMappedDataAs w:val="dateTime"/>
            <w:calendar w:val="gregorian"/>
          </w:date>
        </w:sdtPr>
        <w:sdtEndPr/>
        <w:sdtContent>
          <w:r w:rsidR="00322E68">
            <w:t>9/1/2017</w:t>
          </w:r>
        </w:sdtContent>
      </w:sdt>
      <w:r>
        <w:t xml:space="preserve">    to    </w:t>
      </w:r>
      <w:sdt>
        <w:sdtPr>
          <w:id w:val="-2102243038"/>
          <w:placeholder>
            <w:docPart w:val="FF9D79B5DAFE4B0FB140A7C1AEC917A6"/>
          </w:placeholder>
          <w15:color w:val="FF0000"/>
          <w:date w:fullDate="2017-12-15T00:00:00Z">
            <w:dateFormat w:val="d/M/yyyy"/>
            <w:lid w:val="en-SG"/>
            <w:storeMappedDataAs w:val="dateTime"/>
            <w:calendar w:val="gregorian"/>
          </w:date>
        </w:sdtPr>
        <w:sdtEndPr/>
        <w:sdtContent>
          <w:r w:rsidR="00322E68">
            <w:t>15/12/2017</w:t>
          </w:r>
        </w:sdtContent>
      </w:sdt>
    </w:p>
    <w:p w14:paraId="4D0269C8" w14:textId="2E87FEDE" w:rsidR="00EC7350" w:rsidRDefault="00EC7350" w:rsidP="00EC7350">
      <w:pPr>
        <w:pStyle w:val="BodyText"/>
      </w:pPr>
    </w:p>
    <w:p w14:paraId="32495F65" w14:textId="0B94D896" w:rsidR="00EC7350" w:rsidRDefault="00EC7350" w:rsidP="00EC7350">
      <w:pPr>
        <w:pStyle w:val="BodyText"/>
      </w:pPr>
    </w:p>
    <w:p w14:paraId="6845A045" w14:textId="7EC0975A" w:rsidR="00EC7350" w:rsidRPr="00AE1164" w:rsidRDefault="004F2367" w:rsidP="00EC7350">
      <w:pPr>
        <w:pStyle w:val="BodyText"/>
        <w:rPr>
          <w:b/>
        </w:rPr>
      </w:pPr>
      <w:r>
        <w:rPr>
          <w:b/>
        </w:rPr>
        <w:t>Main Academic</w:t>
      </w:r>
      <w:r w:rsidR="00AE1164" w:rsidRPr="00AE1164">
        <w:rPr>
          <w:b/>
        </w:rPr>
        <w:t xml:space="preserve"> Supervisor Details:</w:t>
      </w:r>
    </w:p>
    <w:p w14:paraId="55A1D027" w14:textId="77777777" w:rsidR="00EC7350" w:rsidRPr="00EC7350" w:rsidRDefault="00EC7350" w:rsidP="00EC7350">
      <w:pPr>
        <w:pStyle w:val="BodyText"/>
      </w:pPr>
    </w:p>
    <w:p w14:paraId="50DC3875" w14:textId="3D5E95BB" w:rsidR="00AE1164" w:rsidRDefault="00AE1164" w:rsidP="00AE1164">
      <w:pPr>
        <w:pStyle w:val="BodyText"/>
      </w:pPr>
      <w:r>
        <w:t xml:space="preserve">(Name): </w:t>
      </w:r>
      <w:sdt>
        <w:sdtPr>
          <w:id w:val="2141225020"/>
          <w:placeholder>
            <w:docPart w:val="1F6AD644ADC941BBA4EF355C368A1FCA"/>
          </w:placeholder>
          <w15:color w:val="FF0000"/>
          <w:text/>
        </w:sdtPr>
        <w:sdtEndPr/>
        <w:sdtContent>
          <w:r w:rsidR="00322E68">
            <w:t>Dr Tan Chek Tien</w:t>
          </w:r>
        </w:sdtContent>
      </w:sdt>
    </w:p>
    <w:p w14:paraId="2B6ECD4D" w14:textId="77777777" w:rsidR="00AE1164" w:rsidRDefault="00AE1164" w:rsidP="00AE1164">
      <w:pPr>
        <w:pStyle w:val="BodyText"/>
      </w:pPr>
    </w:p>
    <w:p w14:paraId="54C6D2EC" w14:textId="7D6C066D" w:rsidR="00AE1164" w:rsidRDefault="00AE1164" w:rsidP="00AE1164">
      <w:pPr>
        <w:pStyle w:val="BodyText"/>
      </w:pPr>
      <w:r>
        <w:t xml:space="preserve">(Email Address): </w:t>
      </w:r>
      <w:sdt>
        <w:sdtPr>
          <w:id w:val="-320198354"/>
          <w:placeholder>
            <w:docPart w:val="0AD9E020DC2B4A28891272C0A34F2133"/>
          </w:placeholder>
          <w15:color w:val="FF0000"/>
          <w:text/>
        </w:sdtPr>
        <w:sdtEndPr/>
        <w:sdtContent>
          <w:r w:rsidR="00322E68">
            <w:t>ChekTien.Tan@Singaporetech.edu.sg</w:t>
          </w:r>
        </w:sdtContent>
      </w:sdt>
    </w:p>
    <w:p w14:paraId="6A967A4E" w14:textId="77777777" w:rsidR="00AE1164" w:rsidRDefault="00AE1164" w:rsidP="00AE1164">
      <w:pPr>
        <w:pStyle w:val="BodyText"/>
      </w:pPr>
    </w:p>
    <w:p w14:paraId="709737CD" w14:textId="6438184E" w:rsidR="00AE1164" w:rsidRDefault="00AE1164" w:rsidP="00AE1164">
      <w:pPr>
        <w:pStyle w:val="BodyText"/>
      </w:pPr>
      <w:r>
        <w:t xml:space="preserve">(Contact Number): </w:t>
      </w:r>
      <w:sdt>
        <w:sdtPr>
          <w:id w:val="-600105709"/>
          <w:placeholder>
            <w:docPart w:val="C9A3165A9B404201A8395CD003CEF93A"/>
          </w:placeholder>
          <w15:color w:val="FF0000"/>
          <w:text/>
        </w:sdtPr>
        <w:sdtEndPr/>
        <w:sdtContent>
          <w:r w:rsidR="00322E68">
            <w:t>9227 8780</w:t>
          </w:r>
        </w:sdtContent>
      </w:sdt>
    </w:p>
    <w:p w14:paraId="7444A1EA" w14:textId="77777777" w:rsidR="00AE1164" w:rsidRDefault="00AE1164" w:rsidP="00AE1164">
      <w:pPr>
        <w:pStyle w:val="BodyText"/>
      </w:pPr>
    </w:p>
    <w:p w14:paraId="08048453" w14:textId="17739855" w:rsidR="00AE1164" w:rsidRDefault="00AE1164" w:rsidP="00AE1164">
      <w:pPr>
        <w:pStyle w:val="BodyText"/>
      </w:pPr>
      <w:r>
        <w:t xml:space="preserve">(Designation): </w:t>
      </w:r>
      <w:sdt>
        <w:sdtPr>
          <w:id w:val="-1355726687"/>
          <w:placeholder>
            <w:docPart w:val="1E6011451CF14CE8B1713588AD0F03F1"/>
          </w:placeholder>
          <w15:color w:val="FF0000"/>
          <w:text/>
        </w:sdtPr>
        <w:sdtEndPr/>
        <w:sdtContent>
          <w:r w:rsidR="00322E68">
            <w:t>Assistant Professor</w:t>
          </w:r>
        </w:sdtContent>
      </w:sdt>
    </w:p>
    <w:p w14:paraId="4E247545" w14:textId="531E18EA" w:rsidR="004F2367" w:rsidRDefault="004F2367" w:rsidP="003E5888">
      <w:pPr>
        <w:pStyle w:val="BodyText"/>
      </w:pPr>
    </w:p>
    <w:p w14:paraId="44AEA8D7" w14:textId="2B3AFFD4" w:rsidR="0079356D" w:rsidRDefault="0079356D" w:rsidP="003E5888">
      <w:pPr>
        <w:pStyle w:val="BodyText"/>
      </w:pPr>
    </w:p>
    <w:p w14:paraId="71F218E7" w14:textId="77777777" w:rsidR="005C6A0E" w:rsidRPr="00AE1164" w:rsidRDefault="005C6A0E" w:rsidP="005C6A0E">
      <w:pPr>
        <w:pStyle w:val="BodyText"/>
        <w:rPr>
          <w:b/>
        </w:rPr>
      </w:pPr>
      <w:r w:rsidRPr="00AE1164">
        <w:rPr>
          <w:b/>
        </w:rPr>
        <w:t>Industry Supervisor Details:</w:t>
      </w:r>
    </w:p>
    <w:p w14:paraId="6FB244CF" w14:textId="77777777" w:rsidR="005C6A0E" w:rsidRPr="00EC7350" w:rsidRDefault="005C6A0E" w:rsidP="005C6A0E">
      <w:pPr>
        <w:pStyle w:val="BodyText"/>
      </w:pPr>
    </w:p>
    <w:p w14:paraId="2506B2CF" w14:textId="398CAE6F" w:rsidR="005C6A0E" w:rsidRDefault="005C6A0E" w:rsidP="005C6A0E">
      <w:pPr>
        <w:pStyle w:val="BodyText"/>
      </w:pPr>
      <w:r>
        <w:t xml:space="preserve">(Name): </w:t>
      </w:r>
      <w:sdt>
        <w:sdtPr>
          <w:id w:val="861784053"/>
          <w:placeholder>
            <w:docPart w:val="3F6ABC78D0B4409CB5985305CBDFD17F"/>
          </w:placeholder>
          <w15:color w:val="FF0000"/>
          <w:text/>
        </w:sdtPr>
        <w:sdtEndPr/>
        <w:sdtContent>
          <w:r w:rsidR="00322E68">
            <w:t>Danny Tan Wei Yang</w:t>
          </w:r>
        </w:sdtContent>
      </w:sdt>
    </w:p>
    <w:p w14:paraId="0D06818D" w14:textId="77777777" w:rsidR="005C6A0E" w:rsidRDefault="005C6A0E" w:rsidP="005C6A0E">
      <w:pPr>
        <w:pStyle w:val="BodyText"/>
      </w:pPr>
    </w:p>
    <w:p w14:paraId="4DA4A33D" w14:textId="33EEFAA5" w:rsidR="005C6A0E" w:rsidRDefault="005C6A0E" w:rsidP="005C6A0E">
      <w:pPr>
        <w:pStyle w:val="BodyText"/>
      </w:pPr>
      <w:r>
        <w:t xml:space="preserve">(Email Address): </w:t>
      </w:r>
      <w:sdt>
        <w:sdtPr>
          <w:id w:val="2058896490"/>
          <w:placeholder>
            <w:docPart w:val="38C31B29343F40C5A1AF42C2A634725C"/>
          </w:placeholder>
          <w15:color w:val="FF0000"/>
          <w:text/>
        </w:sdtPr>
        <w:sdtEndPr/>
        <w:sdtContent>
          <w:r w:rsidR="00322E68">
            <w:t>danny.tan@mandai.com</w:t>
          </w:r>
        </w:sdtContent>
      </w:sdt>
    </w:p>
    <w:p w14:paraId="40172AA9" w14:textId="77777777" w:rsidR="005C6A0E" w:rsidRDefault="005C6A0E" w:rsidP="005C6A0E">
      <w:pPr>
        <w:pStyle w:val="BodyText"/>
      </w:pPr>
    </w:p>
    <w:p w14:paraId="53CC6485" w14:textId="1C3FD282" w:rsidR="005C6A0E" w:rsidRDefault="005C6A0E" w:rsidP="005C6A0E">
      <w:pPr>
        <w:pStyle w:val="BodyText"/>
      </w:pPr>
      <w:r>
        <w:t xml:space="preserve">(Contact Number): </w:t>
      </w:r>
      <w:sdt>
        <w:sdtPr>
          <w:id w:val="-82374714"/>
          <w:placeholder>
            <w:docPart w:val="BE1FC9A31D5B41269D89D420C15B49E2"/>
          </w:placeholder>
          <w15:color w:val="FF0000"/>
          <w:text/>
        </w:sdtPr>
        <w:sdtEndPr/>
        <w:sdtContent>
          <w:r w:rsidR="00322E68">
            <w:t>9369 8836</w:t>
          </w:r>
        </w:sdtContent>
      </w:sdt>
    </w:p>
    <w:p w14:paraId="633914F6" w14:textId="77777777" w:rsidR="005C6A0E" w:rsidRDefault="005C6A0E" w:rsidP="005C6A0E">
      <w:pPr>
        <w:pStyle w:val="BodyText"/>
      </w:pPr>
    </w:p>
    <w:p w14:paraId="1FE6089F" w14:textId="08BDF371" w:rsidR="005C6A0E" w:rsidRDefault="005C6A0E" w:rsidP="005C6A0E">
      <w:pPr>
        <w:pStyle w:val="BodyText"/>
      </w:pPr>
      <w:r>
        <w:t xml:space="preserve">(Designation): </w:t>
      </w:r>
      <w:sdt>
        <w:sdtPr>
          <w:id w:val="1956675477"/>
          <w:placeholder>
            <w:docPart w:val="2D49B0DB708E4155827F38847AAD8AC0"/>
          </w:placeholder>
          <w15:color w:val="FF0000"/>
          <w:text/>
        </w:sdtPr>
        <w:sdtEndPr/>
        <w:sdtContent>
          <w:r w:rsidR="00322E68">
            <w:t>Assistant Vice President</w:t>
          </w:r>
        </w:sdtContent>
      </w:sdt>
    </w:p>
    <w:p w14:paraId="56E57AC6" w14:textId="77777777" w:rsidR="005C6A0E" w:rsidRDefault="005C6A0E" w:rsidP="005C6A0E">
      <w:pPr>
        <w:pStyle w:val="BodyText"/>
      </w:pPr>
    </w:p>
    <w:p w14:paraId="3CA3F4EB" w14:textId="28EC59FF" w:rsidR="005C6A0E" w:rsidRDefault="005C6A0E" w:rsidP="005C6A0E">
      <w:pPr>
        <w:pStyle w:val="BodyText"/>
      </w:pPr>
      <w:r>
        <w:t xml:space="preserve">(Department / Division): </w:t>
      </w:r>
      <w:sdt>
        <w:sdtPr>
          <w:id w:val="244779553"/>
          <w:placeholder>
            <w:docPart w:val="A92AF85AF5D84D779DB18A06A4763D26"/>
          </w:placeholder>
          <w15:color w:val="FF0000"/>
          <w:text/>
        </w:sdtPr>
        <w:sdtEndPr/>
        <w:sdtContent>
          <w:r w:rsidR="00322E68">
            <w:t>Digital</w:t>
          </w:r>
        </w:sdtContent>
      </w:sdt>
    </w:p>
    <w:p w14:paraId="11753053" w14:textId="11DA60DE" w:rsidR="005C6A0E" w:rsidRDefault="005C6A0E" w:rsidP="003E5888">
      <w:pPr>
        <w:pStyle w:val="BodyText"/>
      </w:pPr>
    </w:p>
    <w:p w14:paraId="0F5C68C9" w14:textId="2E13F180" w:rsidR="003E5888" w:rsidRDefault="003E5888" w:rsidP="003E5888">
      <w:pPr>
        <w:pStyle w:val="BodyText"/>
      </w:pPr>
      <w:r>
        <w:br w:type="page"/>
      </w:r>
    </w:p>
    <w:p w14:paraId="7DA83BFB" w14:textId="3521211D" w:rsidR="005C6A0E" w:rsidRDefault="005C6A0E" w:rsidP="003E5888">
      <w:pPr>
        <w:pStyle w:val="Heading1"/>
        <w:numPr>
          <w:ilvl w:val="0"/>
          <w:numId w:val="21"/>
        </w:numPr>
      </w:pPr>
      <w:r>
        <w:lastRenderedPageBreak/>
        <w:t>Declaration of Conformity</w:t>
      </w:r>
    </w:p>
    <w:p w14:paraId="53001287" w14:textId="19C789EB" w:rsidR="005C6A0E" w:rsidRDefault="005C6A0E" w:rsidP="005C6A0E">
      <w:pPr>
        <w:pStyle w:val="BodyText"/>
      </w:pPr>
    </w:p>
    <w:p w14:paraId="49570409" w14:textId="020E00A2" w:rsidR="005C6A0E" w:rsidRDefault="00075B0B" w:rsidP="005C6A0E">
      <w:pPr>
        <w:pStyle w:val="Heading3"/>
        <w:numPr>
          <w:ilvl w:val="1"/>
          <w:numId w:val="21"/>
        </w:numPr>
      </w:pPr>
      <w:r>
        <w:t xml:space="preserve">Declaration by </w:t>
      </w:r>
      <w:r w:rsidR="005C6A0E">
        <w:t>Industry Supervisor</w:t>
      </w:r>
    </w:p>
    <w:p w14:paraId="2A429AAC" w14:textId="77777777" w:rsidR="005C6A0E" w:rsidRDefault="005C6A0E" w:rsidP="005C6A0E">
      <w:pPr>
        <w:pStyle w:val="BodyText"/>
      </w:pPr>
    </w:p>
    <w:p w14:paraId="58348450" w14:textId="743D8D90" w:rsidR="005C6A0E" w:rsidRDefault="005C6A0E" w:rsidP="005C6A0E">
      <w:pPr>
        <w:pStyle w:val="BodyText"/>
      </w:pPr>
      <w:r>
        <w:t xml:space="preserve">I hereby acknowledge that I </w:t>
      </w:r>
      <w:r w:rsidRPr="000E2382">
        <w:rPr>
          <w:u w:val="single"/>
        </w:rPr>
        <w:t xml:space="preserve">have </w:t>
      </w:r>
      <w:r>
        <w:rPr>
          <w:u w:val="single"/>
        </w:rPr>
        <w:t>read and understood</w:t>
      </w:r>
      <w:r>
        <w:t xml:space="preserve"> the contents of the IWSP Status Report, and </w:t>
      </w:r>
      <w:r w:rsidR="00075B0B">
        <w:t>deem the contents</w:t>
      </w:r>
      <w:r>
        <w:t xml:space="preserve"> appropriate for release to the Singapore Institute of Technology</w:t>
      </w:r>
      <w:r w:rsidR="00E67E7B">
        <w:t xml:space="preserve"> for use in the assessment of the candidate</w:t>
      </w:r>
      <w:r>
        <w:t>.</w:t>
      </w:r>
    </w:p>
    <w:p w14:paraId="71C4C401" w14:textId="77777777" w:rsidR="005C6A0E" w:rsidRDefault="005C6A0E" w:rsidP="005C6A0E">
      <w:pPr>
        <w:pStyle w:val="BodyText"/>
      </w:pPr>
    </w:p>
    <w:tbl>
      <w:tblPr>
        <w:tblStyle w:val="TableTheme"/>
        <w:tblW w:w="4795" w:type="pct"/>
        <w:tblInd w:w="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979"/>
        <w:gridCol w:w="3677"/>
      </w:tblGrid>
      <w:tr w:rsidR="00224B93" w14:paraId="33F4F829" w14:textId="77777777" w:rsidTr="00DD5426">
        <w:trPr>
          <w:cantSplit/>
          <w:trHeight w:val="1134"/>
        </w:trPr>
        <w:tc>
          <w:tcPr>
            <w:tcW w:w="4979" w:type="dxa"/>
            <w:tcBorders>
              <w:bottom w:val="single" w:sz="4" w:space="0" w:color="auto"/>
            </w:tcBorders>
            <w:tcMar>
              <w:top w:w="170" w:type="dxa"/>
              <w:bottom w:w="170" w:type="dxa"/>
            </w:tcMar>
            <w:vAlign w:val="bottom"/>
          </w:tcPr>
          <w:p w14:paraId="04A40182" w14:textId="77777777" w:rsidR="00224B93" w:rsidRPr="00666025" w:rsidRDefault="00224B93" w:rsidP="00DD5426">
            <w:pPr>
              <w:pStyle w:val="BodyText"/>
              <w:tabs>
                <w:tab w:val="clear" w:pos="426"/>
              </w:tabs>
              <w:ind w:left="0"/>
              <w:jc w:val="left"/>
              <w:rPr>
                <w:i/>
                <w:sz w:val="18"/>
              </w:rPr>
            </w:pPr>
            <w:r w:rsidRPr="00666025">
              <w:rPr>
                <w:i/>
                <w:sz w:val="18"/>
              </w:rPr>
              <w:t>Signature</w:t>
            </w:r>
            <w:r>
              <w:rPr>
                <w:i/>
                <w:sz w:val="18"/>
              </w:rPr>
              <w:t xml:space="preserve">      </w:t>
            </w:r>
            <w:sdt>
              <w:sdtPr>
                <w:rPr>
                  <w:i/>
                  <w:sz w:val="18"/>
                </w:rPr>
                <w:id w:val="-369766446"/>
                <w15:color w:val="FF0000"/>
                <w:picture/>
              </w:sdtPr>
              <w:sdtEndPr/>
              <w:sdtContent>
                <w:r>
                  <w:rPr>
                    <w:i/>
                    <w:noProof/>
                    <w:sz w:val="18"/>
                    <w:lang w:eastAsia="en-SG"/>
                  </w:rPr>
                  <w:drawing>
                    <wp:inline distT="0" distB="0" distL="0" distR="0" wp14:anchorId="57E10B1E" wp14:editId="5D297875">
                      <wp:extent cx="834300" cy="648000"/>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stretch>
                                <a:fillRect/>
                              </a:stretch>
                            </pic:blipFill>
                            <pic:spPr bwMode="auto">
                              <a:xfrm>
                                <a:off x="0" y="0"/>
                                <a:ext cx="834300" cy="648000"/>
                              </a:xfrm>
                              <a:prstGeom prst="rect">
                                <a:avLst/>
                              </a:prstGeom>
                              <a:noFill/>
                              <a:ln>
                                <a:noFill/>
                              </a:ln>
                            </pic:spPr>
                          </pic:pic>
                        </a:graphicData>
                      </a:graphic>
                    </wp:inline>
                  </w:drawing>
                </w:r>
              </w:sdtContent>
            </w:sdt>
          </w:p>
        </w:tc>
        <w:tc>
          <w:tcPr>
            <w:tcW w:w="3677" w:type="dxa"/>
            <w:tcMar>
              <w:top w:w="170" w:type="dxa"/>
              <w:bottom w:w="170" w:type="dxa"/>
            </w:tcMar>
          </w:tcPr>
          <w:p w14:paraId="22DA838A" w14:textId="77777777" w:rsidR="00224B93" w:rsidRPr="00D330B7" w:rsidRDefault="00224B93" w:rsidP="00DD5426">
            <w:pPr>
              <w:pStyle w:val="BodyText"/>
              <w:tabs>
                <w:tab w:val="clear" w:pos="426"/>
              </w:tabs>
              <w:ind w:left="0"/>
              <w:jc w:val="left"/>
            </w:pPr>
          </w:p>
        </w:tc>
      </w:tr>
      <w:tr w:rsidR="005C6A0E" w14:paraId="3AE145CC" w14:textId="77777777" w:rsidTr="00DD5426">
        <w:trPr>
          <w:cantSplit/>
        </w:trPr>
        <w:tc>
          <w:tcPr>
            <w:tcW w:w="8656" w:type="dxa"/>
            <w:gridSpan w:val="2"/>
            <w:tcMar>
              <w:top w:w="170" w:type="dxa"/>
              <w:bottom w:w="170" w:type="dxa"/>
            </w:tcMar>
          </w:tcPr>
          <w:p w14:paraId="22C05420" w14:textId="77777777" w:rsidR="005C6A0E" w:rsidRDefault="005C6A0E" w:rsidP="00DD5426">
            <w:pPr>
              <w:pStyle w:val="BodyText"/>
              <w:tabs>
                <w:tab w:val="clear" w:pos="426"/>
              </w:tabs>
              <w:ind w:left="0"/>
              <w:jc w:val="left"/>
            </w:pPr>
          </w:p>
          <w:p w14:paraId="476805DF" w14:textId="77B3F7ED" w:rsidR="005C6A0E" w:rsidRDefault="005C6A0E" w:rsidP="00DD5426">
            <w:pPr>
              <w:pStyle w:val="BodyText"/>
              <w:tabs>
                <w:tab w:val="clear" w:pos="426"/>
              </w:tabs>
              <w:ind w:left="0"/>
              <w:jc w:val="left"/>
            </w:pPr>
            <w:r w:rsidRPr="00666025">
              <w:rPr>
                <w:b/>
              </w:rPr>
              <w:t>Name</w:t>
            </w:r>
            <w:r w:rsidR="00075B0B">
              <w:rPr>
                <w:b/>
              </w:rPr>
              <w:t xml:space="preserve"> of Industry Supervisor</w:t>
            </w:r>
            <w:r w:rsidRPr="00666025">
              <w:rPr>
                <w:b/>
              </w:rPr>
              <w:t>:</w:t>
            </w:r>
            <w:r>
              <w:t xml:space="preserve"> </w:t>
            </w:r>
            <w:sdt>
              <w:sdtPr>
                <w:id w:val="1169678720"/>
                <w:placeholder>
                  <w:docPart w:val="CF21FFB194114472B41665CB0850656C"/>
                </w:placeholder>
                <w15:color w:val="FF0000"/>
                <w:text/>
              </w:sdtPr>
              <w:sdtEndPr/>
              <w:sdtContent>
                <w:r w:rsidR="00FD11DC">
                  <w:t>Danny Tan Wei Yang</w:t>
                </w:r>
              </w:sdtContent>
            </w:sdt>
          </w:p>
          <w:p w14:paraId="7CB62954" w14:textId="4749A4F1" w:rsidR="005C6A0E" w:rsidRDefault="005C6A0E" w:rsidP="00DD5426">
            <w:pPr>
              <w:pStyle w:val="BodyText"/>
              <w:tabs>
                <w:tab w:val="clear" w:pos="426"/>
              </w:tabs>
              <w:ind w:left="0"/>
              <w:jc w:val="left"/>
            </w:pPr>
            <w:r w:rsidRPr="00666025">
              <w:rPr>
                <w:b/>
              </w:rPr>
              <w:t xml:space="preserve">Designation: </w:t>
            </w:r>
            <w:sdt>
              <w:sdtPr>
                <w:id w:val="-395284979"/>
                <w:placeholder>
                  <w:docPart w:val="C7D84659E7174BA69171B7A4E3B1A6A9"/>
                </w:placeholder>
                <w15:color w:val="FF0000"/>
                <w:text/>
              </w:sdtPr>
              <w:sdtEndPr/>
              <w:sdtContent>
                <w:r w:rsidR="00FD11DC">
                  <w:t>Assistant Vice President</w:t>
                </w:r>
              </w:sdtContent>
            </w:sdt>
          </w:p>
          <w:p w14:paraId="735C7C3D" w14:textId="29FB745E" w:rsidR="005C6A0E" w:rsidRDefault="005C6A0E" w:rsidP="00DD5426">
            <w:pPr>
              <w:pStyle w:val="BodyText"/>
              <w:tabs>
                <w:tab w:val="clear" w:pos="426"/>
              </w:tabs>
              <w:ind w:left="0"/>
              <w:jc w:val="left"/>
            </w:pPr>
            <w:r w:rsidRPr="00666025">
              <w:rPr>
                <w:b/>
              </w:rPr>
              <w:t>Department:</w:t>
            </w:r>
            <w:r>
              <w:t xml:space="preserve"> </w:t>
            </w:r>
            <w:sdt>
              <w:sdtPr>
                <w:id w:val="-1434816439"/>
                <w:placeholder>
                  <w:docPart w:val="D65D9708AD954DBD82EC6C61DF04F19B"/>
                </w:placeholder>
                <w15:color w:val="FF0000"/>
                <w:text/>
              </w:sdtPr>
              <w:sdtEndPr/>
              <w:sdtContent>
                <w:r w:rsidR="00FD11DC">
                  <w:t>Digital</w:t>
                </w:r>
              </w:sdtContent>
            </w:sdt>
          </w:p>
          <w:p w14:paraId="3E1732C3" w14:textId="69A9E766" w:rsidR="005C6A0E" w:rsidRDefault="00075B0B" w:rsidP="00DD5426">
            <w:pPr>
              <w:pStyle w:val="BodyText"/>
              <w:tabs>
                <w:tab w:val="clear" w:pos="426"/>
              </w:tabs>
              <w:ind w:left="0"/>
              <w:jc w:val="left"/>
            </w:pPr>
            <w:r>
              <w:rPr>
                <w:b/>
              </w:rPr>
              <w:t>Contact</w:t>
            </w:r>
            <w:r w:rsidR="005C6A0E" w:rsidRPr="00666025">
              <w:rPr>
                <w:b/>
              </w:rPr>
              <w:t xml:space="preserve"> No:</w:t>
            </w:r>
            <w:r w:rsidR="005C6A0E">
              <w:t xml:space="preserve"> </w:t>
            </w:r>
            <w:sdt>
              <w:sdtPr>
                <w:id w:val="-219515329"/>
                <w:placeholder>
                  <w:docPart w:val="D5CD7530A93F4FAA8097E1B4EEDE3B1F"/>
                </w:placeholder>
                <w15:color w:val="FF0000"/>
                <w:text/>
              </w:sdtPr>
              <w:sdtEndPr/>
              <w:sdtContent>
                <w:r w:rsidR="00FD11DC">
                  <w:t>9369 8836</w:t>
                </w:r>
              </w:sdtContent>
            </w:sdt>
          </w:p>
          <w:p w14:paraId="1B032D65" w14:textId="5955B704" w:rsidR="005C6A0E" w:rsidRDefault="005C6A0E" w:rsidP="00DD5426">
            <w:pPr>
              <w:pStyle w:val="BodyText"/>
              <w:tabs>
                <w:tab w:val="clear" w:pos="426"/>
              </w:tabs>
              <w:ind w:left="0"/>
              <w:jc w:val="left"/>
            </w:pPr>
            <w:r w:rsidRPr="00666025">
              <w:rPr>
                <w:b/>
              </w:rPr>
              <w:t>Email:</w:t>
            </w:r>
            <w:r>
              <w:t xml:space="preserve"> </w:t>
            </w:r>
            <w:sdt>
              <w:sdtPr>
                <w:id w:val="-52626955"/>
                <w:placeholder>
                  <w:docPart w:val="EDEFFC3A271C4F18B1CF3B41EBCC3D4D"/>
                </w:placeholder>
                <w15:color w:val="FF0000"/>
                <w:text/>
              </w:sdtPr>
              <w:sdtEndPr/>
              <w:sdtContent>
                <w:r w:rsidR="00FD11DC">
                  <w:t>danny.tan@mandai.com</w:t>
                </w:r>
              </w:sdtContent>
            </w:sdt>
          </w:p>
          <w:p w14:paraId="63F14B43" w14:textId="2D9402D4" w:rsidR="005C6A0E" w:rsidRDefault="005C6A0E" w:rsidP="00DD5426">
            <w:pPr>
              <w:pStyle w:val="BodyText"/>
              <w:tabs>
                <w:tab w:val="clear" w:pos="426"/>
              </w:tabs>
              <w:ind w:left="0"/>
              <w:jc w:val="left"/>
            </w:pPr>
            <w:r w:rsidRPr="009634C9">
              <w:rPr>
                <w:b/>
              </w:rPr>
              <w:t>Date:</w:t>
            </w:r>
            <w:r>
              <w:t xml:space="preserve"> </w:t>
            </w:r>
            <w:sdt>
              <w:sdtPr>
                <w:id w:val="-747414225"/>
                <w:placeholder>
                  <w:docPart w:val="CB5B06D127EC49918DDBD8D3DFCF8D51"/>
                </w:placeholder>
                <w15:color w:val="FF0000"/>
                <w:date w:fullDate="2017-11-23T00:00:00Z">
                  <w:dateFormat w:val="d/M/yyyy"/>
                  <w:lid w:val="en-SG"/>
                  <w:storeMappedDataAs w:val="dateTime"/>
                  <w:calendar w:val="gregorian"/>
                </w:date>
              </w:sdtPr>
              <w:sdtEndPr/>
              <w:sdtContent>
                <w:r w:rsidR="00F059F1">
                  <w:t>23/11/2017</w:t>
                </w:r>
              </w:sdtContent>
            </w:sdt>
          </w:p>
        </w:tc>
      </w:tr>
    </w:tbl>
    <w:p w14:paraId="6F3F71A2" w14:textId="77777777" w:rsidR="005C6A0E" w:rsidRPr="00064120" w:rsidRDefault="005C6A0E" w:rsidP="005C6A0E">
      <w:pPr>
        <w:pStyle w:val="BodyText"/>
      </w:pPr>
    </w:p>
    <w:p w14:paraId="6FF73B7A" w14:textId="2F4FA858" w:rsidR="005C6A0E" w:rsidRDefault="00075B0B" w:rsidP="005C6A0E">
      <w:pPr>
        <w:pStyle w:val="Heading3"/>
        <w:numPr>
          <w:ilvl w:val="1"/>
          <w:numId w:val="21"/>
        </w:numPr>
      </w:pPr>
      <w:r>
        <w:t>Declaration by Candidate</w:t>
      </w:r>
    </w:p>
    <w:p w14:paraId="7AB19940" w14:textId="77777777" w:rsidR="005C6A0E" w:rsidRDefault="005C6A0E" w:rsidP="005C6A0E">
      <w:pPr>
        <w:pStyle w:val="BodyText"/>
      </w:pPr>
    </w:p>
    <w:p w14:paraId="0A5115AD" w14:textId="549EE404" w:rsidR="005C6A0E" w:rsidRDefault="005C6A0E" w:rsidP="005C6A0E">
      <w:pPr>
        <w:pStyle w:val="BodyText"/>
      </w:pPr>
      <w:r w:rsidRPr="000E2382">
        <w:t xml:space="preserve">I hereby acknowledge that I </w:t>
      </w:r>
      <w:r w:rsidRPr="000E2382">
        <w:rPr>
          <w:u w:val="single"/>
        </w:rPr>
        <w:t>have engaged and discussed with my Industry Supervisor</w:t>
      </w:r>
      <w:r w:rsidRPr="000E2382">
        <w:t xml:space="preserve"> on the </w:t>
      </w:r>
      <w:r w:rsidR="00075B0B">
        <w:t>contents of the IWSP Status Report, and have sought approval for the release of the report to the Singapore Institute of Technology</w:t>
      </w:r>
      <w:r w:rsidRPr="00064120">
        <w:t>.</w:t>
      </w:r>
    </w:p>
    <w:p w14:paraId="63B95733" w14:textId="77777777" w:rsidR="005C6A0E" w:rsidRDefault="005C6A0E" w:rsidP="005C6A0E">
      <w:pPr>
        <w:pStyle w:val="BodyText"/>
      </w:pPr>
    </w:p>
    <w:tbl>
      <w:tblPr>
        <w:tblStyle w:val="TableTheme"/>
        <w:tblW w:w="4795" w:type="pct"/>
        <w:tblInd w:w="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979"/>
        <w:gridCol w:w="3677"/>
      </w:tblGrid>
      <w:tr w:rsidR="00224B93" w14:paraId="7F15B331" w14:textId="77777777" w:rsidTr="00DD5426">
        <w:trPr>
          <w:cantSplit/>
          <w:trHeight w:val="1134"/>
        </w:trPr>
        <w:tc>
          <w:tcPr>
            <w:tcW w:w="4979" w:type="dxa"/>
            <w:tcBorders>
              <w:bottom w:val="single" w:sz="4" w:space="0" w:color="auto"/>
            </w:tcBorders>
            <w:tcMar>
              <w:top w:w="170" w:type="dxa"/>
              <w:bottom w:w="170" w:type="dxa"/>
            </w:tcMar>
            <w:vAlign w:val="bottom"/>
          </w:tcPr>
          <w:p w14:paraId="3247BA41" w14:textId="77777777" w:rsidR="00224B93" w:rsidRPr="00666025" w:rsidRDefault="00224B93" w:rsidP="00DD5426">
            <w:pPr>
              <w:pStyle w:val="BodyText"/>
              <w:tabs>
                <w:tab w:val="clear" w:pos="426"/>
              </w:tabs>
              <w:ind w:left="0"/>
              <w:jc w:val="left"/>
              <w:rPr>
                <w:i/>
                <w:sz w:val="18"/>
              </w:rPr>
            </w:pPr>
            <w:r w:rsidRPr="00666025">
              <w:rPr>
                <w:i/>
                <w:sz w:val="18"/>
              </w:rPr>
              <w:t>Signature</w:t>
            </w:r>
            <w:r>
              <w:rPr>
                <w:i/>
                <w:sz w:val="18"/>
              </w:rPr>
              <w:t xml:space="preserve">      </w:t>
            </w:r>
            <w:sdt>
              <w:sdtPr>
                <w:rPr>
                  <w:i/>
                  <w:sz w:val="18"/>
                </w:rPr>
                <w:id w:val="1063056646"/>
                <w15:color w:val="FF0000"/>
                <w:picture/>
              </w:sdtPr>
              <w:sdtEndPr/>
              <w:sdtContent>
                <w:r>
                  <w:rPr>
                    <w:i/>
                    <w:noProof/>
                    <w:sz w:val="18"/>
                    <w:lang w:eastAsia="en-SG"/>
                  </w:rPr>
                  <w:drawing>
                    <wp:inline distT="0" distB="0" distL="0" distR="0" wp14:anchorId="7E885B41" wp14:editId="1D075657">
                      <wp:extent cx="1385617" cy="648000"/>
                      <wp:effectExtent l="0" t="0" r="508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9"/>
                              <a:stretch>
                                <a:fillRect/>
                              </a:stretch>
                            </pic:blipFill>
                            <pic:spPr bwMode="auto">
                              <a:xfrm>
                                <a:off x="0" y="0"/>
                                <a:ext cx="1385617" cy="648000"/>
                              </a:xfrm>
                              <a:prstGeom prst="rect">
                                <a:avLst/>
                              </a:prstGeom>
                              <a:noFill/>
                              <a:ln>
                                <a:noFill/>
                              </a:ln>
                            </pic:spPr>
                          </pic:pic>
                        </a:graphicData>
                      </a:graphic>
                    </wp:inline>
                  </w:drawing>
                </w:r>
              </w:sdtContent>
            </w:sdt>
          </w:p>
        </w:tc>
        <w:tc>
          <w:tcPr>
            <w:tcW w:w="3677" w:type="dxa"/>
            <w:tcMar>
              <w:top w:w="170" w:type="dxa"/>
              <w:bottom w:w="170" w:type="dxa"/>
            </w:tcMar>
          </w:tcPr>
          <w:p w14:paraId="04C11A2C" w14:textId="77777777" w:rsidR="00224B93" w:rsidRPr="00D330B7" w:rsidRDefault="00224B93" w:rsidP="00DD5426">
            <w:pPr>
              <w:pStyle w:val="BodyText"/>
              <w:tabs>
                <w:tab w:val="clear" w:pos="426"/>
              </w:tabs>
              <w:ind w:left="0"/>
              <w:jc w:val="left"/>
            </w:pPr>
          </w:p>
        </w:tc>
      </w:tr>
      <w:tr w:rsidR="005C6A0E" w14:paraId="0166EB47" w14:textId="77777777" w:rsidTr="00DD5426">
        <w:trPr>
          <w:cantSplit/>
        </w:trPr>
        <w:tc>
          <w:tcPr>
            <w:tcW w:w="8656" w:type="dxa"/>
            <w:gridSpan w:val="2"/>
            <w:tcMar>
              <w:top w:w="170" w:type="dxa"/>
              <w:bottom w:w="170" w:type="dxa"/>
            </w:tcMar>
          </w:tcPr>
          <w:p w14:paraId="3F30B035" w14:textId="77777777" w:rsidR="005C6A0E" w:rsidRDefault="005C6A0E" w:rsidP="00DD5426">
            <w:pPr>
              <w:pStyle w:val="BodyText"/>
              <w:tabs>
                <w:tab w:val="clear" w:pos="426"/>
              </w:tabs>
              <w:ind w:left="0"/>
              <w:jc w:val="left"/>
            </w:pPr>
          </w:p>
          <w:p w14:paraId="49E4B387" w14:textId="0A6C3FE1" w:rsidR="005C6A0E" w:rsidRDefault="005C6A0E" w:rsidP="00DD5426">
            <w:pPr>
              <w:pStyle w:val="BodyText"/>
              <w:tabs>
                <w:tab w:val="clear" w:pos="426"/>
              </w:tabs>
              <w:ind w:left="0"/>
              <w:jc w:val="left"/>
            </w:pPr>
            <w:r w:rsidRPr="00666025">
              <w:rPr>
                <w:b/>
              </w:rPr>
              <w:t>Name</w:t>
            </w:r>
            <w:r w:rsidR="00075B0B">
              <w:rPr>
                <w:b/>
              </w:rPr>
              <w:t xml:space="preserve"> of Candidate</w:t>
            </w:r>
            <w:r w:rsidRPr="00666025">
              <w:rPr>
                <w:b/>
              </w:rPr>
              <w:t>:</w:t>
            </w:r>
            <w:r>
              <w:t xml:space="preserve"> </w:t>
            </w:r>
            <w:sdt>
              <w:sdtPr>
                <w:id w:val="-1647039124"/>
                <w:placeholder>
                  <w:docPart w:val="33E8792DD0CF493CA43E39AC248F4D8F"/>
                </w:placeholder>
                <w15:color w:val="FF0000"/>
                <w:text/>
              </w:sdtPr>
              <w:sdtEndPr/>
              <w:sdtContent>
                <w:r w:rsidR="00FD11DC">
                  <w:t>Chow Jie Jin Edmund</w:t>
                </w:r>
              </w:sdtContent>
            </w:sdt>
          </w:p>
          <w:p w14:paraId="65C81D74" w14:textId="1404ED7B" w:rsidR="005C6A0E" w:rsidRDefault="00075B0B" w:rsidP="00DD5426">
            <w:pPr>
              <w:pStyle w:val="BodyText"/>
              <w:tabs>
                <w:tab w:val="clear" w:pos="426"/>
              </w:tabs>
              <w:ind w:left="0"/>
              <w:jc w:val="left"/>
            </w:pPr>
            <w:r>
              <w:rPr>
                <w:b/>
              </w:rPr>
              <w:t>Contact</w:t>
            </w:r>
            <w:r w:rsidR="005C6A0E" w:rsidRPr="00666025">
              <w:rPr>
                <w:b/>
              </w:rPr>
              <w:t xml:space="preserve"> No:</w:t>
            </w:r>
            <w:r w:rsidR="005C6A0E">
              <w:t xml:space="preserve"> </w:t>
            </w:r>
            <w:sdt>
              <w:sdtPr>
                <w:id w:val="-1557696194"/>
                <w:placeholder>
                  <w:docPart w:val="33E8792DD0CF493CA43E39AC248F4D8F"/>
                </w:placeholder>
                <w15:color w:val="FF0000"/>
                <w:text/>
              </w:sdtPr>
              <w:sdtEndPr/>
              <w:sdtContent>
                <w:r w:rsidR="00FD11DC">
                  <w:t>9151 3429</w:t>
                </w:r>
              </w:sdtContent>
            </w:sdt>
          </w:p>
          <w:p w14:paraId="491EDC0F" w14:textId="33CDF1D9" w:rsidR="005C6A0E" w:rsidRDefault="005C6A0E" w:rsidP="00DD5426">
            <w:pPr>
              <w:pStyle w:val="BodyText"/>
              <w:tabs>
                <w:tab w:val="clear" w:pos="426"/>
              </w:tabs>
              <w:ind w:left="0"/>
              <w:jc w:val="left"/>
            </w:pPr>
            <w:r w:rsidRPr="00666025">
              <w:rPr>
                <w:b/>
              </w:rPr>
              <w:t>Email:</w:t>
            </w:r>
            <w:r>
              <w:t xml:space="preserve"> </w:t>
            </w:r>
            <w:sdt>
              <w:sdtPr>
                <w:id w:val="-1098868109"/>
                <w:placeholder>
                  <w:docPart w:val="33E8792DD0CF493CA43E39AC248F4D8F"/>
                </w:placeholder>
                <w15:color w:val="FF0000"/>
                <w:text/>
              </w:sdtPr>
              <w:sdtEndPr/>
              <w:sdtContent>
                <w:r w:rsidR="00FD11DC">
                  <w:t>14sic014c@sit.singaporetech.edu.sg</w:t>
                </w:r>
              </w:sdtContent>
            </w:sdt>
          </w:p>
          <w:p w14:paraId="3FECFB06" w14:textId="5591285F" w:rsidR="005C6A0E" w:rsidRDefault="005C6A0E" w:rsidP="00DD5426">
            <w:pPr>
              <w:pStyle w:val="BodyText"/>
              <w:tabs>
                <w:tab w:val="clear" w:pos="426"/>
              </w:tabs>
              <w:ind w:left="0"/>
              <w:jc w:val="left"/>
            </w:pPr>
            <w:r w:rsidRPr="009634C9">
              <w:rPr>
                <w:b/>
              </w:rPr>
              <w:t>Date:</w:t>
            </w:r>
            <w:r>
              <w:t xml:space="preserve"> </w:t>
            </w:r>
            <w:sdt>
              <w:sdtPr>
                <w:id w:val="-273939231"/>
                <w:placeholder>
                  <w:docPart w:val="D5B6DE68D3514FCC9031B6D31888F619"/>
                </w:placeholder>
                <w15:color w:val="FF0000"/>
                <w:date w:fullDate="2017-11-21T00:00:00Z">
                  <w:dateFormat w:val="d/M/yyyy"/>
                  <w:lid w:val="en-SG"/>
                  <w:storeMappedDataAs w:val="dateTime"/>
                  <w:calendar w:val="gregorian"/>
                </w:date>
              </w:sdtPr>
              <w:sdtEndPr/>
              <w:sdtContent>
                <w:r w:rsidR="00D6314E">
                  <w:t>21/11/2017</w:t>
                </w:r>
              </w:sdtContent>
            </w:sdt>
          </w:p>
        </w:tc>
      </w:tr>
    </w:tbl>
    <w:p w14:paraId="645CAAF4" w14:textId="77777777" w:rsidR="005C6A0E" w:rsidRPr="00064120" w:rsidRDefault="005C6A0E" w:rsidP="005C6A0E">
      <w:pPr>
        <w:pStyle w:val="BodyText"/>
      </w:pPr>
    </w:p>
    <w:p w14:paraId="67F50E5C" w14:textId="026D7571" w:rsidR="00CD181D" w:rsidRDefault="00CD181D" w:rsidP="00C22261">
      <w:pPr>
        <w:pStyle w:val="BodyText"/>
      </w:pPr>
    </w:p>
    <w:p w14:paraId="3C3F18D0" w14:textId="7738B8D4" w:rsidR="00CD181D" w:rsidRDefault="00CD181D" w:rsidP="00CD181D">
      <w:pPr>
        <w:pStyle w:val="BodyText"/>
        <w:jc w:val="center"/>
        <w:rPr>
          <w:b/>
        </w:rPr>
      </w:pPr>
      <w:r w:rsidRPr="00CD181D">
        <w:rPr>
          <w:b/>
        </w:rPr>
        <w:t xml:space="preserve">END OF </w:t>
      </w:r>
      <w:r w:rsidR="00334F14">
        <w:rPr>
          <w:b/>
        </w:rPr>
        <w:t>FORM D</w:t>
      </w:r>
    </w:p>
    <w:p w14:paraId="5617A1CA" w14:textId="1C7891C3" w:rsidR="00A657E3" w:rsidRDefault="00A657E3" w:rsidP="00A657E3">
      <w:pPr>
        <w:pStyle w:val="BodyText"/>
      </w:pPr>
    </w:p>
    <w:p w14:paraId="76812AE2" w14:textId="77777777" w:rsidR="00A657E3" w:rsidRDefault="00A657E3" w:rsidP="00A657E3">
      <w:pPr>
        <w:pStyle w:val="BodyText"/>
        <w:sectPr w:rsidR="00A657E3" w:rsidSect="00C22261">
          <w:headerReference w:type="default" r:id="rId10"/>
          <w:footerReference w:type="default" r:id="rId11"/>
          <w:pgSz w:w="11906" w:h="16838"/>
          <w:pgMar w:top="1560" w:right="1440" w:bottom="1560" w:left="1440" w:header="708" w:footer="708" w:gutter="0"/>
          <w:pgNumType w:start="1"/>
          <w:cols w:space="708"/>
          <w:docGrid w:linePitch="360"/>
        </w:sectPr>
      </w:pPr>
    </w:p>
    <w:tbl>
      <w:tblPr>
        <w:tblW w:w="0" w:type="auto"/>
        <w:tblLook w:val="04A0" w:firstRow="1" w:lastRow="0" w:firstColumn="1" w:lastColumn="0" w:noHBand="0" w:noVBand="1"/>
      </w:tblPr>
      <w:tblGrid>
        <w:gridCol w:w="9016"/>
      </w:tblGrid>
      <w:tr w:rsidR="00A657E3" w:rsidRPr="00DC7422" w14:paraId="5E710484" w14:textId="77777777" w:rsidTr="00DC7422">
        <w:tc>
          <w:tcPr>
            <w:tcW w:w="9016" w:type="dxa"/>
            <w:tcMar>
              <w:top w:w="170" w:type="dxa"/>
              <w:bottom w:w="1213" w:type="dxa"/>
            </w:tcMar>
          </w:tcPr>
          <w:p w14:paraId="20B47719" w14:textId="77777777" w:rsidR="00A657E3" w:rsidRPr="00DC7422" w:rsidRDefault="00A657E3" w:rsidP="005C6A0E">
            <w:pPr>
              <w:pStyle w:val="BodyText"/>
              <w:ind w:left="0"/>
              <w:rPr>
                <w:b/>
                <w:sz w:val="28"/>
              </w:rPr>
            </w:pPr>
            <w:r w:rsidRPr="00DC7422">
              <w:rPr>
                <w:b/>
                <w:noProof/>
                <w:sz w:val="28"/>
                <w:lang w:eastAsia="en-SG"/>
              </w:rPr>
              <w:lastRenderedPageBreak/>
              <w:drawing>
                <wp:inline distT="0" distB="0" distL="0" distR="0" wp14:anchorId="2F33D96B" wp14:editId="7328B66F">
                  <wp:extent cx="2676525" cy="1209675"/>
                  <wp:effectExtent l="0" t="0" r="9525"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apore_Institute_of_Technology_logo.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76525" cy="1209675"/>
                          </a:xfrm>
                          <a:prstGeom prst="rect">
                            <a:avLst/>
                          </a:prstGeom>
                        </pic:spPr>
                      </pic:pic>
                    </a:graphicData>
                  </a:graphic>
                </wp:inline>
              </w:drawing>
            </w:r>
          </w:p>
          <w:p w14:paraId="4649BD11" w14:textId="77777777" w:rsidR="00A657E3" w:rsidRPr="00DC7422" w:rsidRDefault="00A657E3" w:rsidP="005C6A0E">
            <w:pPr>
              <w:pStyle w:val="BodyText"/>
              <w:ind w:left="0"/>
              <w:rPr>
                <w:b/>
                <w:sz w:val="28"/>
              </w:rPr>
            </w:pPr>
          </w:p>
          <w:p w14:paraId="15E71DDA" w14:textId="77777777" w:rsidR="00A657E3" w:rsidRPr="00DC7422" w:rsidRDefault="00A657E3" w:rsidP="005C6A0E">
            <w:pPr>
              <w:pStyle w:val="BodyText"/>
              <w:ind w:left="0"/>
              <w:rPr>
                <w:b/>
                <w:sz w:val="28"/>
              </w:rPr>
            </w:pPr>
            <w:r w:rsidRPr="00DC7422">
              <w:rPr>
                <w:b/>
                <w:sz w:val="28"/>
              </w:rPr>
              <w:t>Information and Communication Technology Cluster</w:t>
            </w:r>
          </w:p>
        </w:tc>
      </w:tr>
      <w:tr w:rsidR="00A657E3" w:rsidRPr="00DC7422" w14:paraId="43C016B1" w14:textId="77777777" w:rsidTr="00DC7422">
        <w:tc>
          <w:tcPr>
            <w:tcW w:w="9016" w:type="dxa"/>
            <w:tcMar>
              <w:top w:w="170" w:type="dxa"/>
              <w:bottom w:w="1213" w:type="dxa"/>
            </w:tcMar>
          </w:tcPr>
          <w:p w14:paraId="30C7315E" w14:textId="77777777" w:rsidR="00A657E3" w:rsidRPr="00DC7422" w:rsidRDefault="00A657E3" w:rsidP="00DD38D7">
            <w:pPr>
              <w:pStyle w:val="BodyTextSerif"/>
              <w:rPr>
                <w:sz w:val="40"/>
              </w:rPr>
            </w:pPr>
            <w:r w:rsidRPr="00DC7422">
              <w:rPr>
                <w:sz w:val="40"/>
              </w:rPr>
              <w:t>IWSP Status Report</w:t>
            </w:r>
          </w:p>
          <w:p w14:paraId="64BDAED3" w14:textId="0B4E7978" w:rsidR="00A657E3" w:rsidRPr="00DC7422" w:rsidRDefault="00A657E3" w:rsidP="00DD38D7">
            <w:pPr>
              <w:pStyle w:val="BodyTextSerif"/>
              <w:rPr>
                <w:sz w:val="40"/>
                <w:szCs w:val="40"/>
              </w:rPr>
            </w:pPr>
            <w:r w:rsidRPr="00DC7422">
              <w:rPr>
                <w:sz w:val="40"/>
                <w:szCs w:val="40"/>
              </w:rPr>
              <w:t>(</w:t>
            </w:r>
            <w:sdt>
              <w:sdtPr>
                <w:rPr>
                  <w:sz w:val="40"/>
                  <w:szCs w:val="40"/>
                </w:rPr>
                <w:id w:val="1536081634"/>
                <w:placeholder>
                  <w:docPart w:val="6E23AF969BD1493DB27063546E5EFA16"/>
                </w:placeholder>
                <w:text/>
              </w:sdtPr>
              <w:sdtEndPr/>
              <w:sdtContent>
                <w:r w:rsidR="00231308">
                  <w:rPr>
                    <w:sz w:val="40"/>
                    <w:szCs w:val="40"/>
                  </w:rPr>
                  <w:t>Mandai Park Development Pte Ltd</w:t>
                </w:r>
              </w:sdtContent>
            </w:sdt>
            <w:r w:rsidRPr="00DC7422">
              <w:rPr>
                <w:sz w:val="40"/>
                <w:szCs w:val="40"/>
              </w:rPr>
              <w:t>)</w:t>
            </w:r>
          </w:p>
          <w:p w14:paraId="5BE8C006" w14:textId="77777777" w:rsidR="00A657E3" w:rsidRDefault="00A657E3" w:rsidP="00DD38D7">
            <w:pPr>
              <w:pStyle w:val="BodyTextSerif"/>
              <w:rPr>
                <w:sz w:val="40"/>
              </w:rPr>
            </w:pPr>
          </w:p>
          <w:p w14:paraId="0B1B8B30" w14:textId="2019D58A" w:rsidR="00A657E3" w:rsidRPr="00DC7422" w:rsidRDefault="00A657E3" w:rsidP="00DD38D7">
            <w:pPr>
              <w:pStyle w:val="BodyTextSerif"/>
              <w:rPr>
                <w:sz w:val="32"/>
                <w:szCs w:val="32"/>
              </w:rPr>
            </w:pPr>
            <w:r w:rsidRPr="00DC7422">
              <w:rPr>
                <w:sz w:val="32"/>
                <w:szCs w:val="32"/>
              </w:rPr>
              <w:t xml:space="preserve">For the reporting period from </w:t>
            </w:r>
            <w:sdt>
              <w:sdtPr>
                <w:rPr>
                  <w:sz w:val="32"/>
                  <w:szCs w:val="32"/>
                </w:rPr>
                <w:id w:val="1206919824"/>
                <w:placeholder>
                  <w:docPart w:val="647A0D4C20D14BC7BED43EE0C1200DAB"/>
                </w:placeholder>
                <w:date w:fullDate="2017-08-21T00:00:00Z">
                  <w:dateFormat w:val="d/M/yyyy"/>
                  <w:lid w:val="en-SG"/>
                  <w:storeMappedDataAs w:val="dateTime"/>
                  <w:calendar w:val="gregorian"/>
                </w:date>
              </w:sdtPr>
              <w:sdtEndPr/>
              <w:sdtContent>
                <w:r w:rsidR="00DD7F92">
                  <w:rPr>
                    <w:sz w:val="32"/>
                    <w:szCs w:val="32"/>
                  </w:rPr>
                  <w:t>21/8/2017</w:t>
                </w:r>
              </w:sdtContent>
            </w:sdt>
            <w:r w:rsidRPr="00DC7422">
              <w:rPr>
                <w:sz w:val="32"/>
                <w:szCs w:val="32"/>
              </w:rPr>
              <w:t xml:space="preserve"> to </w:t>
            </w:r>
            <w:sdt>
              <w:sdtPr>
                <w:rPr>
                  <w:sz w:val="32"/>
                  <w:szCs w:val="32"/>
                </w:rPr>
                <w:id w:val="2102214237"/>
                <w:placeholder>
                  <w:docPart w:val="04F36C93B4EC4A1581CAC85A684D7706"/>
                </w:placeholder>
                <w:date w:fullDate="2017-12-15T00:00:00Z">
                  <w:dateFormat w:val="d/M/yyyy"/>
                  <w:lid w:val="en-SG"/>
                  <w:storeMappedDataAs w:val="dateTime"/>
                  <w:calendar w:val="gregorian"/>
                </w:date>
              </w:sdtPr>
              <w:sdtEndPr/>
              <w:sdtContent>
                <w:r w:rsidR="00DD7F92">
                  <w:rPr>
                    <w:sz w:val="32"/>
                    <w:szCs w:val="32"/>
                  </w:rPr>
                  <w:t>15/12/2017</w:t>
                </w:r>
              </w:sdtContent>
            </w:sdt>
          </w:p>
          <w:p w14:paraId="3AB75E38" w14:textId="77777777" w:rsidR="00A657E3" w:rsidRDefault="00A657E3" w:rsidP="00DD38D7">
            <w:pPr>
              <w:pStyle w:val="BodyTextSerif"/>
              <w:rPr>
                <w:sz w:val="40"/>
              </w:rPr>
            </w:pPr>
          </w:p>
          <w:sdt>
            <w:sdtPr>
              <w:rPr>
                <w:sz w:val="28"/>
                <w:szCs w:val="28"/>
              </w:rPr>
              <w:id w:val="-88771694"/>
              <w:placeholder>
                <w:docPart w:val="876DAAA0E4C94DB6A8AF63490169AAE7"/>
              </w:placeholder>
              <w:text/>
            </w:sdtPr>
            <w:sdtEndPr/>
            <w:sdtContent>
              <w:p w14:paraId="27A66383" w14:textId="0019926A" w:rsidR="00A657E3" w:rsidRPr="00DC7422" w:rsidRDefault="00231308" w:rsidP="00DD38D7">
                <w:pPr>
                  <w:pStyle w:val="BodyTextSerif"/>
                  <w:rPr>
                    <w:sz w:val="28"/>
                    <w:szCs w:val="28"/>
                  </w:rPr>
                </w:pPr>
                <w:r>
                  <w:rPr>
                    <w:sz w:val="28"/>
                    <w:szCs w:val="28"/>
                  </w:rPr>
                  <w:t>Chow Jie Jin Edmund</w:t>
                </w:r>
              </w:p>
            </w:sdtContent>
          </w:sdt>
          <w:sdt>
            <w:sdtPr>
              <w:rPr>
                <w:sz w:val="28"/>
                <w:szCs w:val="28"/>
              </w:rPr>
              <w:id w:val="20828687"/>
              <w:placeholder>
                <w:docPart w:val="C97ADB126C784966A193F670F2FB3BD4"/>
              </w:placeholder>
              <w:text/>
            </w:sdtPr>
            <w:sdtEndPr/>
            <w:sdtContent>
              <w:p w14:paraId="354451E9" w14:textId="432EEF5F" w:rsidR="00A657E3" w:rsidRPr="00DC7422" w:rsidRDefault="00231308" w:rsidP="00DD38D7">
                <w:pPr>
                  <w:pStyle w:val="BodyTextSerif"/>
                  <w:rPr>
                    <w:sz w:val="28"/>
                    <w:szCs w:val="28"/>
                  </w:rPr>
                </w:pPr>
                <w:r>
                  <w:rPr>
                    <w:sz w:val="28"/>
                    <w:szCs w:val="28"/>
                  </w:rPr>
                  <w:t>14SIC014C</w:t>
                </w:r>
              </w:p>
            </w:sdtContent>
          </w:sdt>
          <w:p w14:paraId="19072FC3" w14:textId="77777777" w:rsidR="00A657E3" w:rsidRPr="00DC7422" w:rsidRDefault="00A657E3" w:rsidP="00DD38D7">
            <w:pPr>
              <w:pStyle w:val="BodyTextSerif"/>
              <w:rPr>
                <w:sz w:val="40"/>
              </w:rPr>
            </w:pPr>
          </w:p>
        </w:tc>
      </w:tr>
      <w:tr w:rsidR="00A657E3" w:rsidRPr="003429F4" w14:paraId="6C4A59CD" w14:textId="77777777" w:rsidTr="00DC7422">
        <w:tc>
          <w:tcPr>
            <w:tcW w:w="9016" w:type="dxa"/>
            <w:tcMar>
              <w:top w:w="170" w:type="dxa"/>
              <w:bottom w:w="1213" w:type="dxa"/>
            </w:tcMar>
          </w:tcPr>
          <w:p w14:paraId="3B336FC0" w14:textId="6C4E58F1" w:rsidR="00A657E3" w:rsidRPr="005E70C4" w:rsidRDefault="00A657E3" w:rsidP="00DD38D7">
            <w:pPr>
              <w:pStyle w:val="BodyTextSerif"/>
              <w:rPr>
                <w:sz w:val="24"/>
                <w:szCs w:val="24"/>
              </w:rPr>
            </w:pPr>
            <w:r w:rsidRPr="005E70C4">
              <w:rPr>
                <w:sz w:val="24"/>
                <w:szCs w:val="24"/>
              </w:rPr>
              <w:t xml:space="preserve">Name of Industry Supervisor: </w:t>
            </w:r>
            <w:sdt>
              <w:sdtPr>
                <w:rPr>
                  <w:sz w:val="24"/>
                  <w:szCs w:val="24"/>
                </w:rPr>
                <w:id w:val="1429083190"/>
                <w:placeholder>
                  <w:docPart w:val="F4AE73125A5E4796807150AA2E1B09E3"/>
                </w:placeholder>
                <w:text/>
              </w:sdtPr>
              <w:sdtEndPr/>
              <w:sdtContent>
                <w:r w:rsidR="0093732B">
                  <w:rPr>
                    <w:sz w:val="24"/>
                    <w:szCs w:val="24"/>
                  </w:rPr>
                  <w:t>Danny Tan Wei Yang</w:t>
                </w:r>
              </w:sdtContent>
            </w:sdt>
          </w:p>
          <w:p w14:paraId="3F52DE5C" w14:textId="77777777" w:rsidR="00A657E3" w:rsidRPr="005E70C4" w:rsidRDefault="00A657E3" w:rsidP="00DD38D7">
            <w:pPr>
              <w:pStyle w:val="BodyTextSerif"/>
              <w:rPr>
                <w:sz w:val="24"/>
                <w:szCs w:val="24"/>
              </w:rPr>
            </w:pPr>
          </w:p>
          <w:p w14:paraId="69293F71" w14:textId="18451498" w:rsidR="00A657E3" w:rsidRPr="005E70C4" w:rsidRDefault="00A657E3" w:rsidP="00DD38D7">
            <w:pPr>
              <w:pStyle w:val="BodyTextSerif"/>
              <w:rPr>
                <w:sz w:val="24"/>
                <w:szCs w:val="24"/>
              </w:rPr>
            </w:pPr>
            <w:r w:rsidRPr="005E70C4">
              <w:rPr>
                <w:sz w:val="24"/>
                <w:szCs w:val="24"/>
              </w:rPr>
              <w:t xml:space="preserve">Name of Academic Supervisor: </w:t>
            </w:r>
            <w:sdt>
              <w:sdtPr>
                <w:rPr>
                  <w:sz w:val="24"/>
                  <w:szCs w:val="24"/>
                </w:rPr>
                <w:id w:val="1940942904"/>
                <w:placeholder>
                  <w:docPart w:val="96CD104B12834BE19A11254D8E33EE64"/>
                </w:placeholder>
                <w:text/>
              </w:sdtPr>
              <w:sdtEndPr/>
              <w:sdtContent>
                <w:r w:rsidR="0093732B">
                  <w:rPr>
                    <w:sz w:val="24"/>
                    <w:szCs w:val="24"/>
                  </w:rPr>
                  <w:t>Dr Tan Chek Tien</w:t>
                </w:r>
              </w:sdtContent>
            </w:sdt>
          </w:p>
          <w:p w14:paraId="6E73D1F3" w14:textId="77777777" w:rsidR="00A657E3" w:rsidRPr="003429F4" w:rsidRDefault="00A657E3" w:rsidP="00DD38D7">
            <w:pPr>
              <w:pStyle w:val="BodyTextSerif"/>
              <w:rPr>
                <w:sz w:val="24"/>
                <w:szCs w:val="24"/>
              </w:rPr>
            </w:pPr>
          </w:p>
        </w:tc>
      </w:tr>
      <w:tr w:rsidR="00A657E3" w:rsidRPr="00DC7422" w14:paraId="451A9DE0" w14:textId="77777777" w:rsidTr="00DC7422">
        <w:tc>
          <w:tcPr>
            <w:tcW w:w="9016" w:type="dxa"/>
            <w:tcMar>
              <w:top w:w="170" w:type="dxa"/>
              <w:bottom w:w="170" w:type="dxa"/>
            </w:tcMar>
          </w:tcPr>
          <w:p w14:paraId="7B63F77E" w14:textId="77777777" w:rsidR="00A657E3" w:rsidRPr="00DC7422" w:rsidRDefault="00A657E3" w:rsidP="00DC7422">
            <w:pPr>
              <w:pStyle w:val="BodyTextSerif"/>
              <w:jc w:val="center"/>
              <w:rPr>
                <w:sz w:val="24"/>
              </w:rPr>
            </w:pPr>
            <w:r w:rsidRPr="00DC7422">
              <w:rPr>
                <w:sz w:val="24"/>
              </w:rPr>
              <w:t xml:space="preserve">Submitted as </w:t>
            </w:r>
            <w:r>
              <w:rPr>
                <w:sz w:val="24"/>
              </w:rPr>
              <w:t xml:space="preserve">part of the </w:t>
            </w:r>
            <w:r w:rsidRPr="00DC7422">
              <w:rPr>
                <w:sz w:val="24"/>
              </w:rPr>
              <w:t>requirement for ICT400</w:t>
            </w:r>
            <w:r>
              <w:rPr>
                <w:sz w:val="24"/>
              </w:rPr>
              <w:t>2</w:t>
            </w:r>
            <w:r w:rsidRPr="00DC7422">
              <w:rPr>
                <w:sz w:val="24"/>
              </w:rPr>
              <w:t xml:space="preserve"> Integrated Work Study Programme</w:t>
            </w:r>
          </w:p>
        </w:tc>
      </w:tr>
    </w:tbl>
    <w:p w14:paraId="29277304" w14:textId="77777777" w:rsidR="00A657E3" w:rsidRDefault="00A657E3" w:rsidP="00C22261">
      <w:pPr>
        <w:pStyle w:val="BodyText"/>
      </w:pPr>
    </w:p>
    <w:p w14:paraId="697435B8" w14:textId="77777777" w:rsidR="00A657E3" w:rsidRPr="00C22261" w:rsidRDefault="00A657E3" w:rsidP="00C22261">
      <w:pPr>
        <w:pStyle w:val="BodyText"/>
      </w:pPr>
    </w:p>
    <w:p w14:paraId="2A3DC8CF" w14:textId="77777777" w:rsidR="00A657E3" w:rsidRDefault="00A657E3" w:rsidP="005C6A0E">
      <w:pPr>
        <w:pStyle w:val="BodyText"/>
        <w:sectPr w:rsidR="00A657E3" w:rsidSect="00DD5426">
          <w:headerReference w:type="default" r:id="rId14"/>
          <w:footerReference w:type="default" r:id="rId15"/>
          <w:pgSz w:w="11906" w:h="16838"/>
          <w:pgMar w:top="1560" w:right="1440" w:bottom="1560" w:left="1440" w:header="708" w:footer="708" w:gutter="0"/>
          <w:pgNumType w:start="1"/>
          <w:cols w:space="708"/>
          <w:docGrid w:linePitch="360"/>
        </w:sectPr>
      </w:pPr>
    </w:p>
    <w:p w14:paraId="741F9618" w14:textId="52056284" w:rsidR="00302464" w:rsidRPr="00FE07AF" w:rsidRDefault="00DD5426" w:rsidP="00302464">
      <w:pPr>
        <w:pStyle w:val="BodyText"/>
        <w:jc w:val="center"/>
        <w:rPr>
          <w:b/>
          <w:sz w:val="32"/>
          <w:szCs w:val="33"/>
        </w:rPr>
      </w:pPr>
      <w:r>
        <w:rPr>
          <w:b/>
          <w:sz w:val="32"/>
          <w:szCs w:val="33"/>
        </w:rPr>
        <w:lastRenderedPageBreak/>
        <w:t>Customer Relationship Management System (CRM)</w:t>
      </w:r>
    </w:p>
    <w:p w14:paraId="7ACE07C9" w14:textId="77777777" w:rsidR="00302464" w:rsidRDefault="00302464" w:rsidP="00302464">
      <w:pPr>
        <w:pStyle w:val="BodyText"/>
      </w:pPr>
    </w:p>
    <w:p w14:paraId="23BFFDCD" w14:textId="476EE17D" w:rsidR="008C348D" w:rsidRDefault="0047139E" w:rsidP="00302464">
      <w:pPr>
        <w:pStyle w:val="Heading1"/>
        <w:numPr>
          <w:ilvl w:val="0"/>
          <w:numId w:val="39"/>
        </w:numPr>
      </w:pPr>
      <w:r>
        <w:t>Specialised Terminology</w:t>
      </w:r>
    </w:p>
    <w:p w14:paraId="3D1F111F" w14:textId="77777777" w:rsidR="008C348D" w:rsidRDefault="008C348D" w:rsidP="008C348D">
      <w:pPr>
        <w:pStyle w:val="Heading1"/>
        <w:ind w:firstLine="0"/>
      </w:pPr>
    </w:p>
    <w:tbl>
      <w:tblPr>
        <w:tblStyle w:val="TableGrid"/>
        <w:tblW w:w="11194" w:type="dxa"/>
        <w:jc w:val="center"/>
        <w:tblLook w:val="04A0" w:firstRow="1" w:lastRow="0" w:firstColumn="1" w:lastColumn="0" w:noHBand="0" w:noVBand="1"/>
      </w:tblPr>
      <w:tblGrid>
        <w:gridCol w:w="1734"/>
        <w:gridCol w:w="3790"/>
        <w:gridCol w:w="5670"/>
      </w:tblGrid>
      <w:tr w:rsidR="00670876" w:rsidRPr="008C348D" w14:paraId="106E9A7F" w14:textId="5C152A09" w:rsidTr="00F96B97">
        <w:trPr>
          <w:jc w:val="center"/>
        </w:trPr>
        <w:tc>
          <w:tcPr>
            <w:tcW w:w="1734" w:type="dxa"/>
            <w:vAlign w:val="center"/>
          </w:tcPr>
          <w:p w14:paraId="2A6446D1" w14:textId="3BCAC53E" w:rsidR="00670876" w:rsidRPr="00670876" w:rsidRDefault="00670876" w:rsidP="00B61C32">
            <w:pPr>
              <w:pStyle w:val="Heading1"/>
              <w:ind w:left="0" w:firstLine="0"/>
              <w:jc w:val="center"/>
              <w:outlineLvl w:val="0"/>
              <w:rPr>
                <w:sz w:val="22"/>
              </w:rPr>
            </w:pPr>
            <w:r w:rsidRPr="00670876">
              <w:rPr>
                <w:sz w:val="22"/>
              </w:rPr>
              <w:t>Abbreviated</w:t>
            </w:r>
          </w:p>
        </w:tc>
        <w:tc>
          <w:tcPr>
            <w:tcW w:w="3790" w:type="dxa"/>
            <w:vAlign w:val="center"/>
          </w:tcPr>
          <w:p w14:paraId="63FD889B" w14:textId="4693D909" w:rsidR="00670876" w:rsidRPr="00670876" w:rsidRDefault="00670876" w:rsidP="00B61C32">
            <w:pPr>
              <w:pStyle w:val="Heading1"/>
              <w:ind w:left="0" w:firstLine="0"/>
              <w:jc w:val="center"/>
              <w:outlineLvl w:val="0"/>
              <w:rPr>
                <w:sz w:val="22"/>
              </w:rPr>
            </w:pPr>
            <w:r w:rsidRPr="00670876">
              <w:rPr>
                <w:sz w:val="22"/>
              </w:rPr>
              <w:t>Full Name</w:t>
            </w:r>
          </w:p>
        </w:tc>
        <w:tc>
          <w:tcPr>
            <w:tcW w:w="5670" w:type="dxa"/>
            <w:vAlign w:val="center"/>
          </w:tcPr>
          <w:p w14:paraId="32FA82E5" w14:textId="3F22E0C5" w:rsidR="00670876" w:rsidRPr="00670876" w:rsidRDefault="00670876" w:rsidP="00B61C32">
            <w:pPr>
              <w:pStyle w:val="Heading1"/>
              <w:ind w:left="0" w:firstLine="0"/>
              <w:jc w:val="center"/>
              <w:outlineLvl w:val="0"/>
              <w:rPr>
                <w:sz w:val="22"/>
              </w:rPr>
            </w:pPr>
            <w:r>
              <w:rPr>
                <w:sz w:val="22"/>
              </w:rPr>
              <w:t>Description</w:t>
            </w:r>
          </w:p>
        </w:tc>
      </w:tr>
      <w:tr w:rsidR="00670876" w:rsidRPr="008C348D" w14:paraId="4E3BDAC9" w14:textId="4F7C6D0C" w:rsidTr="00F96B97">
        <w:trPr>
          <w:jc w:val="center"/>
        </w:trPr>
        <w:tc>
          <w:tcPr>
            <w:tcW w:w="1734" w:type="dxa"/>
            <w:vAlign w:val="center"/>
          </w:tcPr>
          <w:p w14:paraId="47DE07AE" w14:textId="2A67B914" w:rsidR="00670876" w:rsidRPr="008C348D" w:rsidRDefault="00670876" w:rsidP="00B61C32">
            <w:pPr>
              <w:pStyle w:val="Heading1"/>
              <w:ind w:left="0" w:firstLine="0"/>
              <w:jc w:val="center"/>
              <w:outlineLvl w:val="0"/>
              <w:rPr>
                <w:b w:val="0"/>
                <w:sz w:val="22"/>
              </w:rPr>
            </w:pPr>
            <w:r>
              <w:rPr>
                <w:b w:val="0"/>
                <w:sz w:val="22"/>
              </w:rPr>
              <w:t>CRM</w:t>
            </w:r>
          </w:p>
        </w:tc>
        <w:tc>
          <w:tcPr>
            <w:tcW w:w="3790" w:type="dxa"/>
            <w:vAlign w:val="center"/>
          </w:tcPr>
          <w:p w14:paraId="2BD96672" w14:textId="520B4ACC" w:rsidR="00670876" w:rsidRPr="008C348D" w:rsidRDefault="00670876" w:rsidP="00B61C32">
            <w:pPr>
              <w:pStyle w:val="Heading1"/>
              <w:ind w:left="0" w:firstLine="0"/>
              <w:jc w:val="center"/>
              <w:outlineLvl w:val="0"/>
              <w:rPr>
                <w:b w:val="0"/>
                <w:sz w:val="22"/>
              </w:rPr>
            </w:pPr>
            <w:r w:rsidRPr="008C348D">
              <w:rPr>
                <w:b w:val="0"/>
                <w:sz w:val="22"/>
              </w:rPr>
              <w:t>Customer Relationship Management</w:t>
            </w:r>
          </w:p>
        </w:tc>
        <w:tc>
          <w:tcPr>
            <w:tcW w:w="5670" w:type="dxa"/>
            <w:vAlign w:val="center"/>
          </w:tcPr>
          <w:p w14:paraId="737047BD" w14:textId="52711233" w:rsidR="00670876" w:rsidRPr="008C348D" w:rsidRDefault="00670876" w:rsidP="005B5AFF">
            <w:pPr>
              <w:pStyle w:val="Heading1"/>
              <w:ind w:left="0" w:firstLine="0"/>
              <w:outlineLvl w:val="0"/>
              <w:rPr>
                <w:b w:val="0"/>
                <w:sz w:val="22"/>
              </w:rPr>
            </w:pPr>
            <w:r>
              <w:rPr>
                <w:b w:val="0"/>
                <w:sz w:val="22"/>
              </w:rPr>
              <w:t xml:space="preserve">New system as an upgrade to the current CRM 2011 to act as centralized collection source of </w:t>
            </w:r>
            <w:r w:rsidR="005B5AFF">
              <w:rPr>
                <w:b w:val="0"/>
                <w:sz w:val="22"/>
              </w:rPr>
              <w:t xml:space="preserve">customer </w:t>
            </w:r>
            <w:r>
              <w:rPr>
                <w:b w:val="0"/>
                <w:sz w:val="22"/>
              </w:rPr>
              <w:t>data</w:t>
            </w:r>
          </w:p>
        </w:tc>
      </w:tr>
      <w:tr w:rsidR="00670876" w:rsidRPr="008C348D" w14:paraId="16A6D89A" w14:textId="357D0A75" w:rsidTr="00F96B97">
        <w:trPr>
          <w:jc w:val="center"/>
        </w:trPr>
        <w:tc>
          <w:tcPr>
            <w:tcW w:w="1734" w:type="dxa"/>
            <w:vAlign w:val="center"/>
          </w:tcPr>
          <w:p w14:paraId="694533C6" w14:textId="529718F6" w:rsidR="00670876" w:rsidRPr="008C348D" w:rsidRDefault="00670876" w:rsidP="00B61C32">
            <w:pPr>
              <w:pStyle w:val="Heading1"/>
              <w:ind w:left="0" w:firstLine="0"/>
              <w:jc w:val="center"/>
              <w:outlineLvl w:val="0"/>
              <w:rPr>
                <w:b w:val="0"/>
                <w:sz w:val="22"/>
              </w:rPr>
            </w:pPr>
            <w:r>
              <w:rPr>
                <w:b w:val="0"/>
                <w:sz w:val="22"/>
              </w:rPr>
              <w:t>SOP</w:t>
            </w:r>
          </w:p>
        </w:tc>
        <w:tc>
          <w:tcPr>
            <w:tcW w:w="3790" w:type="dxa"/>
            <w:vAlign w:val="center"/>
          </w:tcPr>
          <w:p w14:paraId="1EE01C35" w14:textId="1944B2BB" w:rsidR="00670876" w:rsidRPr="008C348D" w:rsidRDefault="00670876" w:rsidP="00B61C32">
            <w:pPr>
              <w:pStyle w:val="Heading1"/>
              <w:ind w:left="0" w:firstLine="0"/>
              <w:jc w:val="center"/>
              <w:outlineLvl w:val="0"/>
              <w:rPr>
                <w:b w:val="0"/>
                <w:sz w:val="22"/>
              </w:rPr>
            </w:pPr>
            <w:r>
              <w:rPr>
                <w:b w:val="0"/>
                <w:sz w:val="22"/>
              </w:rPr>
              <w:t>Standard Operating Procedures</w:t>
            </w:r>
          </w:p>
        </w:tc>
        <w:tc>
          <w:tcPr>
            <w:tcW w:w="5670" w:type="dxa"/>
            <w:vAlign w:val="center"/>
          </w:tcPr>
          <w:p w14:paraId="1906FA75" w14:textId="2259FB16" w:rsidR="00670876" w:rsidRDefault="00670876" w:rsidP="005B5AFF">
            <w:pPr>
              <w:pStyle w:val="Heading1"/>
              <w:ind w:left="0" w:firstLine="0"/>
              <w:outlineLvl w:val="0"/>
              <w:rPr>
                <w:b w:val="0"/>
                <w:sz w:val="22"/>
              </w:rPr>
            </w:pPr>
            <w:r>
              <w:rPr>
                <w:b w:val="0"/>
                <w:sz w:val="22"/>
              </w:rPr>
              <w:t>Step by step instructions to help employees carry routine operations</w:t>
            </w:r>
          </w:p>
        </w:tc>
      </w:tr>
      <w:tr w:rsidR="00670876" w:rsidRPr="008C348D" w14:paraId="42EF4C8B" w14:textId="3BC306B6" w:rsidTr="00F96B97">
        <w:trPr>
          <w:jc w:val="center"/>
        </w:trPr>
        <w:tc>
          <w:tcPr>
            <w:tcW w:w="1734" w:type="dxa"/>
            <w:vAlign w:val="center"/>
          </w:tcPr>
          <w:p w14:paraId="19D03A07" w14:textId="37350F50" w:rsidR="00670876" w:rsidRPr="008C348D" w:rsidRDefault="00670876" w:rsidP="00B61C32">
            <w:pPr>
              <w:pStyle w:val="Heading1"/>
              <w:ind w:left="0" w:firstLine="0"/>
              <w:jc w:val="center"/>
              <w:outlineLvl w:val="0"/>
              <w:rPr>
                <w:b w:val="0"/>
                <w:sz w:val="22"/>
              </w:rPr>
            </w:pPr>
            <w:r>
              <w:rPr>
                <w:b w:val="0"/>
                <w:sz w:val="22"/>
              </w:rPr>
              <w:t>SIT</w:t>
            </w:r>
          </w:p>
        </w:tc>
        <w:tc>
          <w:tcPr>
            <w:tcW w:w="3790" w:type="dxa"/>
            <w:vAlign w:val="center"/>
          </w:tcPr>
          <w:p w14:paraId="644EED37" w14:textId="4C71009C" w:rsidR="00670876" w:rsidRPr="008C348D" w:rsidRDefault="00670876" w:rsidP="00B61C32">
            <w:pPr>
              <w:pStyle w:val="Heading1"/>
              <w:ind w:left="0" w:firstLine="0"/>
              <w:jc w:val="center"/>
              <w:outlineLvl w:val="0"/>
              <w:rPr>
                <w:b w:val="0"/>
                <w:sz w:val="22"/>
              </w:rPr>
            </w:pPr>
            <w:r>
              <w:rPr>
                <w:b w:val="0"/>
                <w:sz w:val="22"/>
              </w:rPr>
              <w:t>System Integration Testing</w:t>
            </w:r>
          </w:p>
        </w:tc>
        <w:tc>
          <w:tcPr>
            <w:tcW w:w="5670" w:type="dxa"/>
            <w:vAlign w:val="center"/>
          </w:tcPr>
          <w:p w14:paraId="43E55466" w14:textId="360CAF70" w:rsidR="00670876" w:rsidRDefault="0031339A" w:rsidP="005B5AFF">
            <w:pPr>
              <w:pStyle w:val="Heading1"/>
              <w:ind w:left="0" w:firstLine="0"/>
              <w:outlineLvl w:val="0"/>
              <w:rPr>
                <w:b w:val="0"/>
                <w:sz w:val="22"/>
              </w:rPr>
            </w:pPr>
            <w:r>
              <w:rPr>
                <w:b w:val="0"/>
                <w:sz w:val="22"/>
              </w:rPr>
              <w:t>Testing conducted by testers of the application</w:t>
            </w:r>
          </w:p>
        </w:tc>
      </w:tr>
      <w:tr w:rsidR="00670876" w:rsidRPr="008C348D" w14:paraId="752B201E" w14:textId="77777777" w:rsidTr="00F96B97">
        <w:trPr>
          <w:jc w:val="center"/>
        </w:trPr>
        <w:tc>
          <w:tcPr>
            <w:tcW w:w="1734" w:type="dxa"/>
            <w:vAlign w:val="center"/>
          </w:tcPr>
          <w:p w14:paraId="4F2465E3" w14:textId="05AE365F" w:rsidR="00670876" w:rsidRDefault="00670876" w:rsidP="00B61C32">
            <w:pPr>
              <w:pStyle w:val="Heading1"/>
              <w:ind w:left="0" w:firstLine="0"/>
              <w:jc w:val="center"/>
              <w:outlineLvl w:val="0"/>
              <w:rPr>
                <w:b w:val="0"/>
                <w:sz w:val="22"/>
              </w:rPr>
            </w:pPr>
            <w:r>
              <w:rPr>
                <w:b w:val="0"/>
                <w:sz w:val="22"/>
              </w:rPr>
              <w:t>UAT</w:t>
            </w:r>
          </w:p>
        </w:tc>
        <w:tc>
          <w:tcPr>
            <w:tcW w:w="3790" w:type="dxa"/>
            <w:vAlign w:val="center"/>
          </w:tcPr>
          <w:p w14:paraId="42659419" w14:textId="760908B3" w:rsidR="00670876" w:rsidRDefault="00670876" w:rsidP="00B61C32">
            <w:pPr>
              <w:pStyle w:val="Heading1"/>
              <w:ind w:left="0" w:firstLine="0"/>
              <w:jc w:val="center"/>
              <w:outlineLvl w:val="0"/>
              <w:rPr>
                <w:b w:val="0"/>
                <w:sz w:val="22"/>
              </w:rPr>
            </w:pPr>
            <w:r>
              <w:rPr>
                <w:b w:val="0"/>
                <w:sz w:val="22"/>
              </w:rPr>
              <w:t>User Acceptance Testing</w:t>
            </w:r>
          </w:p>
        </w:tc>
        <w:tc>
          <w:tcPr>
            <w:tcW w:w="5670" w:type="dxa"/>
            <w:vAlign w:val="center"/>
          </w:tcPr>
          <w:p w14:paraId="4DEF6CBB" w14:textId="41212765" w:rsidR="00670876" w:rsidRDefault="0031339A" w:rsidP="005B5AFF">
            <w:pPr>
              <w:pStyle w:val="Heading1"/>
              <w:ind w:left="0" w:firstLine="0"/>
              <w:outlineLvl w:val="0"/>
              <w:rPr>
                <w:b w:val="0"/>
                <w:sz w:val="22"/>
              </w:rPr>
            </w:pPr>
            <w:r>
              <w:rPr>
                <w:b w:val="0"/>
                <w:sz w:val="22"/>
              </w:rPr>
              <w:t>Testing conducted by users of the application</w:t>
            </w:r>
          </w:p>
        </w:tc>
      </w:tr>
      <w:tr w:rsidR="00D14B67" w:rsidRPr="008C348D" w14:paraId="7A827A1F" w14:textId="77777777" w:rsidTr="00F96B97">
        <w:trPr>
          <w:jc w:val="center"/>
        </w:trPr>
        <w:tc>
          <w:tcPr>
            <w:tcW w:w="1734" w:type="dxa"/>
            <w:vAlign w:val="center"/>
          </w:tcPr>
          <w:p w14:paraId="74D62A5D" w14:textId="6404D757" w:rsidR="00D14B67" w:rsidRDefault="00D14B67" w:rsidP="00B61C32">
            <w:pPr>
              <w:pStyle w:val="Heading1"/>
              <w:ind w:left="0" w:firstLine="0"/>
              <w:jc w:val="center"/>
              <w:outlineLvl w:val="0"/>
              <w:rPr>
                <w:b w:val="0"/>
                <w:sz w:val="22"/>
              </w:rPr>
            </w:pPr>
            <w:r>
              <w:rPr>
                <w:b w:val="0"/>
                <w:sz w:val="22"/>
              </w:rPr>
              <w:t>JIRA</w:t>
            </w:r>
          </w:p>
        </w:tc>
        <w:tc>
          <w:tcPr>
            <w:tcW w:w="3790" w:type="dxa"/>
            <w:vAlign w:val="center"/>
          </w:tcPr>
          <w:p w14:paraId="572418CF" w14:textId="58720D59" w:rsidR="00D14B67" w:rsidRDefault="00D14B67" w:rsidP="00B61C32">
            <w:pPr>
              <w:pStyle w:val="Heading1"/>
              <w:ind w:left="0" w:firstLine="0"/>
              <w:jc w:val="center"/>
              <w:outlineLvl w:val="0"/>
              <w:rPr>
                <w:b w:val="0"/>
                <w:sz w:val="22"/>
              </w:rPr>
            </w:pPr>
            <w:r>
              <w:rPr>
                <w:b w:val="0"/>
                <w:sz w:val="22"/>
              </w:rPr>
              <w:t>JIRA</w:t>
            </w:r>
          </w:p>
        </w:tc>
        <w:tc>
          <w:tcPr>
            <w:tcW w:w="5670" w:type="dxa"/>
            <w:vAlign w:val="center"/>
          </w:tcPr>
          <w:p w14:paraId="1ED8B41D" w14:textId="2ECC9228" w:rsidR="00D14B67" w:rsidRDefault="00D14B67" w:rsidP="005B5AFF">
            <w:pPr>
              <w:pStyle w:val="Heading1"/>
              <w:ind w:left="0" w:firstLine="0"/>
              <w:outlineLvl w:val="0"/>
              <w:rPr>
                <w:b w:val="0"/>
                <w:sz w:val="22"/>
              </w:rPr>
            </w:pPr>
            <w:r>
              <w:rPr>
                <w:b w:val="0"/>
                <w:sz w:val="22"/>
              </w:rPr>
              <w:t>Online project management platform mainly used for task tracking and bug tracking.</w:t>
            </w:r>
          </w:p>
        </w:tc>
      </w:tr>
    </w:tbl>
    <w:p w14:paraId="5DCF1DF6" w14:textId="77777777" w:rsidR="008C348D" w:rsidRDefault="008C348D" w:rsidP="00B61C32">
      <w:pPr>
        <w:pStyle w:val="Heading1"/>
        <w:ind w:firstLine="0"/>
        <w:jc w:val="center"/>
      </w:pPr>
    </w:p>
    <w:p w14:paraId="4D0D9325" w14:textId="47264F60" w:rsidR="00302464" w:rsidRDefault="00302464" w:rsidP="00302464">
      <w:pPr>
        <w:pStyle w:val="Heading1"/>
        <w:numPr>
          <w:ilvl w:val="0"/>
          <w:numId w:val="39"/>
        </w:numPr>
      </w:pPr>
      <w:r>
        <w:t>Introduction</w:t>
      </w:r>
    </w:p>
    <w:p w14:paraId="73DF0226" w14:textId="77777777" w:rsidR="00302464" w:rsidRDefault="00302464" w:rsidP="00DD5426">
      <w:pPr>
        <w:pStyle w:val="BodyText"/>
        <w:ind w:left="0"/>
      </w:pPr>
    </w:p>
    <w:p w14:paraId="36FFB0D2" w14:textId="1316AD3F" w:rsidR="006F443A" w:rsidRDefault="00DD5426" w:rsidP="00DD5426">
      <w:pPr>
        <w:pStyle w:val="BodyText"/>
      </w:pPr>
      <w:r>
        <w:t>In the present moment, there are still quite a number of manual process handled by operational staffs when it comes to handling customer data. Because of this, there is a need for a new system to automate as much manual processes as possible. The new CRM will be based off CRM Dynamics 365, an improved version over the current CRM 2011 used. This project serves as an upgrade from the current CRM 2011 to act as a centralized database</w:t>
      </w:r>
      <w:r w:rsidR="008F6F97">
        <w:t>, a single source for collecting customer’s data from various sources</w:t>
      </w:r>
      <w:r>
        <w:t>. With the new system ready and in place, it will be able to improve the staff’s productivity</w:t>
      </w:r>
      <w:r w:rsidR="006F443A">
        <w:t>. Operational staffs will be able to source for customer information at the tip of their fingertips whenever required.</w:t>
      </w:r>
    </w:p>
    <w:p w14:paraId="560FD82B" w14:textId="77777777" w:rsidR="006F443A" w:rsidRDefault="006F443A" w:rsidP="00DD5426">
      <w:pPr>
        <w:pStyle w:val="BodyText"/>
        <w:rPr>
          <w:b/>
          <w:sz w:val="32"/>
          <w:szCs w:val="33"/>
        </w:rPr>
      </w:pPr>
    </w:p>
    <w:p w14:paraId="5B32B2EA" w14:textId="1084841C" w:rsidR="008F6F97" w:rsidRDefault="006F443A" w:rsidP="00DD5426">
      <w:pPr>
        <w:pStyle w:val="BodyText"/>
      </w:pPr>
      <w:r>
        <w:t>The management of the project will be handled by the organization and the development work is outsourced to an external vendor. The software lifecycle of the project it undertakes is the waterfall model</w:t>
      </w:r>
      <w:r w:rsidR="00CE6A90">
        <w:t>, however there is a bit of customization added into it. For example, a problem encountered during the design phase due to certain limitations</w:t>
      </w:r>
      <w:r w:rsidR="00381621">
        <w:t xml:space="preserve"> will warrant a revisit into the requirements phase to relook at the requirements. This can result in the requirements changing. </w:t>
      </w:r>
      <w:r>
        <w:t>The vendor play</w:t>
      </w:r>
      <w:r w:rsidR="008F6F97">
        <w:t>ed</w:t>
      </w:r>
      <w:r>
        <w:t xml:space="preserve"> a role in the </w:t>
      </w:r>
      <w:r w:rsidR="00C91546">
        <w:t xml:space="preserve">requirements, </w:t>
      </w:r>
      <w:r>
        <w:t>design, implementation</w:t>
      </w:r>
      <w:r w:rsidR="008F6F97">
        <w:t xml:space="preserve">, </w:t>
      </w:r>
      <w:r>
        <w:t>verification</w:t>
      </w:r>
      <w:r w:rsidR="008F6F97">
        <w:t xml:space="preserve"> and maintenance </w:t>
      </w:r>
      <w:r>
        <w:t>phases</w:t>
      </w:r>
      <w:r w:rsidR="008F6F97">
        <w:t>. I played a role in the requirements, design and verification phases. Communication for this project will mainly reside in JIRA, an online platform designed for project management.</w:t>
      </w:r>
    </w:p>
    <w:p w14:paraId="3D6E3BC4" w14:textId="77777777" w:rsidR="008F6F97" w:rsidRDefault="008F6F97" w:rsidP="00DD5426">
      <w:pPr>
        <w:pStyle w:val="BodyText"/>
        <w:rPr>
          <w:b/>
          <w:sz w:val="32"/>
          <w:szCs w:val="33"/>
        </w:rPr>
      </w:pPr>
    </w:p>
    <w:p w14:paraId="1490A0CC" w14:textId="756B839A" w:rsidR="008C348D" w:rsidRDefault="008C348D" w:rsidP="002138B6">
      <w:pPr>
        <w:pStyle w:val="Heading1"/>
        <w:numPr>
          <w:ilvl w:val="0"/>
          <w:numId w:val="39"/>
        </w:numPr>
      </w:pPr>
      <w:r>
        <w:t>Tasks to accomplish</w:t>
      </w:r>
      <w:r w:rsidR="00DE1F04">
        <w:t>/plan to do</w:t>
      </w:r>
    </w:p>
    <w:p w14:paraId="1E05E021" w14:textId="77777777" w:rsidR="002138B6" w:rsidRDefault="002138B6" w:rsidP="002138B6">
      <w:pPr>
        <w:pStyle w:val="Heading1"/>
        <w:ind w:firstLine="0"/>
      </w:pPr>
    </w:p>
    <w:p w14:paraId="17A90F61" w14:textId="12E449DC" w:rsidR="00C91546" w:rsidRDefault="00C91546" w:rsidP="00C91546">
      <w:pPr>
        <w:pStyle w:val="BodyText"/>
      </w:pPr>
      <w:r>
        <w:t xml:space="preserve">This section lists the tasks that I was tasked to accomplish for the CRM project throughout the various phases I am involved in. </w:t>
      </w:r>
      <w:r w:rsidR="008C348D">
        <w:t>As mentioned earlier in the introduction, my work in the CRM project</w:t>
      </w:r>
      <w:r w:rsidR="00313A12">
        <w:t xml:space="preserve"> involves in the stages of </w:t>
      </w:r>
      <w:r w:rsidR="00313A12" w:rsidRPr="00313A12">
        <w:rPr>
          <w:b/>
        </w:rPr>
        <w:t>requirements</w:t>
      </w:r>
      <w:r w:rsidR="00313A12">
        <w:t xml:space="preserve">, </w:t>
      </w:r>
      <w:r w:rsidR="00313A12" w:rsidRPr="00313A12">
        <w:rPr>
          <w:b/>
        </w:rPr>
        <w:t>design</w:t>
      </w:r>
      <w:r w:rsidR="00313A12">
        <w:t xml:space="preserve"> and </w:t>
      </w:r>
      <w:r w:rsidR="00313A12" w:rsidRPr="00313A12">
        <w:rPr>
          <w:b/>
        </w:rPr>
        <w:t>verification</w:t>
      </w:r>
      <w:r w:rsidR="00313A12">
        <w:t>.</w:t>
      </w:r>
    </w:p>
    <w:p w14:paraId="5AF23C9C" w14:textId="16920AC2" w:rsidR="00C91546" w:rsidRDefault="00C91546" w:rsidP="00C91546">
      <w:pPr>
        <w:pStyle w:val="BodyText"/>
      </w:pPr>
    </w:p>
    <w:p w14:paraId="593D9A7E" w14:textId="77777777" w:rsidR="00EB02FD" w:rsidRDefault="00EB02FD">
      <w:pPr>
        <w:widowControl/>
        <w:spacing w:after="200" w:line="276" w:lineRule="auto"/>
        <w:rPr>
          <w:rFonts w:ascii="Arial" w:eastAsia="Arial" w:hAnsi="Arial"/>
          <w:b/>
          <w:bCs/>
          <w:sz w:val="26"/>
          <w:szCs w:val="26"/>
        </w:rPr>
      </w:pPr>
      <w:r>
        <w:br w:type="page"/>
      </w:r>
    </w:p>
    <w:p w14:paraId="2241C6A0" w14:textId="707BD23E" w:rsidR="002138B6" w:rsidRDefault="002138B6" w:rsidP="002138B6">
      <w:pPr>
        <w:pStyle w:val="Heading1"/>
        <w:numPr>
          <w:ilvl w:val="1"/>
          <w:numId w:val="39"/>
        </w:numPr>
      </w:pPr>
      <w:r>
        <w:lastRenderedPageBreak/>
        <w:t>Requirements Phase</w:t>
      </w:r>
    </w:p>
    <w:p w14:paraId="198D212B" w14:textId="77777777" w:rsidR="002138B6" w:rsidRDefault="002138B6" w:rsidP="00C91546">
      <w:pPr>
        <w:pStyle w:val="BodyText"/>
      </w:pPr>
    </w:p>
    <w:p w14:paraId="1BAF5712" w14:textId="68A770D0" w:rsidR="00C91546" w:rsidRDefault="00C91546" w:rsidP="00C91546">
      <w:pPr>
        <w:pStyle w:val="BodyText"/>
      </w:pPr>
      <w:r>
        <w:t>During the requirements phase, the vendor</w:t>
      </w:r>
      <w:r w:rsidR="00673CEF">
        <w:t xml:space="preserve">, </w:t>
      </w:r>
      <w:r>
        <w:t xml:space="preserve">the project manager overseeing the project </w:t>
      </w:r>
      <w:r w:rsidR="00673CEF">
        <w:t xml:space="preserve">and I </w:t>
      </w:r>
      <w:r>
        <w:t>gathered requirements from internal stakeholders</w:t>
      </w:r>
      <w:r w:rsidR="00E5406E">
        <w:t>. The requirements gathering session was split into different sessions each catering to different departments. Several rounds of requirements gathering were required for each session. Requirements gathered were documented in the Requirements Documentation document which was presented to the internal stakeholders for confirmation. The finalised document is uploaded onto a JIRA ticket created by the project manager.</w:t>
      </w:r>
      <w:r w:rsidR="00CE6A90">
        <w:t xml:space="preserve"> Refer to xxx in the appendix for the uploaded document in JIRA.</w:t>
      </w:r>
    </w:p>
    <w:p w14:paraId="7A9FD278" w14:textId="77777777" w:rsidR="002138B6" w:rsidRDefault="002138B6" w:rsidP="00C91546">
      <w:pPr>
        <w:pStyle w:val="BodyText"/>
      </w:pPr>
    </w:p>
    <w:p w14:paraId="06B74372" w14:textId="2C944C8C" w:rsidR="00E5406E" w:rsidRDefault="00E5406E" w:rsidP="00C91546">
      <w:pPr>
        <w:pStyle w:val="BodyText"/>
      </w:pPr>
      <w:r>
        <w:t>During the requirements phase, I was tasked to accomplish the following:</w:t>
      </w:r>
    </w:p>
    <w:p w14:paraId="46C13DA5" w14:textId="6BD96498" w:rsidR="00E5406E" w:rsidRDefault="00673CEF" w:rsidP="00E5406E">
      <w:pPr>
        <w:pStyle w:val="BodyText"/>
        <w:numPr>
          <w:ilvl w:val="0"/>
          <w:numId w:val="44"/>
        </w:numPr>
      </w:pPr>
      <w:r>
        <w:t>Set up meetings for requirements gathering for the project manager and the internal stakeholders</w:t>
      </w:r>
    </w:p>
    <w:p w14:paraId="0DF50B8A" w14:textId="2FF6CDC4" w:rsidR="00673CEF" w:rsidRDefault="00673CEF" w:rsidP="00E5406E">
      <w:pPr>
        <w:pStyle w:val="BodyText"/>
        <w:numPr>
          <w:ilvl w:val="0"/>
          <w:numId w:val="44"/>
        </w:numPr>
      </w:pPr>
      <w:r>
        <w:t>Gather requirements from membership department with regards to the CRM project</w:t>
      </w:r>
    </w:p>
    <w:p w14:paraId="2A40993E" w14:textId="62909BA5" w:rsidR="00172B7C" w:rsidRDefault="00172B7C" w:rsidP="00E5406E">
      <w:pPr>
        <w:pStyle w:val="BodyText"/>
        <w:numPr>
          <w:ilvl w:val="0"/>
          <w:numId w:val="44"/>
        </w:numPr>
      </w:pPr>
      <w:r>
        <w:t>Analyse and propose new requirements whenever there are areas for improvement</w:t>
      </w:r>
    </w:p>
    <w:p w14:paraId="52812423" w14:textId="463C4220" w:rsidR="00673CEF" w:rsidRDefault="00673CEF" w:rsidP="00E5406E">
      <w:pPr>
        <w:pStyle w:val="BodyText"/>
        <w:numPr>
          <w:ilvl w:val="0"/>
          <w:numId w:val="44"/>
        </w:numPr>
      </w:pPr>
      <w:r>
        <w:t>Document requirements gathered from membership department</w:t>
      </w:r>
    </w:p>
    <w:p w14:paraId="10C19653" w14:textId="59117C42" w:rsidR="00673CEF" w:rsidRDefault="00673CEF" w:rsidP="00E5406E">
      <w:pPr>
        <w:pStyle w:val="BodyText"/>
        <w:numPr>
          <w:ilvl w:val="0"/>
          <w:numId w:val="44"/>
        </w:numPr>
      </w:pPr>
      <w:r>
        <w:t>Confirm requirements with membership department</w:t>
      </w:r>
    </w:p>
    <w:p w14:paraId="0ED8E252" w14:textId="3D749A37" w:rsidR="00CE6A90" w:rsidRDefault="00CE6A90" w:rsidP="00E5406E">
      <w:pPr>
        <w:pStyle w:val="BodyText"/>
        <w:numPr>
          <w:ilvl w:val="0"/>
          <w:numId w:val="44"/>
        </w:numPr>
      </w:pPr>
      <w:r>
        <w:t>Present the confirmed requirements to the project manager</w:t>
      </w:r>
    </w:p>
    <w:p w14:paraId="3D4D1403" w14:textId="2D370384" w:rsidR="00172B7C" w:rsidRDefault="00172B7C" w:rsidP="00172B7C">
      <w:pPr>
        <w:pStyle w:val="BodyText"/>
      </w:pPr>
    </w:p>
    <w:p w14:paraId="328EA516" w14:textId="61ACEBA8" w:rsidR="00172B7C" w:rsidRDefault="00193BDE" w:rsidP="00172B7C">
      <w:pPr>
        <w:pStyle w:val="BodyText"/>
      </w:pPr>
      <w:r>
        <w:t xml:space="preserve">Learned skills </w:t>
      </w:r>
      <w:r w:rsidR="00172B7C">
        <w:t>applied during the requirements phase:</w:t>
      </w:r>
    </w:p>
    <w:p w14:paraId="4C3A50E3" w14:textId="4B7DD359" w:rsidR="00172B7C" w:rsidRDefault="00172B7C" w:rsidP="00172B7C">
      <w:pPr>
        <w:pStyle w:val="BodyText"/>
        <w:numPr>
          <w:ilvl w:val="0"/>
          <w:numId w:val="45"/>
        </w:numPr>
      </w:pPr>
      <w:r>
        <w:t>ICT 2108 – Software Modelling and Analysis</w:t>
      </w:r>
    </w:p>
    <w:p w14:paraId="3521E6AF" w14:textId="3593306F" w:rsidR="00172B7C" w:rsidRDefault="00172B7C" w:rsidP="00172B7C">
      <w:pPr>
        <w:pStyle w:val="BodyText"/>
        <w:numPr>
          <w:ilvl w:val="1"/>
          <w:numId w:val="45"/>
        </w:numPr>
      </w:pPr>
      <w:r>
        <w:t>The techniques of requirements gathering, requirements specification</w:t>
      </w:r>
      <w:r w:rsidR="0058731A">
        <w:t xml:space="preserve"> and requirements analysis were being applied during the requirements phase</w:t>
      </w:r>
    </w:p>
    <w:p w14:paraId="233AC0DC" w14:textId="18C422FD" w:rsidR="00441051" w:rsidRDefault="00441051" w:rsidP="00441051">
      <w:pPr>
        <w:pStyle w:val="BodyText"/>
      </w:pPr>
    </w:p>
    <w:p w14:paraId="377EF85C" w14:textId="0CD1CBCA" w:rsidR="00441051" w:rsidRDefault="00441051" w:rsidP="00441051">
      <w:pPr>
        <w:pStyle w:val="BodyText"/>
      </w:pPr>
      <w:r>
        <w:t xml:space="preserve">I managed to complete the above tasks assigned to me within the </w:t>
      </w:r>
      <w:r w:rsidR="0058731A">
        <w:t>time</w:t>
      </w:r>
      <w:r>
        <w:t xml:space="preserve"> given.</w:t>
      </w:r>
    </w:p>
    <w:p w14:paraId="18A93AB2" w14:textId="77777777" w:rsidR="00CE6A90" w:rsidRDefault="00CE6A90" w:rsidP="00DD5426">
      <w:pPr>
        <w:pStyle w:val="BodyText"/>
      </w:pPr>
    </w:p>
    <w:p w14:paraId="19128E49" w14:textId="067B23C1" w:rsidR="00076074" w:rsidRDefault="00076074" w:rsidP="00076074">
      <w:pPr>
        <w:pStyle w:val="Heading1"/>
        <w:numPr>
          <w:ilvl w:val="1"/>
          <w:numId w:val="39"/>
        </w:numPr>
      </w:pPr>
      <w:r>
        <w:t>Design Phase</w:t>
      </w:r>
    </w:p>
    <w:p w14:paraId="2E8F2DC3" w14:textId="77777777" w:rsidR="00076074" w:rsidRDefault="00076074" w:rsidP="00CE6A90">
      <w:pPr>
        <w:pStyle w:val="BodyText"/>
      </w:pPr>
    </w:p>
    <w:p w14:paraId="693A7941" w14:textId="332D5B45" w:rsidR="005D3667" w:rsidRDefault="00CE6A90" w:rsidP="00CE6A90">
      <w:pPr>
        <w:pStyle w:val="BodyText"/>
      </w:pPr>
      <w:r>
        <w:t>During the design phase, the vendor is responsible for creating the foundation</w:t>
      </w:r>
      <w:r w:rsidR="002138B6">
        <w:t>s</w:t>
      </w:r>
      <w:r>
        <w:t xml:space="preserve"> of the CRM based on the requirements collected in the earlier phase. Foundatio</w:t>
      </w:r>
      <w:r w:rsidR="002138B6">
        <w:t>ns</w:t>
      </w:r>
      <w:r>
        <w:t xml:space="preserve"> can include architecture diagram, class diagrams, database models</w:t>
      </w:r>
      <w:r w:rsidR="002138B6">
        <w:t xml:space="preserve"> mapping and etc… </w:t>
      </w:r>
      <w:r w:rsidR="00441051">
        <w:t>I was responsible for creating workflows for operational process. Workflows based on current operational processes will be created first followed by new operational processes workflows when the new CRM system is in place.</w:t>
      </w:r>
      <w:r w:rsidR="00F64748">
        <w:t xml:space="preserve"> In order to map out the existing process workflow with the new CRM system, I had to analyse the areas of resource, performance, reliability and usability to see how can the new system fit in.</w:t>
      </w:r>
    </w:p>
    <w:p w14:paraId="65E373B9" w14:textId="77777777" w:rsidR="005D3667" w:rsidRDefault="005D3667" w:rsidP="00CE6A90">
      <w:pPr>
        <w:pStyle w:val="BodyText"/>
      </w:pPr>
    </w:p>
    <w:p w14:paraId="4AB204C8" w14:textId="1516F160" w:rsidR="00CE6A90" w:rsidRDefault="005D3667" w:rsidP="009B2612">
      <w:pPr>
        <w:pStyle w:val="BodyText"/>
        <w:rPr>
          <w:b/>
        </w:rPr>
      </w:pPr>
      <w:r>
        <w:t xml:space="preserve">Microsoft Visio is used to draw the workflows. As the workflows reflect operational processes of staff, the different users/departments are used as the basis of drawing the workflow. To map out the different users/departments in the workflow, swimlane diagram </w:t>
      </w:r>
      <w:r w:rsidR="00AC36C4">
        <w:t>is</w:t>
      </w:r>
      <w:r>
        <w:t xml:space="preserve"> used. Swimlane diagram is a visual element that visually distinguishes which users or departments are responsible for each set of actions. </w:t>
      </w:r>
      <w:r w:rsidR="00E34FF8">
        <w:t xml:space="preserve">Every set of action will have a unique identifier in the form of a </w:t>
      </w:r>
      <w:r w:rsidR="00D53C85">
        <w:t>number.</w:t>
      </w:r>
      <w:r w:rsidR="00D53C85">
        <w:rPr>
          <w:b/>
        </w:rPr>
        <w:t xml:space="preserve"> (</w:t>
      </w:r>
      <w:r w:rsidR="00BD6F61">
        <w:rPr>
          <w:b/>
        </w:rPr>
        <w:t xml:space="preserve">See </w:t>
      </w:r>
      <w:hyperlink w:anchor="_Appendix_A" w:history="1">
        <w:r w:rsidR="00BD6F61" w:rsidRPr="00C34232">
          <w:rPr>
            <w:rStyle w:val="Hyperlink"/>
          </w:rPr>
          <w:t>Appendix A</w:t>
        </w:r>
      </w:hyperlink>
      <w:r w:rsidR="00BD6F61">
        <w:rPr>
          <w:b/>
        </w:rPr>
        <w:t>)</w:t>
      </w:r>
      <w:r w:rsidR="00E34FF8">
        <w:t xml:space="preserve"> </w:t>
      </w:r>
      <w:r w:rsidR="004D0605">
        <w:t>As there will be multiple systems and users involved in a process workflow, there is a legend created by the project manager which indicates the specific symbol to be used for each unique action in the process workflow.</w:t>
      </w:r>
      <w:r w:rsidR="00B13DDF">
        <w:rPr>
          <w:b/>
        </w:rPr>
        <w:t xml:space="preserve">(See </w:t>
      </w:r>
      <w:hyperlink w:anchor="_Appendix_B" w:history="1">
        <w:r w:rsidR="00B13DDF" w:rsidRPr="00D53C85">
          <w:rPr>
            <w:rStyle w:val="Hyperlink"/>
          </w:rPr>
          <w:t>Appendix B</w:t>
        </w:r>
      </w:hyperlink>
      <w:r w:rsidR="00B13DDF">
        <w:rPr>
          <w:b/>
        </w:rPr>
        <w:t>)</w:t>
      </w:r>
      <w:r w:rsidR="004D0605">
        <w:t xml:space="preserve"> Additional information regarding the process workflow will be kept in a separate word document.</w:t>
      </w:r>
      <w:r w:rsidR="00351E7F">
        <w:t xml:space="preserve"> </w:t>
      </w:r>
    </w:p>
    <w:p w14:paraId="7B3AA6C7" w14:textId="41A36412" w:rsidR="004D0605" w:rsidRDefault="004D0605" w:rsidP="009B2612">
      <w:pPr>
        <w:pStyle w:val="BodyText"/>
        <w:rPr>
          <w:b/>
        </w:rPr>
      </w:pPr>
    </w:p>
    <w:p w14:paraId="35F467BC" w14:textId="77777777" w:rsidR="001A36E0" w:rsidRDefault="001A36E0">
      <w:pPr>
        <w:widowControl/>
        <w:spacing w:after="200" w:line="276" w:lineRule="auto"/>
        <w:rPr>
          <w:rFonts w:ascii="Arial" w:eastAsia="Verdana" w:hAnsi="Arial" w:cs="Arial"/>
          <w:color w:val="000000" w:themeColor="text1"/>
          <w:spacing w:val="-1"/>
          <w:lang w:eastAsia="zh-SG"/>
        </w:rPr>
      </w:pPr>
      <w:r>
        <w:br w:type="page"/>
      </w:r>
    </w:p>
    <w:p w14:paraId="3442E33A" w14:textId="3805149C" w:rsidR="004D0605" w:rsidRDefault="004D0605" w:rsidP="004D0605">
      <w:pPr>
        <w:pStyle w:val="BodyText"/>
        <w:rPr>
          <w:b/>
        </w:rPr>
      </w:pPr>
      <w:r>
        <w:lastRenderedPageBreak/>
        <w:t>Each process workflow will have its own JIRA ticket and all relevant documents is uploaded into the ticket as attachments.</w:t>
      </w:r>
      <w:r w:rsidR="00D53C85" w:rsidRPr="00D53C85">
        <w:rPr>
          <w:b/>
        </w:rPr>
        <w:t xml:space="preserve"> </w:t>
      </w:r>
      <w:r w:rsidR="00D53C85">
        <w:rPr>
          <w:b/>
        </w:rPr>
        <w:t xml:space="preserve">(See </w:t>
      </w:r>
      <w:hyperlink w:anchor="_Appendix_C" w:history="1">
        <w:r w:rsidR="00D53C85" w:rsidRPr="00D53C85">
          <w:rPr>
            <w:rStyle w:val="Hyperlink"/>
          </w:rPr>
          <w:t>Appendix C</w:t>
        </w:r>
      </w:hyperlink>
      <w:r w:rsidR="00D53C85">
        <w:rPr>
          <w:b/>
        </w:rPr>
        <w:t>)</w:t>
      </w:r>
      <w:r>
        <w:t xml:space="preserve"> The ticket can be assigned to relevant stakeholders for review.</w:t>
      </w:r>
      <w:r w:rsidR="00D53C85">
        <w:t xml:space="preserve"> </w:t>
      </w:r>
      <w:r w:rsidR="00D53C85">
        <w:rPr>
          <w:b/>
        </w:rPr>
        <w:t xml:space="preserve">(See </w:t>
      </w:r>
      <w:hyperlink w:anchor="_Appendix_D" w:history="1">
        <w:r w:rsidR="00D53C85" w:rsidRPr="002208C8">
          <w:rPr>
            <w:rStyle w:val="Hyperlink"/>
          </w:rPr>
          <w:t>Appendix D</w:t>
        </w:r>
      </w:hyperlink>
      <w:r w:rsidR="00D53C85">
        <w:rPr>
          <w:b/>
        </w:rPr>
        <w:t>)</w:t>
      </w:r>
      <w:r>
        <w:t xml:space="preserve"> Queries on the process workflow are written in the comments section of the ticket.</w:t>
      </w:r>
      <w:r w:rsidR="00D53C85" w:rsidRPr="00D53C85">
        <w:rPr>
          <w:b/>
        </w:rPr>
        <w:t xml:space="preserve"> </w:t>
      </w:r>
      <w:r w:rsidR="00D53C85">
        <w:rPr>
          <w:b/>
        </w:rPr>
        <w:t xml:space="preserve">(See </w:t>
      </w:r>
      <w:hyperlink w:anchor="_Appendix_E" w:history="1">
        <w:r w:rsidR="00D53C85" w:rsidRPr="002208C8">
          <w:rPr>
            <w:rStyle w:val="Hyperlink"/>
          </w:rPr>
          <w:t>Appendix E</w:t>
        </w:r>
      </w:hyperlink>
      <w:r w:rsidR="00D53C85">
        <w:rPr>
          <w:b/>
        </w:rPr>
        <w:t>)</w:t>
      </w:r>
      <w:r>
        <w:t xml:space="preserve"> If further discussion is required, the queries will be resolved through a meeting with the relevant parties. </w:t>
      </w:r>
      <w:r w:rsidR="00A4312E">
        <w:t xml:space="preserve">Every ticket has a status which is updated whenever necessary. </w:t>
      </w:r>
    </w:p>
    <w:p w14:paraId="48E35013" w14:textId="07CBE197" w:rsidR="00B61C32" w:rsidRDefault="00B61C32" w:rsidP="00B61C32">
      <w:pPr>
        <w:pStyle w:val="BodyText"/>
      </w:pPr>
      <w:r>
        <w:t>During the design phase, I was tasked to accomplish the following:</w:t>
      </w:r>
    </w:p>
    <w:p w14:paraId="2B5B5BE3" w14:textId="485A349C" w:rsidR="00B61C32" w:rsidRDefault="00B61C32" w:rsidP="00B61C32">
      <w:pPr>
        <w:pStyle w:val="BodyText"/>
        <w:numPr>
          <w:ilvl w:val="0"/>
          <w:numId w:val="44"/>
        </w:numPr>
      </w:pPr>
      <w:r>
        <w:t>Acquire the</w:t>
      </w:r>
      <w:r w:rsidR="00DE1F04">
        <w:t xml:space="preserve"> SOP from membership department</w:t>
      </w:r>
    </w:p>
    <w:p w14:paraId="47A10D6D" w14:textId="1B1C154C" w:rsidR="00DE1F04" w:rsidRDefault="00DE1F04" w:rsidP="00B61C32">
      <w:pPr>
        <w:pStyle w:val="BodyText"/>
        <w:numPr>
          <w:ilvl w:val="0"/>
          <w:numId w:val="44"/>
        </w:numPr>
      </w:pPr>
      <w:r>
        <w:t>Read through and understand the SOP provided by membership department</w:t>
      </w:r>
    </w:p>
    <w:p w14:paraId="1F69B9BC" w14:textId="66885287" w:rsidR="00441051" w:rsidRDefault="00441051" w:rsidP="00B61C32">
      <w:pPr>
        <w:pStyle w:val="BodyText"/>
        <w:numPr>
          <w:ilvl w:val="0"/>
          <w:numId w:val="44"/>
        </w:numPr>
      </w:pPr>
      <w:r>
        <w:t>Analyse the SOP and clarify any doubts</w:t>
      </w:r>
      <w:r w:rsidR="00172B7C">
        <w:t xml:space="preserve"> with membership department</w:t>
      </w:r>
    </w:p>
    <w:p w14:paraId="32AE7AEE" w14:textId="72789511" w:rsidR="00DE1F04" w:rsidRDefault="002C0AAD" w:rsidP="00B61C32">
      <w:pPr>
        <w:pStyle w:val="BodyText"/>
        <w:numPr>
          <w:ilvl w:val="0"/>
          <w:numId w:val="44"/>
        </w:numPr>
      </w:pPr>
      <w:r>
        <w:t>Map out the existing</w:t>
      </w:r>
      <w:r w:rsidR="00D36F9E">
        <w:t xml:space="preserve"> operational process workflows based on existing systems involved</w:t>
      </w:r>
    </w:p>
    <w:p w14:paraId="4009C14B" w14:textId="59EF9D00" w:rsidR="00D36F9E" w:rsidRDefault="00D36F9E" w:rsidP="00B61C32">
      <w:pPr>
        <w:pStyle w:val="BodyText"/>
        <w:numPr>
          <w:ilvl w:val="0"/>
          <w:numId w:val="44"/>
        </w:numPr>
      </w:pPr>
      <w:r>
        <w:t>Map out new operational process workflows based on the new CRM system</w:t>
      </w:r>
    </w:p>
    <w:p w14:paraId="5866ED1A" w14:textId="120D819E" w:rsidR="00D36F9E" w:rsidRDefault="000F75F3" w:rsidP="00B61C32">
      <w:pPr>
        <w:pStyle w:val="BodyText"/>
        <w:numPr>
          <w:ilvl w:val="0"/>
          <w:numId w:val="44"/>
        </w:numPr>
      </w:pPr>
      <w:r>
        <w:t>Upload</w:t>
      </w:r>
      <w:r w:rsidR="00172B7C">
        <w:t xml:space="preserve"> the new operational process workflows into </w:t>
      </w:r>
      <w:r w:rsidR="0058731A">
        <w:t>the respective</w:t>
      </w:r>
      <w:r w:rsidR="00172B7C">
        <w:t xml:space="preserve"> JIRA tickets and assign</w:t>
      </w:r>
      <w:r w:rsidR="0058731A">
        <w:t xml:space="preserve"> the ticket to a staff from the membership department for review</w:t>
      </w:r>
    </w:p>
    <w:p w14:paraId="2ABB8CBC" w14:textId="04D7EA18" w:rsidR="00D36F9E" w:rsidRDefault="00DC21AF" w:rsidP="00B61C32">
      <w:pPr>
        <w:pStyle w:val="BodyText"/>
        <w:numPr>
          <w:ilvl w:val="0"/>
          <w:numId w:val="44"/>
        </w:numPr>
      </w:pPr>
      <w:r>
        <w:t>M</w:t>
      </w:r>
      <w:r w:rsidR="00D36F9E">
        <w:t xml:space="preserve">ake changes to the new operational process workflow </w:t>
      </w:r>
      <w:r w:rsidR="001C1DD3">
        <w:t xml:space="preserve">based on feedback received from membership department </w:t>
      </w:r>
      <w:r w:rsidR="00D36F9E">
        <w:t xml:space="preserve">and </w:t>
      </w:r>
      <w:r w:rsidR="0058731A">
        <w:t>assign the ticket to membership department for review again.</w:t>
      </w:r>
    </w:p>
    <w:p w14:paraId="2F4C561E" w14:textId="229200AC" w:rsidR="0058731A" w:rsidRDefault="0058731A" w:rsidP="0058731A">
      <w:pPr>
        <w:pStyle w:val="BodyText"/>
        <w:numPr>
          <w:ilvl w:val="1"/>
          <w:numId w:val="44"/>
        </w:numPr>
      </w:pPr>
      <w:r>
        <w:t>This step is repeated until the workflow has been agreed by</w:t>
      </w:r>
      <w:r w:rsidR="005D3667">
        <w:t xml:space="preserve"> membership department</w:t>
      </w:r>
    </w:p>
    <w:p w14:paraId="1D3F05DE" w14:textId="2882C05D" w:rsidR="005D3667" w:rsidRDefault="005D3667" w:rsidP="005D3667">
      <w:pPr>
        <w:pStyle w:val="BodyText"/>
        <w:numPr>
          <w:ilvl w:val="0"/>
          <w:numId w:val="44"/>
        </w:numPr>
      </w:pPr>
      <w:r>
        <w:t xml:space="preserve">Assign the JIRA tickets containing the </w:t>
      </w:r>
      <w:r w:rsidR="000B442C">
        <w:t xml:space="preserve">process </w:t>
      </w:r>
      <w:r>
        <w:t>workflow</w:t>
      </w:r>
      <w:r w:rsidR="000B442C">
        <w:t>s</w:t>
      </w:r>
      <w:r>
        <w:t xml:space="preserve"> to project manager for review</w:t>
      </w:r>
    </w:p>
    <w:p w14:paraId="3B1A8594" w14:textId="7B0A0AE3" w:rsidR="00605940" w:rsidRDefault="00605940" w:rsidP="00605940">
      <w:pPr>
        <w:pStyle w:val="BodyText"/>
      </w:pPr>
    </w:p>
    <w:p w14:paraId="78876F91" w14:textId="47182334" w:rsidR="00605940" w:rsidRDefault="00547E9F" w:rsidP="00605940">
      <w:pPr>
        <w:pStyle w:val="BodyText"/>
      </w:pPr>
      <w:r>
        <w:t xml:space="preserve">Learned skills </w:t>
      </w:r>
      <w:r w:rsidR="00605940">
        <w:t xml:space="preserve">applied during the </w:t>
      </w:r>
      <w:r w:rsidR="000D6AEA">
        <w:t>design</w:t>
      </w:r>
      <w:r w:rsidR="00605940">
        <w:t xml:space="preserve"> phase:</w:t>
      </w:r>
    </w:p>
    <w:p w14:paraId="4C0FC2B2" w14:textId="4FBD7AF8" w:rsidR="00C914B9" w:rsidRDefault="00C914B9" w:rsidP="00605940">
      <w:pPr>
        <w:pStyle w:val="BodyText"/>
        <w:numPr>
          <w:ilvl w:val="0"/>
          <w:numId w:val="45"/>
        </w:numPr>
      </w:pPr>
      <w:r>
        <w:t>ICT 2102 – Human Computer Interaction</w:t>
      </w:r>
    </w:p>
    <w:p w14:paraId="33236884" w14:textId="60CAD821" w:rsidR="00C914B9" w:rsidRDefault="00C914B9" w:rsidP="00C914B9">
      <w:pPr>
        <w:pStyle w:val="BodyText"/>
        <w:numPr>
          <w:ilvl w:val="1"/>
          <w:numId w:val="45"/>
        </w:numPr>
      </w:pPr>
      <w:r>
        <w:t>The knowledge of usability principles</w:t>
      </w:r>
      <w:r w:rsidR="00AC36C4">
        <w:t xml:space="preserve"> on how to create a user-friendly experience is required when mapping out the existing process workflow with the new CRM system</w:t>
      </w:r>
    </w:p>
    <w:p w14:paraId="7ED00F60" w14:textId="67448E30" w:rsidR="00605940" w:rsidRDefault="00605940" w:rsidP="00605940">
      <w:pPr>
        <w:pStyle w:val="BodyText"/>
        <w:numPr>
          <w:ilvl w:val="0"/>
          <w:numId w:val="45"/>
        </w:numPr>
      </w:pPr>
      <w:r>
        <w:t xml:space="preserve">ICT </w:t>
      </w:r>
      <w:r w:rsidR="00F64748">
        <w:t>2103</w:t>
      </w:r>
      <w:r>
        <w:t xml:space="preserve"> – </w:t>
      </w:r>
      <w:r w:rsidR="00F64748">
        <w:t>Information Management</w:t>
      </w:r>
    </w:p>
    <w:p w14:paraId="0EEABFE7" w14:textId="0B01E8DE" w:rsidR="00605940" w:rsidRDefault="00F64748" w:rsidP="00605940">
      <w:pPr>
        <w:pStyle w:val="BodyText"/>
        <w:numPr>
          <w:ilvl w:val="1"/>
          <w:numId w:val="45"/>
        </w:numPr>
      </w:pPr>
      <w:r>
        <w:t xml:space="preserve">The understanding of how the database functions </w:t>
      </w:r>
      <w:r w:rsidR="0057153E">
        <w:t>was</w:t>
      </w:r>
      <w:r>
        <w:t xml:space="preserve"> required when connecting the dots between systems and their databases</w:t>
      </w:r>
    </w:p>
    <w:p w14:paraId="3ED11811" w14:textId="260F18C8" w:rsidR="000D6AEA" w:rsidRDefault="000D6AEA" w:rsidP="000D6AEA">
      <w:pPr>
        <w:pStyle w:val="BodyText"/>
      </w:pPr>
    </w:p>
    <w:p w14:paraId="2C36657B" w14:textId="399D2A5A" w:rsidR="000D6AEA" w:rsidRDefault="000D6AEA" w:rsidP="000D6AEA">
      <w:pPr>
        <w:pStyle w:val="BodyText"/>
      </w:pPr>
      <w:r>
        <w:t>New skills learned during the design phase:</w:t>
      </w:r>
    </w:p>
    <w:p w14:paraId="5D6E9BD4" w14:textId="4505F50C" w:rsidR="000D6AEA" w:rsidRDefault="000D6AEA" w:rsidP="000D6AEA">
      <w:pPr>
        <w:pStyle w:val="BodyText"/>
        <w:numPr>
          <w:ilvl w:val="0"/>
          <w:numId w:val="45"/>
        </w:numPr>
      </w:pPr>
      <w:r>
        <w:t>Usage of swimlane diagram as a method to map out process workflow</w:t>
      </w:r>
      <w:r w:rsidR="0067048A">
        <w:t>s</w:t>
      </w:r>
    </w:p>
    <w:p w14:paraId="4B509DAD" w14:textId="77777777" w:rsidR="00605940" w:rsidRDefault="00605940" w:rsidP="00605940">
      <w:pPr>
        <w:pStyle w:val="BodyText"/>
      </w:pPr>
    </w:p>
    <w:p w14:paraId="269145EE" w14:textId="19F9F3AA" w:rsidR="00605940" w:rsidRDefault="0048171F" w:rsidP="00605940">
      <w:pPr>
        <w:pStyle w:val="BodyText"/>
      </w:pPr>
      <w:r>
        <w:t>It took me longer than expected to complete the tasks assigned to me as I was still getting used to drawing process workflows using swimlane diagram in Microsoft Visio.</w:t>
      </w:r>
    </w:p>
    <w:p w14:paraId="1296704E" w14:textId="77777777" w:rsidR="00B61C32" w:rsidRDefault="00B61C32" w:rsidP="00CE6A90">
      <w:pPr>
        <w:pStyle w:val="BodyText"/>
      </w:pPr>
      <w:bookmarkStart w:id="0" w:name="_GoBack"/>
      <w:bookmarkEnd w:id="0"/>
    </w:p>
    <w:p w14:paraId="209DD4B4" w14:textId="567B0940" w:rsidR="00913245" w:rsidRDefault="00913245" w:rsidP="00913245">
      <w:pPr>
        <w:pStyle w:val="Heading1"/>
        <w:numPr>
          <w:ilvl w:val="1"/>
          <w:numId w:val="39"/>
        </w:numPr>
      </w:pPr>
      <w:r>
        <w:t>Verification Phase</w:t>
      </w:r>
    </w:p>
    <w:p w14:paraId="545FDEAC" w14:textId="77777777" w:rsidR="0048171F" w:rsidRDefault="0048171F" w:rsidP="0048171F">
      <w:pPr>
        <w:pStyle w:val="BodyText"/>
      </w:pPr>
    </w:p>
    <w:p w14:paraId="0CA061FF" w14:textId="411578D0" w:rsidR="0048171F" w:rsidRDefault="0048171F" w:rsidP="00670876">
      <w:pPr>
        <w:pStyle w:val="BodyText"/>
      </w:pPr>
      <w:r>
        <w:t xml:space="preserve">During the verification phase, </w:t>
      </w:r>
      <w:r w:rsidR="00E00D25">
        <w:t xml:space="preserve">the new CRM system is ready to be tested through a series of testing. System Integration Testing will be conducted followed by conducting User Acceptance Testing with the internal stakeholders. </w:t>
      </w:r>
      <w:r w:rsidR="00476E81">
        <w:t>SIT</w:t>
      </w:r>
      <w:r w:rsidR="00CD3E3C">
        <w:t xml:space="preserve"> mainly focused on testing every single functionality of the new CRM system</w:t>
      </w:r>
      <w:r w:rsidR="00476E81">
        <w:t xml:space="preserve"> and is conducted by the </w:t>
      </w:r>
      <w:r w:rsidR="00F46F51">
        <w:t>testers (</w:t>
      </w:r>
      <w:r w:rsidR="004C3D48">
        <w:t>Vendor and I)</w:t>
      </w:r>
      <w:r w:rsidR="00476E81">
        <w:t xml:space="preserve"> of the application.</w:t>
      </w:r>
      <w:r w:rsidR="00CD3E3C">
        <w:t xml:space="preserve"> </w:t>
      </w:r>
      <w:r w:rsidR="00476E81">
        <w:t>UAT</w:t>
      </w:r>
      <w:r w:rsidR="00CD3E3C">
        <w:t xml:space="preserve"> mainly focused on testing the user interaction</w:t>
      </w:r>
      <w:r w:rsidR="0047139E">
        <w:t xml:space="preserve"> with the new CRM system and is </w:t>
      </w:r>
      <w:r w:rsidR="00476E81">
        <w:t xml:space="preserve">conducted by the users of the application. UAT is also </w:t>
      </w:r>
      <w:r w:rsidR="0047139E">
        <w:t>used to gather feedback on how can the usability be improved.</w:t>
      </w:r>
      <w:r w:rsidR="00CD3E3C">
        <w:t xml:space="preserve"> </w:t>
      </w:r>
      <w:r w:rsidR="00E34FF8">
        <w:t>To conduct testing, test cases were created as a form of checklist and guide to follow. Test cases created followed the back-box testing methodology. The vendor and I was responsible with coming up with test cases. Each test case consisted of inputs, expected output, actual output and dependencies.</w:t>
      </w:r>
      <w:r w:rsidR="00F07395">
        <w:t xml:space="preserve"> </w:t>
      </w:r>
      <w:r w:rsidR="00F07395" w:rsidRPr="00F07395">
        <w:rPr>
          <w:b/>
        </w:rPr>
        <w:t>(</w:t>
      </w:r>
      <w:r w:rsidR="002208C8">
        <w:rPr>
          <w:b/>
        </w:rPr>
        <w:t xml:space="preserve">See </w:t>
      </w:r>
      <w:hyperlink w:anchor="_Appendix_F" w:history="1">
        <w:r w:rsidR="002208C8" w:rsidRPr="002208C8">
          <w:rPr>
            <w:rStyle w:val="Hyperlink"/>
          </w:rPr>
          <w:t>Appendix F</w:t>
        </w:r>
      </w:hyperlink>
      <w:r w:rsidR="00F07395" w:rsidRPr="00F07395">
        <w:rPr>
          <w:b/>
        </w:rPr>
        <w:t>)</w:t>
      </w:r>
    </w:p>
    <w:p w14:paraId="4C75396E" w14:textId="52C2BBEC" w:rsidR="00670876" w:rsidRDefault="004C3D48" w:rsidP="00670876">
      <w:pPr>
        <w:pStyle w:val="BodyText"/>
      </w:pPr>
      <w:r>
        <w:lastRenderedPageBreak/>
        <w:t xml:space="preserve">I was responsible to conduct both the SIT and UAT. Several sessions were planned for SIT and UAT in the event that it is not completed in one session. </w:t>
      </w:r>
      <w:r w:rsidR="00670876">
        <w:t>During the course of</w:t>
      </w:r>
      <w:r w:rsidR="00476E81">
        <w:t xml:space="preserve"> SIT</w:t>
      </w:r>
      <w:r w:rsidR="0014309B">
        <w:t xml:space="preserve"> and UAT, any bugs/errors or non-conformed functionalities encountered were logge</w:t>
      </w:r>
      <w:r w:rsidR="00A16161">
        <w:t>d as a new ticket in JIRA of bug type. Every new ticket created is automatically assigned to the project manager. The ticket is then assigned to the relevant party to be resolved by the project manager.</w:t>
      </w:r>
    </w:p>
    <w:p w14:paraId="4ED0CCC7" w14:textId="77777777" w:rsidR="004C3D48" w:rsidRDefault="004C3D48" w:rsidP="00670876">
      <w:pPr>
        <w:pStyle w:val="BodyText"/>
      </w:pPr>
    </w:p>
    <w:p w14:paraId="2299DF11" w14:textId="422E61DF" w:rsidR="004C3D48" w:rsidRDefault="004C3D48" w:rsidP="00670876">
      <w:pPr>
        <w:pStyle w:val="BodyText"/>
      </w:pPr>
      <w:r>
        <w:t>During the verification phase, I was tasked to accomplish the following:</w:t>
      </w:r>
    </w:p>
    <w:p w14:paraId="086D800E" w14:textId="5BC06107" w:rsidR="004C3D48" w:rsidRDefault="00AE7F54" w:rsidP="004C3D48">
      <w:pPr>
        <w:pStyle w:val="BodyText"/>
        <w:numPr>
          <w:ilvl w:val="0"/>
          <w:numId w:val="45"/>
        </w:numPr>
      </w:pPr>
      <w:r>
        <w:t>Familiarise myself with the functionalities of the new CRM system</w:t>
      </w:r>
    </w:p>
    <w:p w14:paraId="7E573BF4" w14:textId="6796B20B" w:rsidR="00AE7F54" w:rsidRDefault="00AE7F54" w:rsidP="004C3D48">
      <w:pPr>
        <w:pStyle w:val="BodyText"/>
        <w:numPr>
          <w:ilvl w:val="0"/>
          <w:numId w:val="45"/>
        </w:numPr>
      </w:pPr>
      <w:r>
        <w:t>Conduct SIT with the vendor</w:t>
      </w:r>
    </w:p>
    <w:p w14:paraId="1B394543" w14:textId="4644353D" w:rsidR="00AE7F54" w:rsidRDefault="00AE7F54" w:rsidP="004C3D48">
      <w:pPr>
        <w:pStyle w:val="BodyText"/>
        <w:numPr>
          <w:ilvl w:val="0"/>
          <w:numId w:val="45"/>
        </w:numPr>
      </w:pPr>
      <w:r>
        <w:t>Conduct UAT with the vendor and the internal stakeholders</w:t>
      </w:r>
    </w:p>
    <w:p w14:paraId="41BB47C4" w14:textId="7626A6AB" w:rsidR="00AE7F54" w:rsidRDefault="00AE7F54" w:rsidP="004C3D48">
      <w:pPr>
        <w:pStyle w:val="BodyText"/>
        <w:numPr>
          <w:ilvl w:val="0"/>
          <w:numId w:val="45"/>
        </w:numPr>
      </w:pPr>
      <w:r>
        <w:t>Log any bugs/errors or functionalities not conforming to the requirements specified in the requirements documentation in JIRA as a bug ticket</w:t>
      </w:r>
      <w:r w:rsidR="00F46F51">
        <w:t xml:space="preserve"> </w:t>
      </w:r>
      <w:r w:rsidR="00F46F51" w:rsidRPr="00F46F51">
        <w:rPr>
          <w:b/>
        </w:rPr>
        <w:t>(</w:t>
      </w:r>
      <w:r w:rsidR="008D2AA4">
        <w:rPr>
          <w:b/>
        </w:rPr>
        <w:t xml:space="preserve">See </w:t>
      </w:r>
      <w:hyperlink w:anchor="_Appendix_G" w:history="1">
        <w:r w:rsidR="008D2AA4" w:rsidRPr="008D2AA4">
          <w:rPr>
            <w:rStyle w:val="Hyperlink"/>
          </w:rPr>
          <w:t>Appendix G</w:t>
        </w:r>
      </w:hyperlink>
      <w:r w:rsidR="00F46F51" w:rsidRPr="00F46F51">
        <w:rPr>
          <w:b/>
        </w:rPr>
        <w:t>)</w:t>
      </w:r>
    </w:p>
    <w:p w14:paraId="0425BE3F" w14:textId="02FFA21D" w:rsidR="00AE7F54" w:rsidRDefault="00AE7F54" w:rsidP="004C3D48">
      <w:pPr>
        <w:pStyle w:val="BodyText"/>
        <w:numPr>
          <w:ilvl w:val="0"/>
          <w:numId w:val="45"/>
        </w:numPr>
      </w:pPr>
      <w:r>
        <w:t>Verify that bugs logged in JIRA has been resolved</w:t>
      </w:r>
    </w:p>
    <w:p w14:paraId="23FAD7A0" w14:textId="116C3091" w:rsidR="00AE7F54" w:rsidRDefault="00AE7F54" w:rsidP="00AE7F54">
      <w:pPr>
        <w:pStyle w:val="BodyText"/>
      </w:pPr>
    </w:p>
    <w:p w14:paraId="6CE1E9C6" w14:textId="1BF68E09" w:rsidR="00AE7F54" w:rsidRDefault="00547E9F" w:rsidP="00AE7F54">
      <w:pPr>
        <w:pStyle w:val="BodyText"/>
      </w:pPr>
      <w:r>
        <w:t>Learned s</w:t>
      </w:r>
      <w:r w:rsidR="00AE7F54">
        <w:t>kills applied during the design phase:</w:t>
      </w:r>
    </w:p>
    <w:p w14:paraId="31D24A2A" w14:textId="31F80592" w:rsidR="00AE7F54" w:rsidRDefault="00AE7F54" w:rsidP="00AE7F54">
      <w:pPr>
        <w:pStyle w:val="BodyText"/>
        <w:numPr>
          <w:ilvl w:val="0"/>
          <w:numId w:val="45"/>
        </w:numPr>
      </w:pPr>
      <w:r>
        <w:t>ICT 2101 – Introduction to Software Engineering</w:t>
      </w:r>
    </w:p>
    <w:p w14:paraId="6B740333" w14:textId="00370E99" w:rsidR="00AE7F54" w:rsidRDefault="00AE7F54" w:rsidP="00AE7F54">
      <w:pPr>
        <w:pStyle w:val="BodyText"/>
        <w:numPr>
          <w:ilvl w:val="1"/>
          <w:numId w:val="45"/>
        </w:numPr>
      </w:pPr>
      <w:r>
        <w:t xml:space="preserve">The knowledge of </w:t>
      </w:r>
      <w:r w:rsidR="00417707">
        <w:t>black-box testing learned in this module is applied in the creation of test cases</w:t>
      </w:r>
    </w:p>
    <w:p w14:paraId="5B37A333" w14:textId="212C45C5" w:rsidR="00E34400" w:rsidRDefault="00E34400" w:rsidP="00E34400">
      <w:pPr>
        <w:pStyle w:val="BodyText"/>
      </w:pPr>
    </w:p>
    <w:p w14:paraId="3A7D4F36" w14:textId="2CAEC42F" w:rsidR="00E34400" w:rsidRDefault="00E34400" w:rsidP="00E34400">
      <w:pPr>
        <w:pStyle w:val="BodyText"/>
      </w:pPr>
      <w:r>
        <w:t>The testing phase took longer than planned due to a critical impact in some of the bugs encountered during SIT and UAT. Certain bugs also required additional time by the vendor to resolve. As a result, the launch date has been pushed back to the end of November.</w:t>
      </w:r>
    </w:p>
    <w:p w14:paraId="491ECFF0" w14:textId="77777777" w:rsidR="0048171F" w:rsidRDefault="0048171F" w:rsidP="0048171F">
      <w:pPr>
        <w:pStyle w:val="Heading1"/>
      </w:pPr>
    </w:p>
    <w:p w14:paraId="49D7EAAC" w14:textId="77777777" w:rsidR="00913245" w:rsidRDefault="00913245" w:rsidP="00CE6A90">
      <w:pPr>
        <w:pStyle w:val="BodyText"/>
      </w:pPr>
    </w:p>
    <w:p w14:paraId="7CDECB2E" w14:textId="77777777" w:rsidR="00E34400" w:rsidRDefault="00E34400">
      <w:pPr>
        <w:widowControl/>
        <w:spacing w:after="200" w:line="276" w:lineRule="auto"/>
        <w:rPr>
          <w:rFonts w:ascii="Arial" w:eastAsia="Verdana" w:hAnsi="Arial" w:cs="Arial"/>
          <w:b/>
          <w:color w:val="000000" w:themeColor="text1"/>
          <w:spacing w:val="-1"/>
          <w:sz w:val="32"/>
          <w:szCs w:val="33"/>
          <w:lang w:eastAsia="zh-SG"/>
        </w:rPr>
      </w:pPr>
      <w:r>
        <w:rPr>
          <w:b/>
          <w:sz w:val="32"/>
          <w:szCs w:val="33"/>
        </w:rPr>
        <w:br w:type="page"/>
      </w:r>
    </w:p>
    <w:p w14:paraId="0822E416" w14:textId="3FDCF93F" w:rsidR="00E34400" w:rsidRDefault="00E34400" w:rsidP="00E34400">
      <w:pPr>
        <w:pStyle w:val="BodyText"/>
        <w:jc w:val="center"/>
        <w:rPr>
          <w:b/>
          <w:sz w:val="32"/>
          <w:szCs w:val="33"/>
        </w:rPr>
      </w:pPr>
      <w:r>
        <w:rPr>
          <w:b/>
          <w:sz w:val="32"/>
          <w:szCs w:val="33"/>
        </w:rPr>
        <w:lastRenderedPageBreak/>
        <w:t>Micro Live View</w:t>
      </w:r>
    </w:p>
    <w:p w14:paraId="1B52B95C" w14:textId="77777777" w:rsidR="000B0137" w:rsidRDefault="000B0137" w:rsidP="00E34400">
      <w:pPr>
        <w:pStyle w:val="BodyText"/>
        <w:jc w:val="center"/>
        <w:rPr>
          <w:b/>
          <w:sz w:val="32"/>
          <w:szCs w:val="33"/>
        </w:rPr>
      </w:pPr>
    </w:p>
    <w:p w14:paraId="359D1B75" w14:textId="001F8112" w:rsidR="00E34400" w:rsidRDefault="00E34400" w:rsidP="00EE2337">
      <w:pPr>
        <w:pStyle w:val="Heading1"/>
        <w:numPr>
          <w:ilvl w:val="0"/>
          <w:numId w:val="46"/>
        </w:numPr>
      </w:pPr>
      <w:r>
        <w:t>Specialised Terminology</w:t>
      </w:r>
    </w:p>
    <w:p w14:paraId="67332846" w14:textId="77777777" w:rsidR="00E34400" w:rsidRDefault="00E34400" w:rsidP="00E34400">
      <w:pPr>
        <w:pStyle w:val="Heading1"/>
        <w:ind w:firstLine="0"/>
      </w:pPr>
    </w:p>
    <w:tbl>
      <w:tblPr>
        <w:tblStyle w:val="TableGrid"/>
        <w:tblW w:w="11194" w:type="dxa"/>
        <w:jc w:val="center"/>
        <w:tblLook w:val="04A0" w:firstRow="1" w:lastRow="0" w:firstColumn="1" w:lastColumn="0" w:noHBand="0" w:noVBand="1"/>
      </w:tblPr>
      <w:tblGrid>
        <w:gridCol w:w="1734"/>
        <w:gridCol w:w="3971"/>
        <w:gridCol w:w="5489"/>
      </w:tblGrid>
      <w:tr w:rsidR="00E34400" w:rsidRPr="008C348D" w14:paraId="6EF433E4" w14:textId="77777777" w:rsidTr="00451DDB">
        <w:trPr>
          <w:jc w:val="center"/>
        </w:trPr>
        <w:tc>
          <w:tcPr>
            <w:tcW w:w="1734" w:type="dxa"/>
            <w:vAlign w:val="center"/>
          </w:tcPr>
          <w:p w14:paraId="309CFE4A" w14:textId="77777777" w:rsidR="00E34400" w:rsidRPr="00670876" w:rsidRDefault="00E34400" w:rsidP="00451DDB">
            <w:pPr>
              <w:pStyle w:val="Heading1"/>
              <w:ind w:left="0" w:firstLine="0"/>
              <w:jc w:val="center"/>
              <w:outlineLvl w:val="0"/>
              <w:rPr>
                <w:sz w:val="22"/>
              </w:rPr>
            </w:pPr>
            <w:r w:rsidRPr="00670876">
              <w:rPr>
                <w:sz w:val="22"/>
              </w:rPr>
              <w:t>Abbreviated</w:t>
            </w:r>
          </w:p>
        </w:tc>
        <w:tc>
          <w:tcPr>
            <w:tcW w:w="3971" w:type="dxa"/>
            <w:vAlign w:val="center"/>
          </w:tcPr>
          <w:p w14:paraId="11D43633" w14:textId="77777777" w:rsidR="00E34400" w:rsidRPr="00670876" w:rsidRDefault="00E34400" w:rsidP="00451DDB">
            <w:pPr>
              <w:pStyle w:val="Heading1"/>
              <w:ind w:left="0" w:firstLine="0"/>
              <w:jc w:val="center"/>
              <w:outlineLvl w:val="0"/>
              <w:rPr>
                <w:sz w:val="22"/>
              </w:rPr>
            </w:pPr>
            <w:r w:rsidRPr="00670876">
              <w:rPr>
                <w:sz w:val="22"/>
              </w:rPr>
              <w:t>Full Name</w:t>
            </w:r>
          </w:p>
        </w:tc>
        <w:tc>
          <w:tcPr>
            <w:tcW w:w="5489" w:type="dxa"/>
            <w:vAlign w:val="center"/>
          </w:tcPr>
          <w:p w14:paraId="153009C9" w14:textId="77777777" w:rsidR="00E34400" w:rsidRPr="00670876" w:rsidRDefault="00E34400" w:rsidP="00451DDB">
            <w:pPr>
              <w:pStyle w:val="Heading1"/>
              <w:ind w:left="0" w:firstLine="0"/>
              <w:jc w:val="center"/>
              <w:outlineLvl w:val="0"/>
              <w:rPr>
                <w:sz w:val="22"/>
              </w:rPr>
            </w:pPr>
            <w:r>
              <w:rPr>
                <w:sz w:val="22"/>
              </w:rPr>
              <w:t>Description</w:t>
            </w:r>
          </w:p>
        </w:tc>
      </w:tr>
      <w:tr w:rsidR="00E34400" w:rsidRPr="008C348D" w14:paraId="40D4D91F" w14:textId="77777777" w:rsidTr="00451DDB">
        <w:trPr>
          <w:jc w:val="center"/>
        </w:trPr>
        <w:tc>
          <w:tcPr>
            <w:tcW w:w="1734" w:type="dxa"/>
            <w:vAlign w:val="center"/>
          </w:tcPr>
          <w:p w14:paraId="2977A3CC" w14:textId="189BCDD7" w:rsidR="00E34400" w:rsidRPr="008C348D" w:rsidRDefault="00AB0247" w:rsidP="00451DDB">
            <w:pPr>
              <w:pStyle w:val="Heading1"/>
              <w:ind w:left="0" w:firstLine="0"/>
              <w:jc w:val="center"/>
              <w:outlineLvl w:val="0"/>
              <w:rPr>
                <w:b w:val="0"/>
                <w:sz w:val="22"/>
              </w:rPr>
            </w:pPr>
            <w:r>
              <w:rPr>
                <w:b w:val="0"/>
                <w:sz w:val="22"/>
              </w:rPr>
              <w:t>Endoscope</w:t>
            </w:r>
          </w:p>
        </w:tc>
        <w:tc>
          <w:tcPr>
            <w:tcW w:w="3971" w:type="dxa"/>
            <w:vAlign w:val="center"/>
          </w:tcPr>
          <w:p w14:paraId="6DD38739" w14:textId="16C58266" w:rsidR="00E34400" w:rsidRPr="008C348D" w:rsidRDefault="005453B1" w:rsidP="00451DDB">
            <w:pPr>
              <w:pStyle w:val="Heading1"/>
              <w:ind w:left="0" w:firstLine="0"/>
              <w:jc w:val="center"/>
              <w:outlineLvl w:val="0"/>
              <w:rPr>
                <w:b w:val="0"/>
                <w:sz w:val="22"/>
              </w:rPr>
            </w:pPr>
            <w:r>
              <w:rPr>
                <w:b w:val="0"/>
                <w:sz w:val="22"/>
              </w:rPr>
              <w:t xml:space="preserve">Video </w:t>
            </w:r>
            <w:r w:rsidR="00AB0247">
              <w:rPr>
                <w:b w:val="0"/>
                <w:sz w:val="22"/>
              </w:rPr>
              <w:t>Endoscope</w:t>
            </w:r>
          </w:p>
        </w:tc>
        <w:tc>
          <w:tcPr>
            <w:tcW w:w="5489" w:type="dxa"/>
            <w:vAlign w:val="center"/>
          </w:tcPr>
          <w:p w14:paraId="66F785CC" w14:textId="4B3E990A" w:rsidR="00E34400" w:rsidRPr="00AB0247" w:rsidRDefault="00AB0247" w:rsidP="00451DDB">
            <w:pPr>
              <w:pStyle w:val="Heading1"/>
              <w:ind w:left="0" w:firstLine="0"/>
              <w:jc w:val="center"/>
              <w:outlineLvl w:val="0"/>
              <w:rPr>
                <w:b w:val="0"/>
                <w:sz w:val="22"/>
              </w:rPr>
            </w:pPr>
            <w:r>
              <w:rPr>
                <w:rFonts w:cs="Arial"/>
                <w:b w:val="0"/>
                <w:color w:val="222222"/>
                <w:sz w:val="22"/>
                <w:shd w:val="clear" w:color="auto" w:fill="FFFFFF"/>
              </w:rPr>
              <w:t>A</w:t>
            </w:r>
            <w:r w:rsidRPr="00AB0247">
              <w:rPr>
                <w:rFonts w:cs="Arial"/>
                <w:b w:val="0"/>
                <w:color w:val="222222"/>
                <w:sz w:val="22"/>
                <w:shd w:val="clear" w:color="auto" w:fill="FFFFFF"/>
              </w:rPr>
              <w:t>n illuminated usually fibre-optic flexible or rigid tubular instrument for visualizing the interior of a</w:t>
            </w:r>
            <w:r>
              <w:rPr>
                <w:rFonts w:cs="Arial"/>
                <w:b w:val="0"/>
                <w:color w:val="222222"/>
                <w:sz w:val="22"/>
                <w:shd w:val="clear" w:color="auto" w:fill="FFFFFF"/>
              </w:rPr>
              <w:t>n object. Also used to navigate hard to see narrow passageways.</w:t>
            </w:r>
          </w:p>
        </w:tc>
      </w:tr>
      <w:tr w:rsidR="00E34400" w:rsidRPr="008C348D" w14:paraId="4224A8D4" w14:textId="77777777" w:rsidTr="00451DDB">
        <w:trPr>
          <w:jc w:val="center"/>
        </w:trPr>
        <w:tc>
          <w:tcPr>
            <w:tcW w:w="1734" w:type="dxa"/>
            <w:vAlign w:val="center"/>
          </w:tcPr>
          <w:p w14:paraId="409A5753" w14:textId="65D51959" w:rsidR="00E34400" w:rsidRPr="008C348D" w:rsidRDefault="0050462D" w:rsidP="00451DDB">
            <w:pPr>
              <w:pStyle w:val="Heading1"/>
              <w:ind w:left="0" w:firstLine="0"/>
              <w:jc w:val="center"/>
              <w:outlineLvl w:val="0"/>
              <w:rPr>
                <w:b w:val="0"/>
                <w:sz w:val="22"/>
              </w:rPr>
            </w:pPr>
            <w:r>
              <w:rPr>
                <w:b w:val="0"/>
                <w:sz w:val="22"/>
              </w:rPr>
              <w:t>Quotation</w:t>
            </w:r>
          </w:p>
        </w:tc>
        <w:tc>
          <w:tcPr>
            <w:tcW w:w="3971" w:type="dxa"/>
            <w:vAlign w:val="center"/>
          </w:tcPr>
          <w:p w14:paraId="7C14D58E" w14:textId="26A92F01" w:rsidR="00E34400" w:rsidRPr="008C348D" w:rsidRDefault="0050462D" w:rsidP="00451DDB">
            <w:pPr>
              <w:pStyle w:val="Heading1"/>
              <w:ind w:left="0" w:firstLine="0"/>
              <w:jc w:val="center"/>
              <w:outlineLvl w:val="0"/>
              <w:rPr>
                <w:b w:val="0"/>
                <w:sz w:val="22"/>
              </w:rPr>
            </w:pPr>
            <w:r>
              <w:rPr>
                <w:b w:val="0"/>
                <w:sz w:val="22"/>
              </w:rPr>
              <w:t>Quotation</w:t>
            </w:r>
          </w:p>
        </w:tc>
        <w:tc>
          <w:tcPr>
            <w:tcW w:w="5489" w:type="dxa"/>
            <w:vAlign w:val="center"/>
          </w:tcPr>
          <w:p w14:paraId="46519096" w14:textId="0E887681" w:rsidR="00E34400" w:rsidRPr="0050462D" w:rsidRDefault="0050462D" w:rsidP="00451DDB">
            <w:pPr>
              <w:pStyle w:val="Heading1"/>
              <w:ind w:left="0" w:firstLine="0"/>
              <w:jc w:val="center"/>
              <w:outlineLvl w:val="0"/>
              <w:rPr>
                <w:b w:val="0"/>
                <w:sz w:val="22"/>
              </w:rPr>
            </w:pPr>
            <w:r w:rsidRPr="0050462D">
              <w:rPr>
                <w:rFonts w:cs="Arial"/>
                <w:b w:val="0"/>
                <w:color w:val="222222"/>
                <w:sz w:val="22"/>
                <w:shd w:val="clear" w:color="auto" w:fill="FFFFFF"/>
              </w:rPr>
              <w:t xml:space="preserve">a formal statement setting out the estimated cost for a </w:t>
            </w:r>
            <w:proofErr w:type="gramStart"/>
            <w:r w:rsidRPr="0050462D">
              <w:rPr>
                <w:rFonts w:cs="Arial"/>
                <w:b w:val="0"/>
                <w:color w:val="222222"/>
                <w:sz w:val="22"/>
                <w:shd w:val="clear" w:color="auto" w:fill="FFFFFF"/>
              </w:rPr>
              <w:t>particular job</w:t>
            </w:r>
            <w:proofErr w:type="gramEnd"/>
            <w:r w:rsidRPr="0050462D">
              <w:rPr>
                <w:rFonts w:cs="Arial"/>
                <w:b w:val="0"/>
                <w:color w:val="222222"/>
                <w:sz w:val="22"/>
                <w:shd w:val="clear" w:color="auto" w:fill="FFFFFF"/>
              </w:rPr>
              <w:t xml:space="preserve"> or service.</w:t>
            </w:r>
          </w:p>
        </w:tc>
      </w:tr>
      <w:tr w:rsidR="00E34400" w:rsidRPr="008C348D" w14:paraId="192F253C" w14:textId="77777777" w:rsidTr="00451DDB">
        <w:trPr>
          <w:jc w:val="center"/>
        </w:trPr>
        <w:tc>
          <w:tcPr>
            <w:tcW w:w="1734" w:type="dxa"/>
            <w:vAlign w:val="center"/>
          </w:tcPr>
          <w:p w14:paraId="136D9ACB" w14:textId="0B0C07A9" w:rsidR="00E34400" w:rsidRPr="008C348D" w:rsidRDefault="0050462D" w:rsidP="00451DDB">
            <w:pPr>
              <w:pStyle w:val="Heading1"/>
              <w:ind w:left="0" w:firstLine="0"/>
              <w:jc w:val="center"/>
              <w:outlineLvl w:val="0"/>
              <w:rPr>
                <w:b w:val="0"/>
                <w:sz w:val="22"/>
              </w:rPr>
            </w:pPr>
            <w:r>
              <w:rPr>
                <w:b w:val="0"/>
                <w:sz w:val="22"/>
              </w:rPr>
              <w:t>POC</w:t>
            </w:r>
          </w:p>
        </w:tc>
        <w:tc>
          <w:tcPr>
            <w:tcW w:w="3971" w:type="dxa"/>
            <w:vAlign w:val="center"/>
          </w:tcPr>
          <w:p w14:paraId="6ED8260D" w14:textId="509A5EA5" w:rsidR="00E34400" w:rsidRPr="008C348D" w:rsidRDefault="0050462D" w:rsidP="00451DDB">
            <w:pPr>
              <w:pStyle w:val="Heading1"/>
              <w:ind w:left="0" w:firstLine="0"/>
              <w:jc w:val="center"/>
              <w:outlineLvl w:val="0"/>
              <w:rPr>
                <w:b w:val="0"/>
                <w:sz w:val="22"/>
              </w:rPr>
            </w:pPr>
            <w:r>
              <w:rPr>
                <w:b w:val="0"/>
                <w:sz w:val="22"/>
              </w:rPr>
              <w:t>Proof of Concept</w:t>
            </w:r>
          </w:p>
        </w:tc>
        <w:tc>
          <w:tcPr>
            <w:tcW w:w="5489" w:type="dxa"/>
            <w:vAlign w:val="center"/>
          </w:tcPr>
          <w:p w14:paraId="7538A56C" w14:textId="534DEB11" w:rsidR="00E34400" w:rsidRDefault="0050462D" w:rsidP="00451DDB">
            <w:pPr>
              <w:pStyle w:val="Heading1"/>
              <w:ind w:left="0" w:firstLine="0"/>
              <w:jc w:val="center"/>
              <w:outlineLvl w:val="0"/>
              <w:rPr>
                <w:b w:val="0"/>
                <w:sz w:val="22"/>
              </w:rPr>
            </w:pPr>
            <w:r>
              <w:rPr>
                <w:b w:val="0"/>
                <w:sz w:val="22"/>
              </w:rPr>
              <w:t>A demonstration, the purpose of which is to verify that certain concepts have potential for real-world application</w:t>
            </w:r>
          </w:p>
        </w:tc>
      </w:tr>
    </w:tbl>
    <w:p w14:paraId="2D83AF97" w14:textId="77777777" w:rsidR="00E34400" w:rsidRDefault="00E34400" w:rsidP="00E34400">
      <w:pPr>
        <w:pStyle w:val="Heading1"/>
        <w:ind w:firstLine="0"/>
        <w:jc w:val="center"/>
      </w:pPr>
    </w:p>
    <w:p w14:paraId="2FF3F5A5" w14:textId="0D9A7B4A" w:rsidR="00E34400" w:rsidRDefault="00E34400" w:rsidP="00EE2337">
      <w:pPr>
        <w:pStyle w:val="Heading1"/>
        <w:numPr>
          <w:ilvl w:val="0"/>
          <w:numId w:val="46"/>
        </w:numPr>
      </w:pPr>
      <w:r>
        <w:t>Introduction</w:t>
      </w:r>
    </w:p>
    <w:p w14:paraId="3D2380DA" w14:textId="77777777" w:rsidR="00E34400" w:rsidRDefault="00E34400" w:rsidP="00E34400">
      <w:pPr>
        <w:pStyle w:val="BodyText"/>
        <w:ind w:left="0"/>
      </w:pPr>
    </w:p>
    <w:p w14:paraId="1612F0BB" w14:textId="3A0CACC8" w:rsidR="00E34400" w:rsidRDefault="00451DDB" w:rsidP="00E34400">
      <w:pPr>
        <w:pStyle w:val="BodyText"/>
      </w:pPr>
      <w:r>
        <w:t>In the upcoming months, new exhibits will be installed in the Singapore Zoo. The theme of the exhibit revolves around insects such as ants, butterflies and etc… As part of the Digital Transformation department, it is out primary core function to find new ways to improve visitor’s park experience through the introduction of digital elements.</w:t>
      </w:r>
      <w:r w:rsidR="0050462D">
        <w:t xml:space="preserve"> The project mentioned here will be a POC</w:t>
      </w:r>
      <w:r w:rsidR="00C600E2">
        <w:t xml:space="preserve"> and will be lead by the same project manager who managed the CRM project. JIRA will also be used as the main platform for communication</w:t>
      </w:r>
      <w:r w:rsidR="00AD58D7">
        <w:t>, task tracking and assignment.</w:t>
      </w:r>
    </w:p>
    <w:p w14:paraId="2F6FC1FC" w14:textId="152CE70F" w:rsidR="00451DDB" w:rsidRDefault="00451DDB" w:rsidP="00E34400">
      <w:pPr>
        <w:pStyle w:val="BodyText"/>
      </w:pPr>
    </w:p>
    <w:p w14:paraId="124CCEE7" w14:textId="35BD47E2" w:rsidR="00E34400" w:rsidRDefault="00451DDB" w:rsidP="00AB0247">
      <w:pPr>
        <w:pStyle w:val="BodyText"/>
      </w:pPr>
      <w:r>
        <w:t>As for the ant exhibit, special ant species will be brought in and placed in a custom build ant nest to be displayed to park visitors.</w:t>
      </w:r>
      <w:r w:rsidR="00AB0247">
        <w:t xml:space="preserve"> Not many people know how the interior of ant nest will look like. That is where we can leverage on to improve visitor experience, by broadcasting the ant’s nest interior to the park visitors. This will be a spectacular moment that visitors get to experience which can be part of the memory making process.</w:t>
      </w:r>
    </w:p>
    <w:p w14:paraId="397B7B99" w14:textId="15D709D2" w:rsidR="00AB0247" w:rsidRDefault="00AB0247" w:rsidP="00AB0247">
      <w:pPr>
        <w:pStyle w:val="BodyText"/>
        <w:rPr>
          <w:b/>
          <w:sz w:val="32"/>
          <w:szCs w:val="33"/>
        </w:rPr>
      </w:pPr>
    </w:p>
    <w:p w14:paraId="303DD0B6" w14:textId="3BA3ECED" w:rsidR="00AB0247" w:rsidRDefault="005453B1" w:rsidP="00AB0247">
      <w:pPr>
        <w:pStyle w:val="BodyText"/>
      </w:pPr>
      <w:r>
        <w:t>To</w:t>
      </w:r>
      <w:r w:rsidR="00AB0247">
        <w:t xml:space="preserve"> broadcast the ant’s nest interior to the park visitors, special equipment will be needed.</w:t>
      </w:r>
      <w:r>
        <w:t xml:space="preserve"> An endoscope will be required</w:t>
      </w:r>
      <w:r w:rsidR="0050462D">
        <w:t xml:space="preserve"> to view the interior of the ant nest and broadcast it to the public on an external display. To kick-start this project, requirements must be formalized follow by the search for three formal written quotations. The requirements will be used as a guide to narrow down the search for three potential vendors.</w:t>
      </w:r>
    </w:p>
    <w:p w14:paraId="1AC52269" w14:textId="5E3BEE32" w:rsidR="00DF34BA" w:rsidRDefault="00DF34BA" w:rsidP="00AB0247">
      <w:pPr>
        <w:pStyle w:val="BodyText"/>
      </w:pPr>
    </w:p>
    <w:p w14:paraId="3C2DD62C" w14:textId="66FE3905" w:rsidR="00DF34BA" w:rsidRDefault="00DF34BA" w:rsidP="00AB0247">
      <w:pPr>
        <w:pStyle w:val="BodyText"/>
      </w:pPr>
    </w:p>
    <w:p w14:paraId="69B14D01" w14:textId="1388AAC4" w:rsidR="006841F5" w:rsidRDefault="006841F5" w:rsidP="00DF34BA">
      <w:pPr>
        <w:pStyle w:val="Heading1"/>
        <w:numPr>
          <w:ilvl w:val="0"/>
          <w:numId w:val="46"/>
        </w:numPr>
      </w:pPr>
      <w:r>
        <w:t>Tasks to accomplish</w:t>
      </w:r>
      <w:r w:rsidR="004727FB">
        <w:t>/plan to do</w:t>
      </w:r>
    </w:p>
    <w:p w14:paraId="3697A3F5" w14:textId="77777777" w:rsidR="006841F5" w:rsidRDefault="006841F5" w:rsidP="006841F5">
      <w:pPr>
        <w:pStyle w:val="Heading1"/>
        <w:ind w:left="720" w:firstLine="0"/>
      </w:pPr>
    </w:p>
    <w:p w14:paraId="5A949EDE" w14:textId="70F463B4" w:rsidR="006841F5" w:rsidRDefault="006841F5" w:rsidP="006841F5">
      <w:pPr>
        <w:pStyle w:val="BodyText"/>
        <w:ind w:left="720"/>
      </w:pPr>
      <w:r>
        <w:t xml:space="preserve">This section lists the tasks that I was tasked to accomplish for the Micro Live View project. As the project is still in it’s early stages, my work in this project lies in the </w:t>
      </w:r>
      <w:r w:rsidRPr="006841F5">
        <w:rPr>
          <w:b/>
        </w:rPr>
        <w:t>extensive research</w:t>
      </w:r>
      <w:r>
        <w:t xml:space="preserve">, </w:t>
      </w:r>
      <w:r w:rsidRPr="006841F5">
        <w:rPr>
          <w:b/>
        </w:rPr>
        <w:t>the search for three potential vendors</w:t>
      </w:r>
      <w:r>
        <w:t xml:space="preserve"> and </w:t>
      </w:r>
      <w:r w:rsidRPr="006841F5">
        <w:rPr>
          <w:b/>
        </w:rPr>
        <w:t>meeting the vendors</w:t>
      </w:r>
      <w:r w:rsidR="00C600E2">
        <w:t>.</w:t>
      </w:r>
      <w:r w:rsidR="00252903">
        <w:t xml:space="preserve"> The completed tasks all resides in JIRA tickets.</w:t>
      </w:r>
    </w:p>
    <w:p w14:paraId="5651FA95" w14:textId="4F27DA70" w:rsidR="00C600E2" w:rsidRDefault="00C600E2" w:rsidP="006841F5">
      <w:pPr>
        <w:pStyle w:val="BodyText"/>
        <w:ind w:left="720"/>
      </w:pPr>
    </w:p>
    <w:p w14:paraId="0E120B92" w14:textId="77777777" w:rsidR="00324A9E" w:rsidRDefault="00324A9E">
      <w:pPr>
        <w:widowControl/>
        <w:spacing w:after="200" w:line="276" w:lineRule="auto"/>
        <w:rPr>
          <w:rFonts w:ascii="Arial" w:eastAsia="Verdana" w:hAnsi="Arial" w:cs="Arial"/>
          <w:color w:val="000000" w:themeColor="text1"/>
          <w:spacing w:val="-1"/>
          <w:lang w:eastAsia="zh-SG"/>
        </w:rPr>
      </w:pPr>
      <w:r>
        <w:br w:type="page"/>
      </w:r>
    </w:p>
    <w:p w14:paraId="46F3E9BB" w14:textId="0D0B85A0" w:rsidR="00C600E2" w:rsidRDefault="00C600E2" w:rsidP="006841F5">
      <w:pPr>
        <w:pStyle w:val="BodyText"/>
        <w:ind w:left="720"/>
      </w:pPr>
      <w:r>
        <w:lastRenderedPageBreak/>
        <w:t>I was tasked to accomplish the following:</w:t>
      </w:r>
    </w:p>
    <w:p w14:paraId="096D87D5" w14:textId="73BCD907" w:rsidR="004727FB" w:rsidRDefault="004727FB" w:rsidP="00C600E2">
      <w:pPr>
        <w:pStyle w:val="BodyText"/>
        <w:numPr>
          <w:ilvl w:val="0"/>
          <w:numId w:val="45"/>
        </w:numPr>
      </w:pPr>
      <w:r>
        <w:t>Gather requirements from the project manager</w:t>
      </w:r>
    </w:p>
    <w:p w14:paraId="274AD3AE" w14:textId="2B2D71A5" w:rsidR="00C600E2" w:rsidRDefault="00C600E2" w:rsidP="00C600E2">
      <w:pPr>
        <w:pStyle w:val="BodyText"/>
        <w:numPr>
          <w:ilvl w:val="0"/>
          <w:numId w:val="45"/>
        </w:numPr>
      </w:pPr>
      <w:r>
        <w:t>Conduct research to identify the consumer grade and industrial grade endoscopes based on the requirements given by the project manager.</w:t>
      </w:r>
    </w:p>
    <w:p w14:paraId="56D5AA8C" w14:textId="2AB5213A" w:rsidR="00324A9E" w:rsidRDefault="00324A9E" w:rsidP="00C600E2">
      <w:pPr>
        <w:pStyle w:val="BodyText"/>
        <w:numPr>
          <w:ilvl w:val="0"/>
          <w:numId w:val="45"/>
        </w:numPr>
      </w:pPr>
      <w:r>
        <w:t>Determine which grade of endoscope to use</w:t>
      </w:r>
    </w:p>
    <w:p w14:paraId="01C866A5" w14:textId="20BF20B1" w:rsidR="00324A9E" w:rsidRDefault="00324A9E" w:rsidP="00C600E2">
      <w:pPr>
        <w:pStyle w:val="BodyText"/>
        <w:numPr>
          <w:ilvl w:val="0"/>
          <w:numId w:val="45"/>
        </w:numPr>
      </w:pPr>
      <w:r>
        <w:t>Determine the potential brands of endoscope that can be used</w:t>
      </w:r>
    </w:p>
    <w:p w14:paraId="32BCEB3C" w14:textId="63A97A5B" w:rsidR="00C600E2" w:rsidRDefault="00324A9E" w:rsidP="00C600E2">
      <w:pPr>
        <w:pStyle w:val="BodyText"/>
        <w:numPr>
          <w:ilvl w:val="0"/>
          <w:numId w:val="45"/>
        </w:numPr>
      </w:pPr>
      <w:r>
        <w:t>Source for three potential vendors who can provide the selected endoscopes.</w:t>
      </w:r>
    </w:p>
    <w:p w14:paraId="77C7E29A" w14:textId="649D9AA5" w:rsidR="00252903" w:rsidRDefault="00252903" w:rsidP="00C600E2">
      <w:pPr>
        <w:pStyle w:val="BodyText"/>
        <w:numPr>
          <w:ilvl w:val="0"/>
          <w:numId w:val="45"/>
        </w:numPr>
      </w:pPr>
      <w:r>
        <w:t>Meet up with the potential vendors for a product demonstration for a better understanding</w:t>
      </w:r>
    </w:p>
    <w:p w14:paraId="0D42A075" w14:textId="24AD080D" w:rsidR="00252903" w:rsidRDefault="00252903" w:rsidP="00C600E2">
      <w:pPr>
        <w:pStyle w:val="BodyText"/>
        <w:numPr>
          <w:ilvl w:val="0"/>
          <w:numId w:val="45"/>
        </w:numPr>
      </w:pPr>
      <w:r>
        <w:t>Request quotation from vendor and upload into the JIRA tickets assigned to me.</w:t>
      </w:r>
      <w:r w:rsidR="00604DEB">
        <w:t xml:space="preserve"> </w:t>
      </w:r>
      <w:r w:rsidR="00604DEB" w:rsidRPr="005B5EDD">
        <w:rPr>
          <w:b/>
        </w:rPr>
        <w:t>(</w:t>
      </w:r>
      <w:r w:rsidR="00EA1ADF">
        <w:rPr>
          <w:b/>
        </w:rPr>
        <w:t xml:space="preserve">See </w:t>
      </w:r>
      <w:hyperlink w:anchor="_Appendix_H" w:history="1">
        <w:r w:rsidR="00EA1ADF" w:rsidRPr="00EA1ADF">
          <w:rPr>
            <w:rStyle w:val="Hyperlink"/>
          </w:rPr>
          <w:t>Appendix H</w:t>
        </w:r>
      </w:hyperlink>
      <w:r w:rsidR="00604DEB" w:rsidRPr="005B5EDD">
        <w:rPr>
          <w:b/>
        </w:rPr>
        <w:t>)</w:t>
      </w:r>
    </w:p>
    <w:p w14:paraId="0DB24A19" w14:textId="64DB617B" w:rsidR="00252903" w:rsidRDefault="00252903" w:rsidP="00252903">
      <w:pPr>
        <w:pStyle w:val="BodyText"/>
      </w:pPr>
    </w:p>
    <w:p w14:paraId="4F37AA63" w14:textId="5D45856E" w:rsidR="00252903" w:rsidRDefault="00252903" w:rsidP="00252903">
      <w:pPr>
        <w:pStyle w:val="BodyText"/>
      </w:pPr>
      <w:r>
        <w:t>I planned to accomplish the following for this project:</w:t>
      </w:r>
    </w:p>
    <w:p w14:paraId="4F1CA36D" w14:textId="1793FB03" w:rsidR="00252903" w:rsidRPr="007A55EE" w:rsidRDefault="00252903" w:rsidP="00252903">
      <w:pPr>
        <w:pStyle w:val="BodyText"/>
        <w:numPr>
          <w:ilvl w:val="0"/>
          <w:numId w:val="48"/>
        </w:numPr>
        <w:rPr>
          <w:b/>
        </w:rPr>
      </w:pPr>
      <w:r>
        <w:t>Create a product comparison chart to identify the key differences between the various endoscopes out in the market.</w:t>
      </w:r>
      <w:r w:rsidR="005B5EDD">
        <w:t xml:space="preserve"> </w:t>
      </w:r>
      <w:r w:rsidR="005B5EDD" w:rsidRPr="007A55EE">
        <w:rPr>
          <w:b/>
        </w:rPr>
        <w:t>(</w:t>
      </w:r>
      <w:r w:rsidR="00EA1ADF">
        <w:rPr>
          <w:b/>
        </w:rPr>
        <w:t xml:space="preserve">See </w:t>
      </w:r>
      <w:hyperlink w:anchor="_Appendix_I" w:history="1">
        <w:r w:rsidR="00EA1ADF" w:rsidRPr="00EA1ADF">
          <w:rPr>
            <w:rStyle w:val="Hyperlink"/>
          </w:rPr>
          <w:t>Appendix I</w:t>
        </w:r>
      </w:hyperlink>
      <w:r w:rsidR="005B5EDD" w:rsidRPr="007A55EE">
        <w:rPr>
          <w:b/>
        </w:rPr>
        <w:t>)</w:t>
      </w:r>
    </w:p>
    <w:p w14:paraId="669DB387" w14:textId="0E0EA8E1" w:rsidR="00252903" w:rsidRDefault="00252903" w:rsidP="00252903">
      <w:pPr>
        <w:pStyle w:val="BodyText"/>
        <w:numPr>
          <w:ilvl w:val="0"/>
          <w:numId w:val="48"/>
        </w:numPr>
      </w:pPr>
      <w:r>
        <w:t xml:space="preserve">Record meeting minutes to keep track of what was being discussed during the meeting with the vendor. </w:t>
      </w:r>
      <w:r w:rsidR="007A55EE" w:rsidRPr="007A55EE">
        <w:rPr>
          <w:b/>
        </w:rPr>
        <w:t>(</w:t>
      </w:r>
      <w:r w:rsidR="00EA1ADF">
        <w:rPr>
          <w:b/>
        </w:rPr>
        <w:t xml:space="preserve">See </w:t>
      </w:r>
      <w:hyperlink w:anchor="_Appendix_J" w:history="1">
        <w:r w:rsidR="00EA1ADF" w:rsidRPr="00EA1ADF">
          <w:rPr>
            <w:rStyle w:val="Hyperlink"/>
          </w:rPr>
          <w:t>Appendix J</w:t>
        </w:r>
      </w:hyperlink>
      <w:r w:rsidR="007A55EE" w:rsidRPr="007A55EE">
        <w:rPr>
          <w:b/>
        </w:rPr>
        <w:t>)</w:t>
      </w:r>
    </w:p>
    <w:p w14:paraId="16EC79C2" w14:textId="3F0A2C93" w:rsidR="00324A9E" w:rsidRDefault="00324A9E" w:rsidP="00324A9E">
      <w:pPr>
        <w:pStyle w:val="BodyText"/>
      </w:pPr>
    </w:p>
    <w:p w14:paraId="045CDDEC" w14:textId="4ED6C28D" w:rsidR="00324A9E" w:rsidRDefault="00547E9F" w:rsidP="00324A9E">
      <w:pPr>
        <w:pStyle w:val="BodyText"/>
      </w:pPr>
      <w:r>
        <w:t>Learned s</w:t>
      </w:r>
      <w:r w:rsidR="00324A9E">
        <w:t>kills applied in this project:</w:t>
      </w:r>
    </w:p>
    <w:p w14:paraId="09867F68" w14:textId="22382A00" w:rsidR="00324A9E" w:rsidRPr="00480CA4" w:rsidRDefault="00324A9E" w:rsidP="00324A9E">
      <w:pPr>
        <w:pStyle w:val="BodyText"/>
        <w:numPr>
          <w:ilvl w:val="0"/>
          <w:numId w:val="47"/>
        </w:numPr>
      </w:pPr>
      <w:r>
        <w:t xml:space="preserve">The fundamentals of concepts and </w:t>
      </w:r>
      <w:r>
        <w:rPr>
          <w:color w:val="000000"/>
          <w:shd w:val="clear" w:color="auto" w:fill="FFFFFF"/>
        </w:rPr>
        <w:t>techniques involved in</w:t>
      </w:r>
      <w:r w:rsidR="00BE5719">
        <w:rPr>
          <w:color w:val="000000"/>
          <w:shd w:val="clear" w:color="auto" w:fill="FFFFFF"/>
        </w:rPr>
        <w:t xml:space="preserve"> the </w:t>
      </w:r>
      <w:r>
        <w:rPr>
          <w:color w:val="000000"/>
          <w:shd w:val="clear" w:color="auto" w:fill="FFFFFF"/>
        </w:rPr>
        <w:t>analysis of requirements were utilised in the above tasks mentioned.</w:t>
      </w:r>
    </w:p>
    <w:p w14:paraId="5FB01565" w14:textId="416D5CAE" w:rsidR="00480CA4" w:rsidRDefault="00480CA4" w:rsidP="00480CA4">
      <w:pPr>
        <w:pStyle w:val="BodyText"/>
      </w:pPr>
    </w:p>
    <w:p w14:paraId="1B8951B6" w14:textId="1B6F4F3F" w:rsidR="00480CA4" w:rsidRDefault="00480CA4" w:rsidP="00480CA4">
      <w:pPr>
        <w:pStyle w:val="BodyText"/>
      </w:pPr>
      <w:r>
        <w:t>I managed to accomplish all the tasks assigned to me in the given time</w:t>
      </w:r>
      <w:r w:rsidR="000B0137">
        <w:t>frame.</w:t>
      </w:r>
    </w:p>
    <w:p w14:paraId="2E3453FC" w14:textId="18D69935" w:rsidR="006841F5" w:rsidRPr="004727FB" w:rsidRDefault="006841F5" w:rsidP="004727FB">
      <w:pPr>
        <w:widowControl/>
        <w:spacing w:after="200" w:line="276" w:lineRule="auto"/>
        <w:rPr>
          <w:rFonts w:ascii="Arial" w:eastAsia="Arial" w:hAnsi="Arial"/>
          <w:b/>
          <w:bCs/>
          <w:sz w:val="26"/>
          <w:szCs w:val="26"/>
        </w:rPr>
      </w:pPr>
    </w:p>
    <w:p w14:paraId="56A244AC" w14:textId="77777777" w:rsidR="006841F5" w:rsidRDefault="006841F5" w:rsidP="006841F5">
      <w:pPr>
        <w:pStyle w:val="Heading1"/>
      </w:pPr>
    </w:p>
    <w:p w14:paraId="41DE6A9B" w14:textId="77777777" w:rsidR="00DF34BA" w:rsidRDefault="00DF34BA" w:rsidP="00AB0247">
      <w:pPr>
        <w:pStyle w:val="BodyText"/>
      </w:pPr>
    </w:p>
    <w:p w14:paraId="75A076E8" w14:textId="586273FA" w:rsidR="00AB0247" w:rsidRPr="00FE07AF" w:rsidRDefault="00AB0247" w:rsidP="00AB0247">
      <w:pPr>
        <w:pStyle w:val="BodyText"/>
        <w:rPr>
          <w:b/>
          <w:sz w:val="32"/>
          <w:szCs w:val="33"/>
        </w:rPr>
      </w:pPr>
    </w:p>
    <w:p w14:paraId="1476A60D" w14:textId="77777777" w:rsidR="00E34400" w:rsidRDefault="00E34400">
      <w:pPr>
        <w:widowControl/>
        <w:spacing w:after="200" w:line="276" w:lineRule="auto"/>
        <w:rPr>
          <w:rFonts w:ascii="Arial" w:eastAsia="Verdana" w:hAnsi="Arial" w:cs="Arial"/>
          <w:b/>
          <w:color w:val="000000" w:themeColor="text1"/>
          <w:spacing w:val="-1"/>
          <w:sz w:val="32"/>
          <w:szCs w:val="33"/>
          <w:lang w:eastAsia="zh-SG"/>
        </w:rPr>
      </w:pPr>
      <w:r>
        <w:rPr>
          <w:b/>
          <w:sz w:val="32"/>
          <w:szCs w:val="33"/>
        </w:rPr>
        <w:br w:type="page"/>
      </w:r>
    </w:p>
    <w:p w14:paraId="553C8E2F" w14:textId="19BA22C4" w:rsidR="00351E7F" w:rsidRPr="00C34232" w:rsidRDefault="00E34400" w:rsidP="00C34232">
      <w:pPr>
        <w:pStyle w:val="Heading1"/>
        <w:jc w:val="center"/>
        <w:rPr>
          <w:sz w:val="32"/>
        </w:rPr>
      </w:pPr>
      <w:bookmarkStart w:id="1" w:name="_Appendix_A"/>
      <w:bookmarkEnd w:id="1"/>
      <w:r w:rsidRPr="00C34232">
        <w:rPr>
          <w:sz w:val="32"/>
        </w:rPr>
        <w:lastRenderedPageBreak/>
        <w:t>Appendix</w:t>
      </w:r>
      <w:r w:rsidR="00351E7F" w:rsidRPr="00C34232">
        <w:rPr>
          <w:sz w:val="32"/>
        </w:rPr>
        <w:t xml:space="preserve"> A</w:t>
      </w:r>
    </w:p>
    <w:p w14:paraId="0AB6482E" w14:textId="77777777" w:rsidR="0066070E" w:rsidRDefault="0066070E" w:rsidP="0066070E">
      <w:pPr>
        <w:pStyle w:val="BodyText"/>
        <w:ind w:left="0"/>
        <w:jc w:val="left"/>
        <w:rPr>
          <w:b/>
          <w:sz w:val="32"/>
          <w:szCs w:val="33"/>
        </w:rPr>
      </w:pPr>
    </w:p>
    <w:p w14:paraId="0EAB25F2" w14:textId="74B734C5" w:rsidR="0066070E" w:rsidRDefault="00DE522A" w:rsidP="0066070E">
      <w:pPr>
        <w:pStyle w:val="BodyText"/>
        <w:ind w:left="0"/>
        <w:jc w:val="left"/>
      </w:pPr>
      <w:r>
        <w:rPr>
          <w:b/>
          <w:noProof/>
          <w:sz w:val="32"/>
          <w:szCs w:val="33"/>
        </w:rPr>
        <w:drawing>
          <wp:anchor distT="0" distB="0" distL="114300" distR="114300" simplePos="0" relativeHeight="251658240" behindDoc="0" locked="0" layoutInCell="1" allowOverlap="1" wp14:anchorId="2684B677" wp14:editId="34A4B6DA">
            <wp:simplePos x="0" y="0"/>
            <wp:positionH relativeFrom="margin">
              <wp:align>center</wp:align>
            </wp:positionH>
            <wp:positionV relativeFrom="margin">
              <wp:posOffset>928552</wp:posOffset>
            </wp:positionV>
            <wp:extent cx="6439535" cy="36029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endix - Workflow.PNG"/>
                    <pic:cNvPicPr/>
                  </pic:nvPicPr>
                  <pic:blipFill>
                    <a:blip r:embed="rId16">
                      <a:extLst>
                        <a:ext uri="{28A0092B-C50C-407E-A947-70E740481C1C}">
                          <a14:useLocalDpi xmlns:a14="http://schemas.microsoft.com/office/drawing/2010/main" val="0"/>
                        </a:ext>
                      </a:extLst>
                    </a:blip>
                    <a:stretch>
                      <a:fillRect/>
                    </a:stretch>
                  </pic:blipFill>
                  <pic:spPr>
                    <a:xfrm>
                      <a:off x="0" y="0"/>
                      <a:ext cx="6439535" cy="3602990"/>
                    </a:xfrm>
                    <a:prstGeom prst="rect">
                      <a:avLst/>
                    </a:prstGeom>
                  </pic:spPr>
                </pic:pic>
              </a:graphicData>
            </a:graphic>
            <wp14:sizeRelH relativeFrom="margin">
              <wp14:pctWidth>0</wp14:pctWidth>
            </wp14:sizeRelH>
            <wp14:sizeRelV relativeFrom="margin">
              <wp14:pctHeight>0</wp14:pctHeight>
            </wp14:sizeRelV>
          </wp:anchor>
        </w:drawing>
      </w:r>
      <w:r w:rsidR="0066070E">
        <w:t>The screenshot shown below depicts the workflow drawn in Microsoft Visio using swimlane diagram.</w:t>
      </w:r>
    </w:p>
    <w:p w14:paraId="0CA75F02" w14:textId="2F082976" w:rsidR="00351E7F" w:rsidRDefault="00351E7F" w:rsidP="00351E7F">
      <w:pPr>
        <w:pStyle w:val="BodyText"/>
        <w:jc w:val="left"/>
        <w:rPr>
          <w:b/>
          <w:sz w:val="32"/>
          <w:szCs w:val="33"/>
        </w:rPr>
      </w:pPr>
    </w:p>
    <w:p w14:paraId="35A166B1" w14:textId="1DEEFEF1" w:rsidR="00351E7F" w:rsidRDefault="00351E7F" w:rsidP="00DE522A">
      <w:pPr>
        <w:pStyle w:val="BodyText"/>
        <w:ind w:left="0"/>
        <w:jc w:val="left"/>
        <w:rPr>
          <w:b/>
          <w:sz w:val="32"/>
          <w:szCs w:val="33"/>
        </w:rPr>
      </w:pPr>
    </w:p>
    <w:p w14:paraId="093CF5E6" w14:textId="1DF4FABA" w:rsidR="00D7100D" w:rsidRDefault="00D7100D" w:rsidP="00D7100D">
      <w:pPr>
        <w:pStyle w:val="BodyText"/>
        <w:jc w:val="left"/>
        <w:rPr>
          <w:b/>
          <w:sz w:val="32"/>
          <w:szCs w:val="33"/>
        </w:rPr>
      </w:pPr>
    </w:p>
    <w:p w14:paraId="5A436C2A" w14:textId="56840D9B" w:rsidR="006C6F10" w:rsidRDefault="006C6F10" w:rsidP="00D7100D">
      <w:pPr>
        <w:pStyle w:val="BodyText"/>
        <w:jc w:val="left"/>
        <w:rPr>
          <w:b/>
          <w:sz w:val="32"/>
          <w:szCs w:val="33"/>
        </w:rPr>
      </w:pPr>
    </w:p>
    <w:p w14:paraId="230ACA74" w14:textId="22D7ABED" w:rsidR="006C6F10" w:rsidRDefault="006C6F10" w:rsidP="00D7100D">
      <w:pPr>
        <w:pStyle w:val="BodyText"/>
        <w:jc w:val="left"/>
        <w:rPr>
          <w:b/>
          <w:sz w:val="32"/>
          <w:szCs w:val="33"/>
        </w:rPr>
      </w:pPr>
    </w:p>
    <w:p w14:paraId="46EB76B8" w14:textId="55D39E7C" w:rsidR="006C6F10" w:rsidRDefault="006C6F10" w:rsidP="00D7100D">
      <w:pPr>
        <w:pStyle w:val="BodyText"/>
        <w:jc w:val="left"/>
        <w:rPr>
          <w:b/>
          <w:sz w:val="32"/>
          <w:szCs w:val="33"/>
        </w:rPr>
      </w:pPr>
    </w:p>
    <w:p w14:paraId="3273D5F0" w14:textId="1A5CD13D" w:rsidR="006C6F10" w:rsidRDefault="006C6F10" w:rsidP="00D7100D">
      <w:pPr>
        <w:pStyle w:val="BodyText"/>
        <w:jc w:val="left"/>
        <w:rPr>
          <w:b/>
          <w:sz w:val="32"/>
          <w:szCs w:val="33"/>
        </w:rPr>
      </w:pPr>
    </w:p>
    <w:p w14:paraId="75D3C35C" w14:textId="12B1308E" w:rsidR="006C6F10" w:rsidRDefault="006C6F10" w:rsidP="00D7100D">
      <w:pPr>
        <w:pStyle w:val="BodyText"/>
        <w:jc w:val="left"/>
        <w:rPr>
          <w:b/>
          <w:sz w:val="32"/>
          <w:szCs w:val="33"/>
        </w:rPr>
      </w:pPr>
    </w:p>
    <w:p w14:paraId="32A065F8" w14:textId="26B78FBD" w:rsidR="006C6F10" w:rsidRDefault="006C6F10" w:rsidP="00D7100D">
      <w:pPr>
        <w:pStyle w:val="BodyText"/>
        <w:jc w:val="left"/>
        <w:rPr>
          <w:b/>
          <w:sz w:val="32"/>
          <w:szCs w:val="33"/>
        </w:rPr>
      </w:pPr>
    </w:p>
    <w:p w14:paraId="6B11FF21" w14:textId="4C66B12B" w:rsidR="006C6F10" w:rsidRDefault="006C6F10" w:rsidP="00D7100D">
      <w:pPr>
        <w:pStyle w:val="BodyText"/>
        <w:jc w:val="left"/>
        <w:rPr>
          <w:b/>
          <w:sz w:val="32"/>
          <w:szCs w:val="33"/>
        </w:rPr>
      </w:pPr>
    </w:p>
    <w:p w14:paraId="1AA78D27" w14:textId="07CCDE58" w:rsidR="006C6F10" w:rsidRDefault="006C6F10" w:rsidP="00D7100D">
      <w:pPr>
        <w:pStyle w:val="BodyText"/>
        <w:jc w:val="left"/>
        <w:rPr>
          <w:b/>
          <w:sz w:val="32"/>
          <w:szCs w:val="33"/>
        </w:rPr>
      </w:pPr>
    </w:p>
    <w:p w14:paraId="597A81BA" w14:textId="51DE30CC" w:rsidR="006C6F10" w:rsidRDefault="006C6F10" w:rsidP="00D7100D">
      <w:pPr>
        <w:pStyle w:val="BodyText"/>
        <w:jc w:val="left"/>
        <w:rPr>
          <w:b/>
          <w:sz w:val="32"/>
          <w:szCs w:val="33"/>
        </w:rPr>
      </w:pPr>
    </w:p>
    <w:p w14:paraId="5402F3B3" w14:textId="1DA4461B" w:rsidR="006C6F10" w:rsidRDefault="006C6F10" w:rsidP="00D7100D">
      <w:pPr>
        <w:pStyle w:val="BodyText"/>
        <w:jc w:val="left"/>
        <w:rPr>
          <w:b/>
          <w:sz w:val="32"/>
          <w:szCs w:val="33"/>
        </w:rPr>
      </w:pPr>
    </w:p>
    <w:p w14:paraId="42223AC6" w14:textId="12686BE5" w:rsidR="006C6F10" w:rsidRDefault="006C6F10" w:rsidP="00D7100D">
      <w:pPr>
        <w:pStyle w:val="BodyText"/>
        <w:jc w:val="left"/>
        <w:rPr>
          <w:b/>
          <w:sz w:val="32"/>
          <w:szCs w:val="33"/>
        </w:rPr>
      </w:pPr>
    </w:p>
    <w:p w14:paraId="4AFFF55A" w14:textId="177B81BF" w:rsidR="006C6F10" w:rsidRDefault="006C6F10" w:rsidP="00D7100D">
      <w:pPr>
        <w:pStyle w:val="BodyText"/>
        <w:jc w:val="left"/>
        <w:rPr>
          <w:b/>
          <w:sz w:val="32"/>
          <w:szCs w:val="33"/>
        </w:rPr>
      </w:pPr>
    </w:p>
    <w:p w14:paraId="782D424B" w14:textId="5C2A3290" w:rsidR="006C6F10" w:rsidRDefault="006C6F10" w:rsidP="00D7100D">
      <w:pPr>
        <w:pStyle w:val="BodyText"/>
        <w:jc w:val="left"/>
        <w:rPr>
          <w:b/>
          <w:sz w:val="32"/>
          <w:szCs w:val="33"/>
        </w:rPr>
      </w:pPr>
    </w:p>
    <w:p w14:paraId="59E29E38" w14:textId="22E629A7" w:rsidR="006C6F10" w:rsidRDefault="006C6F10" w:rsidP="00D7100D">
      <w:pPr>
        <w:pStyle w:val="BodyText"/>
        <w:jc w:val="left"/>
        <w:rPr>
          <w:b/>
          <w:sz w:val="32"/>
          <w:szCs w:val="33"/>
        </w:rPr>
      </w:pPr>
    </w:p>
    <w:p w14:paraId="2460F24D" w14:textId="58DD0FDA" w:rsidR="006C6F10" w:rsidRPr="00C34232" w:rsidRDefault="006C6F10" w:rsidP="006C6F10">
      <w:pPr>
        <w:pStyle w:val="Heading1"/>
        <w:jc w:val="center"/>
        <w:rPr>
          <w:sz w:val="32"/>
        </w:rPr>
      </w:pPr>
      <w:bookmarkStart w:id="2" w:name="_Appendix_B"/>
      <w:bookmarkEnd w:id="2"/>
      <w:r w:rsidRPr="00C34232">
        <w:rPr>
          <w:sz w:val="32"/>
        </w:rPr>
        <w:lastRenderedPageBreak/>
        <w:t xml:space="preserve">Appendix </w:t>
      </w:r>
      <w:r>
        <w:rPr>
          <w:sz w:val="32"/>
        </w:rPr>
        <w:t>B</w:t>
      </w:r>
    </w:p>
    <w:p w14:paraId="363C4186" w14:textId="77777777" w:rsidR="006C6F10" w:rsidRDefault="006C6F10" w:rsidP="006C6F10">
      <w:pPr>
        <w:pStyle w:val="BodyText"/>
        <w:ind w:left="0"/>
        <w:jc w:val="left"/>
        <w:rPr>
          <w:b/>
          <w:sz w:val="32"/>
          <w:szCs w:val="33"/>
        </w:rPr>
      </w:pPr>
    </w:p>
    <w:p w14:paraId="40AA8B72" w14:textId="1565D9BE" w:rsidR="006C6F10" w:rsidRDefault="006C6F10" w:rsidP="006C6F10">
      <w:pPr>
        <w:pStyle w:val="BodyText"/>
        <w:ind w:left="0"/>
        <w:jc w:val="left"/>
      </w:pPr>
      <w:r>
        <w:rPr>
          <w:b/>
          <w:noProof/>
          <w:sz w:val="32"/>
          <w:szCs w:val="33"/>
        </w:rPr>
        <w:drawing>
          <wp:anchor distT="0" distB="0" distL="114300" distR="114300" simplePos="0" relativeHeight="251659264" behindDoc="0" locked="0" layoutInCell="1" allowOverlap="1" wp14:anchorId="12914D75" wp14:editId="7463F14E">
            <wp:simplePos x="0" y="0"/>
            <wp:positionH relativeFrom="margin">
              <wp:align>center</wp:align>
            </wp:positionH>
            <wp:positionV relativeFrom="margin">
              <wp:posOffset>930275</wp:posOffset>
            </wp:positionV>
            <wp:extent cx="6676390" cy="42449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flow legend.PNG"/>
                    <pic:cNvPicPr/>
                  </pic:nvPicPr>
                  <pic:blipFill>
                    <a:blip r:embed="rId17">
                      <a:extLst>
                        <a:ext uri="{28A0092B-C50C-407E-A947-70E740481C1C}">
                          <a14:useLocalDpi xmlns:a14="http://schemas.microsoft.com/office/drawing/2010/main" val="0"/>
                        </a:ext>
                      </a:extLst>
                    </a:blip>
                    <a:stretch>
                      <a:fillRect/>
                    </a:stretch>
                  </pic:blipFill>
                  <pic:spPr>
                    <a:xfrm>
                      <a:off x="0" y="0"/>
                      <a:ext cx="6676390" cy="4244975"/>
                    </a:xfrm>
                    <a:prstGeom prst="rect">
                      <a:avLst/>
                    </a:prstGeom>
                  </pic:spPr>
                </pic:pic>
              </a:graphicData>
            </a:graphic>
            <wp14:sizeRelH relativeFrom="margin">
              <wp14:pctWidth>0</wp14:pctWidth>
            </wp14:sizeRelH>
            <wp14:sizeRelV relativeFrom="margin">
              <wp14:pctHeight>0</wp14:pctHeight>
            </wp14:sizeRelV>
          </wp:anchor>
        </w:drawing>
      </w:r>
      <w:r>
        <w:t>The screenshot shown below depicts the legend to be used when drawing the workflow in Microsoft Visio</w:t>
      </w:r>
    </w:p>
    <w:p w14:paraId="72D8B698" w14:textId="1E88AB43" w:rsidR="006C6F10" w:rsidRDefault="006C6F10" w:rsidP="00D7100D">
      <w:pPr>
        <w:pStyle w:val="BodyText"/>
        <w:jc w:val="left"/>
        <w:rPr>
          <w:b/>
          <w:sz w:val="32"/>
          <w:szCs w:val="33"/>
        </w:rPr>
      </w:pPr>
    </w:p>
    <w:p w14:paraId="31267E68" w14:textId="4DB7A1FF" w:rsidR="00E34400" w:rsidRDefault="00E34400">
      <w:pPr>
        <w:widowControl/>
        <w:spacing w:after="200" w:line="276" w:lineRule="auto"/>
        <w:rPr>
          <w:rFonts w:ascii="Arial" w:eastAsia="Verdana" w:hAnsi="Arial" w:cs="Arial"/>
          <w:b/>
          <w:color w:val="000000" w:themeColor="text1"/>
          <w:spacing w:val="-1"/>
          <w:sz w:val="32"/>
          <w:szCs w:val="33"/>
          <w:lang w:eastAsia="zh-SG"/>
        </w:rPr>
      </w:pPr>
    </w:p>
    <w:p w14:paraId="18CEA215" w14:textId="783F56B5"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30EE6321" w14:textId="5F38F911"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27B7ED73" w14:textId="1FAB8BD2"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131FB435" w14:textId="6C654017"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0358A0A7" w14:textId="54279893"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03A1D913" w14:textId="7A9EEB6B"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6A9C8C4C" w14:textId="77777777" w:rsidR="00D53C85" w:rsidRDefault="00D53C85">
      <w:pPr>
        <w:widowControl/>
        <w:spacing w:after="200" w:line="276" w:lineRule="auto"/>
        <w:rPr>
          <w:rFonts w:ascii="Arial" w:eastAsia="Arial" w:hAnsi="Arial"/>
          <w:b/>
          <w:bCs/>
          <w:sz w:val="32"/>
          <w:szCs w:val="26"/>
        </w:rPr>
      </w:pPr>
      <w:r>
        <w:rPr>
          <w:sz w:val="32"/>
        </w:rPr>
        <w:br w:type="page"/>
      </w:r>
    </w:p>
    <w:p w14:paraId="5C2670E7" w14:textId="39247ADC" w:rsidR="00D53C85" w:rsidRPr="00C34232" w:rsidRDefault="00D53C85" w:rsidP="00D53C85">
      <w:pPr>
        <w:pStyle w:val="Heading1"/>
        <w:jc w:val="center"/>
        <w:rPr>
          <w:sz w:val="32"/>
        </w:rPr>
      </w:pPr>
      <w:bookmarkStart w:id="3" w:name="_Appendix_C"/>
      <w:bookmarkEnd w:id="3"/>
      <w:r w:rsidRPr="00C34232">
        <w:rPr>
          <w:sz w:val="32"/>
        </w:rPr>
        <w:lastRenderedPageBreak/>
        <w:t xml:space="preserve">Appendix </w:t>
      </w:r>
      <w:r>
        <w:rPr>
          <w:sz w:val="32"/>
        </w:rPr>
        <w:t>C</w:t>
      </w:r>
    </w:p>
    <w:p w14:paraId="49C63E89" w14:textId="77777777" w:rsidR="00D53C85" w:rsidRDefault="00D53C85" w:rsidP="00D53C85">
      <w:pPr>
        <w:pStyle w:val="BodyText"/>
        <w:ind w:left="0"/>
        <w:jc w:val="left"/>
        <w:rPr>
          <w:b/>
          <w:sz w:val="32"/>
          <w:szCs w:val="33"/>
        </w:rPr>
      </w:pPr>
    </w:p>
    <w:p w14:paraId="5559E7D5" w14:textId="79C3D9E3" w:rsidR="00D53C85" w:rsidRDefault="00D53C85" w:rsidP="00D53C85">
      <w:pPr>
        <w:pStyle w:val="BodyText"/>
        <w:ind w:left="0"/>
        <w:jc w:val="left"/>
      </w:pPr>
      <w:r>
        <w:t xml:space="preserve">The </w:t>
      </w:r>
      <w:r w:rsidR="00FD7373">
        <w:t>area boxed green</w:t>
      </w:r>
      <w:r>
        <w:t xml:space="preserve"> </w:t>
      </w:r>
      <w:r w:rsidR="002240A0">
        <w:t>shows the attachments area where files can be uploaded in a JIRA ticket.</w:t>
      </w:r>
    </w:p>
    <w:p w14:paraId="3DBA69A6" w14:textId="68A0752A" w:rsidR="00D53C85" w:rsidRDefault="002240A0">
      <w:pPr>
        <w:widowControl/>
        <w:spacing w:after="200" w:line="276" w:lineRule="auto"/>
        <w:rPr>
          <w:rFonts w:ascii="Arial" w:eastAsia="Verdana" w:hAnsi="Arial" w:cs="Arial"/>
          <w:b/>
          <w:color w:val="000000" w:themeColor="text1"/>
          <w:spacing w:val="-1"/>
          <w:sz w:val="32"/>
          <w:szCs w:val="33"/>
          <w:lang w:eastAsia="zh-SG"/>
        </w:rPr>
      </w:pPr>
      <w:r>
        <w:rPr>
          <w:rFonts w:ascii="Arial" w:eastAsia="Verdana" w:hAnsi="Arial" w:cs="Arial"/>
          <w:b/>
          <w:noProof/>
          <w:color w:val="000000" w:themeColor="text1"/>
          <w:spacing w:val="-1"/>
          <w:sz w:val="32"/>
          <w:szCs w:val="33"/>
          <w:lang w:eastAsia="zh-SG"/>
        </w:rPr>
        <w:drawing>
          <wp:anchor distT="0" distB="0" distL="114300" distR="114300" simplePos="0" relativeHeight="251660288" behindDoc="0" locked="0" layoutInCell="1" allowOverlap="1" wp14:anchorId="0C335A5B" wp14:editId="7ABC5003">
            <wp:simplePos x="0" y="0"/>
            <wp:positionH relativeFrom="margin">
              <wp:align>center</wp:align>
            </wp:positionH>
            <wp:positionV relativeFrom="margin">
              <wp:posOffset>1077142</wp:posOffset>
            </wp:positionV>
            <wp:extent cx="6786880" cy="33089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IRA Workflow_attachment.png"/>
                    <pic:cNvPicPr/>
                  </pic:nvPicPr>
                  <pic:blipFill rotWithShape="1">
                    <a:blip r:embed="rId18">
                      <a:extLst>
                        <a:ext uri="{28A0092B-C50C-407E-A947-70E740481C1C}">
                          <a14:useLocalDpi xmlns:a14="http://schemas.microsoft.com/office/drawing/2010/main" val="0"/>
                        </a:ext>
                      </a:extLst>
                    </a:blip>
                    <a:srcRect l="15605"/>
                    <a:stretch/>
                  </pic:blipFill>
                  <pic:spPr bwMode="auto">
                    <a:xfrm>
                      <a:off x="0" y="0"/>
                      <a:ext cx="6786880" cy="330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10574" w14:textId="386CDE6C" w:rsidR="00D53C85" w:rsidRDefault="00D53C85">
      <w:pPr>
        <w:widowControl/>
        <w:spacing w:after="200" w:line="276" w:lineRule="auto"/>
        <w:rPr>
          <w:rFonts w:ascii="Arial" w:eastAsia="Verdana" w:hAnsi="Arial" w:cs="Arial"/>
          <w:b/>
          <w:color w:val="000000" w:themeColor="text1"/>
          <w:spacing w:val="-1"/>
          <w:sz w:val="32"/>
          <w:szCs w:val="33"/>
          <w:lang w:eastAsia="zh-SG"/>
        </w:rPr>
      </w:pPr>
    </w:p>
    <w:p w14:paraId="7095878D" w14:textId="23D2EDCE" w:rsidR="00E34400" w:rsidRDefault="00E34400">
      <w:pPr>
        <w:widowControl/>
        <w:spacing w:after="200" w:line="276" w:lineRule="auto"/>
        <w:rPr>
          <w:rFonts w:ascii="Arial" w:eastAsia="Verdana" w:hAnsi="Arial" w:cs="Arial"/>
          <w:b/>
          <w:color w:val="000000" w:themeColor="text1"/>
          <w:spacing w:val="-1"/>
          <w:sz w:val="32"/>
          <w:szCs w:val="33"/>
          <w:lang w:eastAsia="zh-SG"/>
        </w:rPr>
      </w:pPr>
    </w:p>
    <w:p w14:paraId="6DF9B008" w14:textId="17278F1D"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63AA11E4" w14:textId="1BCB1CB3"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5A18B38D" w14:textId="608DD2EF"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3BE1F531" w14:textId="004CB431"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19A967C9" w14:textId="6E74DE6D"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1485FEF3" w14:textId="01C74499"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549F4BC4" w14:textId="0CC2B4FB"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24A5B722" w14:textId="11897D08"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628E6290" w14:textId="4E97ED13"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5A626AD9" w14:textId="2DBF3D69" w:rsidR="001524E3" w:rsidRPr="00C34232" w:rsidRDefault="001524E3" w:rsidP="001524E3">
      <w:pPr>
        <w:pStyle w:val="Heading1"/>
        <w:jc w:val="center"/>
        <w:rPr>
          <w:sz w:val="32"/>
        </w:rPr>
      </w:pPr>
      <w:bookmarkStart w:id="4" w:name="_Appendix_D"/>
      <w:bookmarkEnd w:id="4"/>
      <w:r w:rsidRPr="00C34232">
        <w:rPr>
          <w:sz w:val="32"/>
        </w:rPr>
        <w:lastRenderedPageBreak/>
        <w:t xml:space="preserve">Appendix </w:t>
      </w:r>
      <w:r>
        <w:rPr>
          <w:sz w:val="32"/>
        </w:rPr>
        <w:t>D</w:t>
      </w:r>
    </w:p>
    <w:p w14:paraId="0CA9EB2A" w14:textId="77777777" w:rsidR="001524E3" w:rsidRDefault="001524E3" w:rsidP="001524E3">
      <w:pPr>
        <w:pStyle w:val="BodyText"/>
        <w:ind w:left="0"/>
        <w:jc w:val="left"/>
        <w:rPr>
          <w:b/>
          <w:sz w:val="32"/>
          <w:szCs w:val="33"/>
        </w:rPr>
      </w:pPr>
    </w:p>
    <w:p w14:paraId="6DAF660C" w14:textId="78FC18EF" w:rsidR="001524E3" w:rsidRDefault="001524E3" w:rsidP="001524E3">
      <w:pPr>
        <w:pStyle w:val="BodyText"/>
        <w:ind w:left="0"/>
        <w:jc w:val="left"/>
      </w:pPr>
      <w:r>
        <w:t>The area boxed green shows</w:t>
      </w:r>
      <w:r w:rsidR="00B15A0E">
        <w:t xml:space="preserve"> that the ticket can be assigned to other people working on a project</w:t>
      </w:r>
    </w:p>
    <w:p w14:paraId="21DC80A3" w14:textId="7A558487" w:rsidR="00B15A0E" w:rsidRDefault="00B15A0E" w:rsidP="001524E3">
      <w:pPr>
        <w:pStyle w:val="BodyText"/>
        <w:ind w:left="0"/>
        <w:jc w:val="left"/>
      </w:pPr>
      <w:r>
        <w:rPr>
          <w:noProof/>
        </w:rPr>
        <w:drawing>
          <wp:anchor distT="0" distB="0" distL="114300" distR="114300" simplePos="0" relativeHeight="251661312" behindDoc="0" locked="0" layoutInCell="1" allowOverlap="1" wp14:anchorId="434115CB" wp14:editId="44E75255">
            <wp:simplePos x="0" y="0"/>
            <wp:positionH relativeFrom="margin">
              <wp:align>center</wp:align>
            </wp:positionH>
            <wp:positionV relativeFrom="margin">
              <wp:posOffset>1082766</wp:posOffset>
            </wp:positionV>
            <wp:extent cx="6997700" cy="3429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IRA Workflow_assign.png"/>
                    <pic:cNvPicPr/>
                  </pic:nvPicPr>
                  <pic:blipFill rotWithShape="1">
                    <a:blip r:embed="rId19">
                      <a:extLst>
                        <a:ext uri="{28A0092B-C50C-407E-A947-70E740481C1C}">
                          <a14:useLocalDpi xmlns:a14="http://schemas.microsoft.com/office/drawing/2010/main" val="0"/>
                        </a:ext>
                      </a:extLst>
                    </a:blip>
                    <a:srcRect l="16428"/>
                    <a:stretch/>
                  </pic:blipFill>
                  <pic:spPr bwMode="auto">
                    <a:xfrm>
                      <a:off x="0" y="0"/>
                      <a:ext cx="69977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B41E5" w14:textId="2EEEAD76" w:rsidR="00B15A0E" w:rsidRDefault="00B15A0E" w:rsidP="001524E3">
      <w:pPr>
        <w:pStyle w:val="BodyText"/>
        <w:ind w:left="0"/>
        <w:jc w:val="left"/>
      </w:pPr>
    </w:p>
    <w:p w14:paraId="7CEAD89C" w14:textId="391CEA8E" w:rsidR="001524E3" w:rsidRDefault="001524E3" w:rsidP="001524E3">
      <w:pPr>
        <w:widowControl/>
        <w:spacing w:after="200" w:line="276" w:lineRule="auto"/>
        <w:rPr>
          <w:rFonts w:ascii="Arial" w:eastAsia="Verdana" w:hAnsi="Arial" w:cs="Arial"/>
          <w:b/>
          <w:color w:val="000000" w:themeColor="text1"/>
          <w:spacing w:val="-1"/>
          <w:sz w:val="32"/>
          <w:szCs w:val="33"/>
          <w:lang w:eastAsia="zh-SG"/>
        </w:rPr>
      </w:pPr>
    </w:p>
    <w:p w14:paraId="356ED9AE" w14:textId="66C8FD07"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44E28F42" w14:textId="520CB1A9"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7B9931CA" w14:textId="2D94EEA7"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45943B9C" w14:textId="291E34F5"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06E25201" w14:textId="791951E1"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5B671847" w14:textId="281CEC7B"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78A8FE13" w14:textId="69EECF15"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098B59F5" w14:textId="17C2F542"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2D479EBF" w14:textId="18003877"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5B40B4B7" w14:textId="739B7469" w:rsidR="001524E3" w:rsidRPr="00C34232" w:rsidRDefault="001524E3" w:rsidP="001524E3">
      <w:pPr>
        <w:pStyle w:val="Heading1"/>
        <w:jc w:val="center"/>
        <w:rPr>
          <w:sz w:val="32"/>
        </w:rPr>
      </w:pPr>
      <w:bookmarkStart w:id="5" w:name="_Appendix_E"/>
      <w:bookmarkEnd w:id="5"/>
      <w:r w:rsidRPr="00C34232">
        <w:rPr>
          <w:sz w:val="32"/>
        </w:rPr>
        <w:lastRenderedPageBreak/>
        <w:t xml:space="preserve">Appendix </w:t>
      </w:r>
      <w:r>
        <w:rPr>
          <w:sz w:val="32"/>
        </w:rPr>
        <w:t>E</w:t>
      </w:r>
    </w:p>
    <w:p w14:paraId="5C61ADEA" w14:textId="77777777" w:rsidR="001524E3" w:rsidRDefault="001524E3" w:rsidP="001524E3">
      <w:pPr>
        <w:pStyle w:val="BodyText"/>
        <w:ind w:left="0"/>
        <w:jc w:val="left"/>
        <w:rPr>
          <w:b/>
          <w:sz w:val="32"/>
          <w:szCs w:val="33"/>
        </w:rPr>
      </w:pPr>
    </w:p>
    <w:p w14:paraId="2A59D741" w14:textId="643C451A" w:rsidR="001524E3" w:rsidRDefault="001524E3" w:rsidP="001524E3">
      <w:pPr>
        <w:pStyle w:val="BodyText"/>
        <w:ind w:left="0"/>
        <w:jc w:val="left"/>
      </w:pPr>
      <w:r>
        <w:t>The</w:t>
      </w:r>
      <w:r w:rsidR="00113339">
        <w:t xml:space="preserve"> screenshot shown below shows the comments section whenever there is a query that needs to be answered</w:t>
      </w:r>
    </w:p>
    <w:p w14:paraId="7733F4FF" w14:textId="1221F19B" w:rsidR="00113339" w:rsidRDefault="00113339" w:rsidP="001524E3">
      <w:pPr>
        <w:pStyle w:val="BodyText"/>
        <w:ind w:left="0"/>
        <w:jc w:val="left"/>
      </w:pPr>
      <w:r>
        <w:rPr>
          <w:noProof/>
        </w:rPr>
        <w:drawing>
          <wp:anchor distT="0" distB="0" distL="114300" distR="114300" simplePos="0" relativeHeight="251662336" behindDoc="0" locked="0" layoutInCell="1" allowOverlap="1" wp14:anchorId="4D13881F" wp14:editId="02AE748F">
            <wp:simplePos x="0" y="0"/>
            <wp:positionH relativeFrom="margin">
              <wp:align>left</wp:align>
            </wp:positionH>
            <wp:positionV relativeFrom="margin">
              <wp:posOffset>1098732</wp:posOffset>
            </wp:positionV>
            <wp:extent cx="5899785" cy="524129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IRA Workflow_2.PNG"/>
                    <pic:cNvPicPr/>
                  </pic:nvPicPr>
                  <pic:blipFill rotWithShape="1">
                    <a:blip r:embed="rId20">
                      <a:extLst>
                        <a:ext uri="{28A0092B-C50C-407E-A947-70E740481C1C}">
                          <a14:useLocalDpi xmlns:a14="http://schemas.microsoft.com/office/drawing/2010/main" val="0"/>
                        </a:ext>
                      </a:extLst>
                    </a:blip>
                    <a:srcRect l="8642" r="14722" b="1295"/>
                    <a:stretch/>
                  </pic:blipFill>
                  <pic:spPr bwMode="auto">
                    <a:xfrm>
                      <a:off x="0" y="0"/>
                      <a:ext cx="5900057" cy="52417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A96A25" w14:textId="451A0440" w:rsidR="00113339" w:rsidRDefault="00113339" w:rsidP="001524E3">
      <w:pPr>
        <w:pStyle w:val="BodyText"/>
        <w:ind w:left="0"/>
        <w:jc w:val="left"/>
      </w:pPr>
    </w:p>
    <w:p w14:paraId="53A3AC02" w14:textId="5759ACE9" w:rsidR="001524E3" w:rsidRDefault="001524E3" w:rsidP="001524E3">
      <w:pPr>
        <w:widowControl/>
        <w:spacing w:after="200" w:line="276" w:lineRule="auto"/>
        <w:rPr>
          <w:rFonts w:ascii="Arial" w:eastAsia="Verdana" w:hAnsi="Arial" w:cs="Arial"/>
          <w:b/>
          <w:color w:val="000000" w:themeColor="text1"/>
          <w:spacing w:val="-1"/>
          <w:sz w:val="32"/>
          <w:szCs w:val="33"/>
          <w:lang w:eastAsia="zh-SG"/>
        </w:rPr>
      </w:pPr>
    </w:p>
    <w:p w14:paraId="2A0D8750" w14:textId="12FB12CC" w:rsidR="001524E3" w:rsidRDefault="001524E3">
      <w:pPr>
        <w:widowControl/>
        <w:spacing w:after="200" w:line="276" w:lineRule="auto"/>
        <w:rPr>
          <w:rFonts w:ascii="Arial" w:eastAsia="Verdana" w:hAnsi="Arial" w:cs="Arial"/>
          <w:b/>
          <w:color w:val="000000" w:themeColor="text1"/>
          <w:spacing w:val="-1"/>
          <w:sz w:val="32"/>
          <w:szCs w:val="33"/>
          <w:lang w:eastAsia="zh-SG"/>
        </w:rPr>
      </w:pPr>
    </w:p>
    <w:p w14:paraId="450CE191" w14:textId="0836F0F3" w:rsidR="002208C8" w:rsidRDefault="002208C8">
      <w:pPr>
        <w:widowControl/>
        <w:spacing w:after="200" w:line="276" w:lineRule="auto"/>
        <w:rPr>
          <w:rFonts w:ascii="Arial" w:eastAsia="Verdana" w:hAnsi="Arial" w:cs="Arial"/>
          <w:b/>
          <w:color w:val="000000" w:themeColor="text1"/>
          <w:spacing w:val="-1"/>
          <w:sz w:val="32"/>
          <w:szCs w:val="33"/>
          <w:lang w:eastAsia="zh-SG"/>
        </w:rPr>
      </w:pPr>
    </w:p>
    <w:p w14:paraId="3EC65B17" w14:textId="1BB729EA" w:rsidR="002208C8" w:rsidRDefault="002208C8">
      <w:pPr>
        <w:widowControl/>
        <w:spacing w:after="200" w:line="276" w:lineRule="auto"/>
        <w:rPr>
          <w:rFonts w:ascii="Arial" w:eastAsia="Verdana" w:hAnsi="Arial" w:cs="Arial"/>
          <w:b/>
          <w:color w:val="000000" w:themeColor="text1"/>
          <w:spacing w:val="-1"/>
          <w:sz w:val="32"/>
          <w:szCs w:val="33"/>
          <w:lang w:eastAsia="zh-SG"/>
        </w:rPr>
      </w:pPr>
    </w:p>
    <w:p w14:paraId="3587E659" w14:textId="38757E3D" w:rsidR="002208C8" w:rsidRDefault="002208C8">
      <w:pPr>
        <w:widowControl/>
        <w:spacing w:after="200" w:line="276" w:lineRule="auto"/>
        <w:rPr>
          <w:rFonts w:ascii="Arial" w:eastAsia="Verdana" w:hAnsi="Arial" w:cs="Arial"/>
          <w:b/>
          <w:color w:val="000000" w:themeColor="text1"/>
          <w:spacing w:val="-1"/>
          <w:sz w:val="32"/>
          <w:szCs w:val="33"/>
          <w:lang w:eastAsia="zh-SG"/>
        </w:rPr>
      </w:pPr>
    </w:p>
    <w:p w14:paraId="7C20E342" w14:textId="3DC48010" w:rsidR="002208C8" w:rsidRPr="00C34232" w:rsidRDefault="002208C8" w:rsidP="002208C8">
      <w:pPr>
        <w:pStyle w:val="Heading1"/>
        <w:jc w:val="center"/>
        <w:rPr>
          <w:sz w:val="32"/>
        </w:rPr>
      </w:pPr>
      <w:bookmarkStart w:id="6" w:name="_Appendix_F"/>
      <w:bookmarkEnd w:id="6"/>
      <w:r w:rsidRPr="00C34232">
        <w:rPr>
          <w:sz w:val="32"/>
        </w:rPr>
        <w:lastRenderedPageBreak/>
        <w:t xml:space="preserve">Appendix </w:t>
      </w:r>
      <w:r>
        <w:rPr>
          <w:sz w:val="32"/>
        </w:rPr>
        <w:t>F</w:t>
      </w:r>
    </w:p>
    <w:p w14:paraId="14BB68BE" w14:textId="77777777" w:rsidR="002208C8" w:rsidRDefault="002208C8" w:rsidP="002208C8">
      <w:pPr>
        <w:pStyle w:val="BodyText"/>
        <w:ind w:left="0"/>
        <w:jc w:val="left"/>
        <w:rPr>
          <w:b/>
          <w:sz w:val="32"/>
          <w:szCs w:val="33"/>
        </w:rPr>
      </w:pPr>
    </w:p>
    <w:p w14:paraId="74AE0DF9" w14:textId="56175A3F" w:rsidR="002208C8" w:rsidRDefault="002208C8" w:rsidP="002208C8">
      <w:pPr>
        <w:pStyle w:val="BodyText"/>
        <w:ind w:left="0"/>
        <w:jc w:val="left"/>
      </w:pPr>
      <w:r>
        <w:t xml:space="preserve">The </w:t>
      </w:r>
      <w:r w:rsidR="00B250B6">
        <w:t>screenshot below shows a portion of the test case document</w:t>
      </w:r>
    </w:p>
    <w:p w14:paraId="5D590A32" w14:textId="4BF1F012" w:rsidR="00B250B6" w:rsidRDefault="00B250B6" w:rsidP="002208C8">
      <w:pPr>
        <w:pStyle w:val="BodyText"/>
        <w:ind w:left="0"/>
        <w:jc w:val="left"/>
      </w:pPr>
      <w:r>
        <w:rPr>
          <w:noProof/>
        </w:rPr>
        <w:drawing>
          <wp:anchor distT="0" distB="0" distL="114300" distR="114300" simplePos="0" relativeHeight="251663360" behindDoc="0" locked="0" layoutInCell="1" allowOverlap="1" wp14:anchorId="49D952A3" wp14:editId="656EB1C3">
            <wp:simplePos x="0" y="0"/>
            <wp:positionH relativeFrom="margin">
              <wp:align>center</wp:align>
            </wp:positionH>
            <wp:positionV relativeFrom="margin">
              <wp:posOffset>946875</wp:posOffset>
            </wp:positionV>
            <wp:extent cx="7291705" cy="3101975"/>
            <wp:effectExtent l="0" t="0" r="444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M Test Case.PNG"/>
                    <pic:cNvPicPr/>
                  </pic:nvPicPr>
                  <pic:blipFill>
                    <a:blip r:embed="rId21">
                      <a:extLst>
                        <a:ext uri="{28A0092B-C50C-407E-A947-70E740481C1C}">
                          <a14:useLocalDpi xmlns:a14="http://schemas.microsoft.com/office/drawing/2010/main" val="0"/>
                        </a:ext>
                      </a:extLst>
                    </a:blip>
                    <a:stretch>
                      <a:fillRect/>
                    </a:stretch>
                  </pic:blipFill>
                  <pic:spPr>
                    <a:xfrm>
                      <a:off x="0" y="0"/>
                      <a:ext cx="7291705" cy="3101975"/>
                    </a:xfrm>
                    <a:prstGeom prst="rect">
                      <a:avLst/>
                    </a:prstGeom>
                  </pic:spPr>
                </pic:pic>
              </a:graphicData>
            </a:graphic>
            <wp14:sizeRelH relativeFrom="margin">
              <wp14:pctWidth>0</wp14:pctWidth>
            </wp14:sizeRelH>
            <wp14:sizeRelV relativeFrom="margin">
              <wp14:pctHeight>0</wp14:pctHeight>
            </wp14:sizeRelV>
          </wp:anchor>
        </w:drawing>
      </w:r>
    </w:p>
    <w:p w14:paraId="3D51D036" w14:textId="113F7ED8" w:rsidR="00B250B6" w:rsidRDefault="00B250B6" w:rsidP="002208C8">
      <w:pPr>
        <w:pStyle w:val="BodyText"/>
        <w:ind w:left="0"/>
        <w:jc w:val="left"/>
      </w:pPr>
    </w:p>
    <w:p w14:paraId="545AF833" w14:textId="7DEFFC00" w:rsidR="002208C8" w:rsidRDefault="002208C8" w:rsidP="002208C8">
      <w:pPr>
        <w:widowControl/>
        <w:spacing w:after="200" w:line="276" w:lineRule="auto"/>
        <w:rPr>
          <w:rFonts w:ascii="Arial" w:eastAsia="Verdana" w:hAnsi="Arial" w:cs="Arial"/>
          <w:b/>
          <w:color w:val="000000" w:themeColor="text1"/>
          <w:spacing w:val="-1"/>
          <w:sz w:val="32"/>
          <w:szCs w:val="33"/>
          <w:lang w:eastAsia="zh-SG"/>
        </w:rPr>
      </w:pPr>
    </w:p>
    <w:p w14:paraId="7AA3962A" w14:textId="5716A293"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1A67D039" w14:textId="1266B3BB"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0909D192" w14:textId="44A5EC48"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2C66580E" w14:textId="5E98FBD8"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2E026822" w14:textId="6630760A"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6C2D44E2" w14:textId="4E1139E8"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05E75BBE" w14:textId="771B3E1A"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6B2A6DAB" w14:textId="39FC58E3"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20EAD448" w14:textId="4CF0459E"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165491F0" w14:textId="77777777" w:rsidR="00491BA5" w:rsidRDefault="00491BA5">
      <w:pPr>
        <w:widowControl/>
        <w:spacing w:after="200" w:line="276" w:lineRule="auto"/>
        <w:rPr>
          <w:rFonts w:ascii="Arial" w:eastAsia="Arial" w:hAnsi="Arial"/>
          <w:b/>
          <w:bCs/>
          <w:sz w:val="32"/>
          <w:szCs w:val="26"/>
        </w:rPr>
      </w:pPr>
      <w:r>
        <w:rPr>
          <w:sz w:val="32"/>
        </w:rPr>
        <w:br w:type="page"/>
      </w:r>
    </w:p>
    <w:p w14:paraId="353BF06C" w14:textId="3480AE41" w:rsidR="00491BA5" w:rsidRPr="00C34232" w:rsidRDefault="00491BA5" w:rsidP="00491BA5">
      <w:pPr>
        <w:pStyle w:val="Heading1"/>
        <w:jc w:val="center"/>
        <w:rPr>
          <w:sz w:val="32"/>
        </w:rPr>
      </w:pPr>
      <w:bookmarkStart w:id="7" w:name="_Appendix_G"/>
      <w:bookmarkEnd w:id="7"/>
      <w:r w:rsidRPr="00C34232">
        <w:rPr>
          <w:sz w:val="32"/>
        </w:rPr>
        <w:lastRenderedPageBreak/>
        <w:t xml:space="preserve">Appendix </w:t>
      </w:r>
      <w:r>
        <w:rPr>
          <w:sz w:val="32"/>
        </w:rPr>
        <w:t>G</w:t>
      </w:r>
    </w:p>
    <w:p w14:paraId="57832D02" w14:textId="77777777" w:rsidR="00491BA5" w:rsidRDefault="00491BA5" w:rsidP="00491BA5">
      <w:pPr>
        <w:pStyle w:val="BodyText"/>
        <w:ind w:left="0"/>
        <w:jc w:val="left"/>
        <w:rPr>
          <w:b/>
          <w:sz w:val="32"/>
          <w:szCs w:val="33"/>
        </w:rPr>
      </w:pPr>
    </w:p>
    <w:p w14:paraId="5E629465" w14:textId="622972D3" w:rsidR="00491BA5" w:rsidRDefault="00491BA5" w:rsidP="00491BA5">
      <w:pPr>
        <w:pStyle w:val="BodyText"/>
        <w:ind w:left="0"/>
        <w:jc w:val="left"/>
      </w:pPr>
      <w:r>
        <w:t xml:space="preserve">The </w:t>
      </w:r>
      <w:r w:rsidR="003944EA">
        <w:t>screenshot below shows an example of a bug ticket logged in JIRA</w:t>
      </w:r>
    </w:p>
    <w:p w14:paraId="6B270555" w14:textId="467C31C3" w:rsidR="003944EA" w:rsidRDefault="003944EA" w:rsidP="00491BA5">
      <w:pPr>
        <w:pStyle w:val="BodyText"/>
        <w:ind w:left="0"/>
        <w:jc w:val="left"/>
      </w:pPr>
      <w:r>
        <w:rPr>
          <w:noProof/>
        </w:rPr>
        <w:drawing>
          <wp:anchor distT="0" distB="0" distL="114300" distR="114300" simplePos="0" relativeHeight="251664384" behindDoc="0" locked="0" layoutInCell="1" allowOverlap="1" wp14:anchorId="56C3396B" wp14:editId="1DCD25DC">
            <wp:simplePos x="0" y="0"/>
            <wp:positionH relativeFrom="margin">
              <wp:align>center</wp:align>
            </wp:positionH>
            <wp:positionV relativeFrom="margin">
              <wp:posOffset>908958</wp:posOffset>
            </wp:positionV>
            <wp:extent cx="6188075" cy="4239895"/>
            <wp:effectExtent l="0" t="0" r="3175"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IRA CRM Bug.PNG"/>
                    <pic:cNvPicPr/>
                  </pic:nvPicPr>
                  <pic:blipFill rotWithShape="1">
                    <a:blip r:embed="rId22">
                      <a:extLst>
                        <a:ext uri="{28A0092B-C50C-407E-A947-70E740481C1C}">
                          <a14:useLocalDpi xmlns:a14="http://schemas.microsoft.com/office/drawing/2010/main" val="0"/>
                        </a:ext>
                      </a:extLst>
                    </a:blip>
                    <a:srcRect l="7217" r="5220" b="1517"/>
                    <a:stretch/>
                  </pic:blipFill>
                  <pic:spPr bwMode="auto">
                    <a:xfrm>
                      <a:off x="0" y="0"/>
                      <a:ext cx="6188075" cy="42399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A874B" w14:textId="1DF476BF" w:rsidR="003944EA" w:rsidRDefault="003944EA" w:rsidP="00491BA5">
      <w:pPr>
        <w:pStyle w:val="BodyText"/>
        <w:ind w:left="0"/>
        <w:jc w:val="left"/>
      </w:pPr>
    </w:p>
    <w:p w14:paraId="06E3CB66" w14:textId="5F4D03B9" w:rsidR="00491BA5" w:rsidRDefault="00491BA5" w:rsidP="00491BA5">
      <w:pPr>
        <w:pStyle w:val="BodyText"/>
        <w:ind w:left="0"/>
        <w:jc w:val="left"/>
      </w:pPr>
    </w:p>
    <w:p w14:paraId="38ABA4C0" w14:textId="6E8B5009" w:rsidR="00491BA5" w:rsidRDefault="00491BA5" w:rsidP="002208C8">
      <w:pPr>
        <w:widowControl/>
        <w:spacing w:after="200" w:line="276" w:lineRule="auto"/>
        <w:rPr>
          <w:rFonts w:ascii="Arial" w:eastAsia="Verdana" w:hAnsi="Arial" w:cs="Arial"/>
          <w:b/>
          <w:color w:val="000000" w:themeColor="text1"/>
          <w:spacing w:val="-1"/>
          <w:sz w:val="32"/>
          <w:szCs w:val="33"/>
          <w:lang w:eastAsia="zh-SG"/>
        </w:rPr>
      </w:pPr>
    </w:p>
    <w:p w14:paraId="0E78C2F4" w14:textId="44C3EFB4" w:rsidR="002208C8" w:rsidRDefault="002208C8">
      <w:pPr>
        <w:widowControl/>
        <w:spacing w:after="200" w:line="276" w:lineRule="auto"/>
        <w:rPr>
          <w:rFonts w:ascii="Arial" w:eastAsia="Verdana" w:hAnsi="Arial" w:cs="Arial"/>
          <w:b/>
          <w:color w:val="000000" w:themeColor="text1"/>
          <w:spacing w:val="-1"/>
          <w:sz w:val="32"/>
          <w:szCs w:val="33"/>
          <w:lang w:eastAsia="zh-SG"/>
        </w:rPr>
      </w:pPr>
    </w:p>
    <w:p w14:paraId="2BCF9440" w14:textId="038E17AB"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7D2EA59A" w14:textId="04014339"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3F7C8825" w14:textId="57AEC94A"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676CF4BF" w14:textId="66E4F312"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784DF7A4" w14:textId="03C7E91E"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2746D368" w14:textId="25E96512"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3096A1A8" w14:textId="634DF6CB" w:rsidR="003944EA" w:rsidRPr="00C34232" w:rsidRDefault="003944EA" w:rsidP="003944EA">
      <w:pPr>
        <w:pStyle w:val="Heading1"/>
        <w:jc w:val="center"/>
        <w:rPr>
          <w:sz w:val="32"/>
        </w:rPr>
      </w:pPr>
      <w:bookmarkStart w:id="8" w:name="_Appendix_H"/>
      <w:bookmarkEnd w:id="8"/>
      <w:r w:rsidRPr="00C34232">
        <w:rPr>
          <w:sz w:val="32"/>
        </w:rPr>
        <w:lastRenderedPageBreak/>
        <w:t xml:space="preserve">Appendix </w:t>
      </w:r>
      <w:r>
        <w:rPr>
          <w:sz w:val="32"/>
        </w:rPr>
        <w:t>H</w:t>
      </w:r>
    </w:p>
    <w:p w14:paraId="1DC47749" w14:textId="77777777" w:rsidR="003944EA" w:rsidRDefault="003944EA" w:rsidP="003944EA">
      <w:pPr>
        <w:pStyle w:val="BodyText"/>
        <w:ind w:left="0"/>
        <w:jc w:val="left"/>
        <w:rPr>
          <w:b/>
          <w:sz w:val="32"/>
          <w:szCs w:val="33"/>
        </w:rPr>
      </w:pPr>
    </w:p>
    <w:p w14:paraId="1520E96A" w14:textId="6F27A892" w:rsidR="003944EA" w:rsidRDefault="003944EA" w:rsidP="003944EA">
      <w:pPr>
        <w:pStyle w:val="BodyText"/>
        <w:ind w:left="0"/>
        <w:jc w:val="left"/>
      </w:pPr>
      <w:r>
        <w:t>The screenshot below shows</w:t>
      </w:r>
      <w:r w:rsidR="00D05361">
        <w:t xml:space="preserve"> the JIRA ticket for the task to get proposal from one of the vendor</w:t>
      </w:r>
    </w:p>
    <w:p w14:paraId="2AA73C55" w14:textId="56895951" w:rsidR="003944EA" w:rsidRDefault="00D05361" w:rsidP="003944EA">
      <w:pPr>
        <w:pStyle w:val="BodyText"/>
        <w:ind w:left="0"/>
        <w:jc w:val="left"/>
      </w:pPr>
      <w:r>
        <w:rPr>
          <w:b/>
          <w:noProof/>
          <w:sz w:val="32"/>
          <w:szCs w:val="33"/>
        </w:rPr>
        <w:drawing>
          <wp:anchor distT="0" distB="0" distL="114300" distR="114300" simplePos="0" relativeHeight="251665408" behindDoc="0" locked="0" layoutInCell="1" allowOverlap="1" wp14:anchorId="2CF5C90E" wp14:editId="751E94A9">
            <wp:simplePos x="0" y="0"/>
            <wp:positionH relativeFrom="margin">
              <wp:align>center</wp:align>
            </wp:positionH>
            <wp:positionV relativeFrom="margin">
              <wp:posOffset>995771</wp:posOffset>
            </wp:positionV>
            <wp:extent cx="6770370" cy="43668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IRA Endoscope.PNG"/>
                    <pic:cNvPicPr/>
                  </pic:nvPicPr>
                  <pic:blipFill rotWithShape="1">
                    <a:blip r:embed="rId23">
                      <a:extLst>
                        <a:ext uri="{28A0092B-C50C-407E-A947-70E740481C1C}">
                          <a14:useLocalDpi xmlns:a14="http://schemas.microsoft.com/office/drawing/2010/main" val="0"/>
                        </a:ext>
                      </a:extLst>
                    </a:blip>
                    <a:srcRect l="2660" r="3137"/>
                    <a:stretch/>
                  </pic:blipFill>
                  <pic:spPr bwMode="auto">
                    <a:xfrm>
                      <a:off x="0" y="0"/>
                      <a:ext cx="6770370" cy="436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72D92" w14:textId="338A2A66"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3CF9A158" w14:textId="6048B2B8"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48AED114" w14:textId="32F4FD82"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0F799E98" w14:textId="61ABA00A"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77ADE82A" w14:textId="6C82152D"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557341E1" w14:textId="3138D51E"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6C54B52A" w14:textId="6B5ECB81"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2EB20AC7" w14:textId="10FBBE3B"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3F7AB702" w14:textId="4ADB9633" w:rsidR="003944EA" w:rsidRPr="00C34232" w:rsidRDefault="003944EA" w:rsidP="003944EA">
      <w:pPr>
        <w:pStyle w:val="Heading1"/>
        <w:jc w:val="center"/>
        <w:rPr>
          <w:sz w:val="32"/>
        </w:rPr>
      </w:pPr>
      <w:bookmarkStart w:id="9" w:name="_Appendix_I"/>
      <w:bookmarkEnd w:id="9"/>
      <w:r w:rsidRPr="00C34232">
        <w:rPr>
          <w:sz w:val="32"/>
        </w:rPr>
        <w:lastRenderedPageBreak/>
        <w:t xml:space="preserve">Appendix </w:t>
      </w:r>
      <w:r>
        <w:rPr>
          <w:sz w:val="32"/>
        </w:rPr>
        <w:t>I</w:t>
      </w:r>
    </w:p>
    <w:p w14:paraId="61CB9FC4" w14:textId="77777777" w:rsidR="003944EA" w:rsidRDefault="003944EA" w:rsidP="003944EA">
      <w:pPr>
        <w:pStyle w:val="BodyText"/>
        <w:ind w:left="0"/>
        <w:jc w:val="left"/>
        <w:rPr>
          <w:b/>
          <w:sz w:val="32"/>
          <w:szCs w:val="33"/>
        </w:rPr>
      </w:pPr>
    </w:p>
    <w:p w14:paraId="5BBD0C73" w14:textId="1280DA66" w:rsidR="003944EA" w:rsidRDefault="003944EA" w:rsidP="003944EA">
      <w:pPr>
        <w:pStyle w:val="BodyText"/>
        <w:ind w:left="0"/>
        <w:jc w:val="left"/>
      </w:pPr>
      <w:r>
        <w:t>The screenshot below shows</w:t>
      </w:r>
      <w:r w:rsidR="00EB19ED">
        <w:t xml:space="preserve"> the product comparison chart between the various endoscopes</w:t>
      </w:r>
    </w:p>
    <w:p w14:paraId="74472C94" w14:textId="2261E086" w:rsidR="00EB19ED" w:rsidRDefault="00EB19ED" w:rsidP="003944EA">
      <w:pPr>
        <w:pStyle w:val="BodyText"/>
        <w:ind w:left="0"/>
        <w:jc w:val="left"/>
      </w:pPr>
    </w:p>
    <w:p w14:paraId="4FC66150" w14:textId="1FEF3D23" w:rsidR="00EB19ED" w:rsidRDefault="00EB19ED" w:rsidP="003944EA">
      <w:pPr>
        <w:pStyle w:val="BodyText"/>
        <w:ind w:left="0"/>
        <w:jc w:val="left"/>
      </w:pPr>
      <w:r>
        <w:rPr>
          <w:noProof/>
        </w:rPr>
        <w:drawing>
          <wp:anchor distT="0" distB="0" distL="114300" distR="114300" simplePos="0" relativeHeight="251666432" behindDoc="0" locked="0" layoutInCell="1" allowOverlap="1" wp14:anchorId="7B1B2B85" wp14:editId="5ED96057">
            <wp:simplePos x="0" y="0"/>
            <wp:positionH relativeFrom="margin">
              <wp:align>center</wp:align>
            </wp:positionH>
            <wp:positionV relativeFrom="margin">
              <wp:posOffset>1028156</wp:posOffset>
            </wp:positionV>
            <wp:extent cx="6737985" cy="476504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ct Comparison Chart.PNG"/>
                    <pic:cNvPicPr/>
                  </pic:nvPicPr>
                  <pic:blipFill>
                    <a:blip r:embed="rId24">
                      <a:extLst>
                        <a:ext uri="{28A0092B-C50C-407E-A947-70E740481C1C}">
                          <a14:useLocalDpi xmlns:a14="http://schemas.microsoft.com/office/drawing/2010/main" val="0"/>
                        </a:ext>
                      </a:extLst>
                    </a:blip>
                    <a:stretch>
                      <a:fillRect/>
                    </a:stretch>
                  </pic:blipFill>
                  <pic:spPr>
                    <a:xfrm>
                      <a:off x="0" y="0"/>
                      <a:ext cx="6737985" cy="4765040"/>
                    </a:xfrm>
                    <a:prstGeom prst="rect">
                      <a:avLst/>
                    </a:prstGeom>
                  </pic:spPr>
                </pic:pic>
              </a:graphicData>
            </a:graphic>
            <wp14:sizeRelH relativeFrom="margin">
              <wp14:pctWidth>0</wp14:pctWidth>
            </wp14:sizeRelH>
            <wp14:sizeRelV relativeFrom="margin">
              <wp14:pctHeight>0</wp14:pctHeight>
            </wp14:sizeRelV>
          </wp:anchor>
        </w:drawing>
      </w:r>
    </w:p>
    <w:p w14:paraId="7E938758" w14:textId="2C57C90E" w:rsidR="003944EA" w:rsidRDefault="003944EA" w:rsidP="003944EA">
      <w:pPr>
        <w:pStyle w:val="BodyText"/>
        <w:ind w:left="0"/>
        <w:jc w:val="left"/>
      </w:pPr>
    </w:p>
    <w:p w14:paraId="65FCFB8F" w14:textId="38BFB7B7"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5D4AEBB0" w14:textId="6C45B20E"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2C4A09A7" w14:textId="67182003"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2390F805" w14:textId="54E0A8F3"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49BE545C" w14:textId="7333D35E"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2640AF91" w14:textId="7B97D0E5"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0A35C97F" w14:textId="1793E997" w:rsidR="003944EA" w:rsidRDefault="003944EA">
      <w:pPr>
        <w:widowControl/>
        <w:spacing w:after="200" w:line="276" w:lineRule="auto"/>
        <w:rPr>
          <w:rFonts w:ascii="Arial" w:eastAsia="Verdana" w:hAnsi="Arial" w:cs="Arial"/>
          <w:b/>
          <w:color w:val="000000" w:themeColor="text1"/>
          <w:spacing w:val="-1"/>
          <w:sz w:val="32"/>
          <w:szCs w:val="33"/>
          <w:lang w:eastAsia="zh-SG"/>
        </w:rPr>
      </w:pPr>
    </w:p>
    <w:p w14:paraId="6226F497" w14:textId="15C6BD55" w:rsidR="003944EA" w:rsidRPr="00C34232" w:rsidRDefault="003944EA" w:rsidP="003944EA">
      <w:pPr>
        <w:pStyle w:val="Heading1"/>
        <w:jc w:val="center"/>
        <w:rPr>
          <w:sz w:val="32"/>
        </w:rPr>
      </w:pPr>
      <w:bookmarkStart w:id="10" w:name="_Appendix_J"/>
      <w:bookmarkEnd w:id="10"/>
      <w:r w:rsidRPr="00C34232">
        <w:rPr>
          <w:sz w:val="32"/>
        </w:rPr>
        <w:lastRenderedPageBreak/>
        <w:t xml:space="preserve">Appendix </w:t>
      </w:r>
      <w:r>
        <w:rPr>
          <w:sz w:val="32"/>
        </w:rPr>
        <w:t>J</w:t>
      </w:r>
    </w:p>
    <w:p w14:paraId="0B821FD2" w14:textId="77777777" w:rsidR="003944EA" w:rsidRDefault="003944EA" w:rsidP="003944EA">
      <w:pPr>
        <w:pStyle w:val="BodyText"/>
        <w:ind w:left="0"/>
        <w:jc w:val="left"/>
        <w:rPr>
          <w:b/>
          <w:sz w:val="32"/>
          <w:szCs w:val="33"/>
        </w:rPr>
      </w:pPr>
    </w:p>
    <w:p w14:paraId="1A0B8266" w14:textId="31172D73" w:rsidR="003944EA" w:rsidRDefault="00A64FE5" w:rsidP="003944EA">
      <w:pPr>
        <w:pStyle w:val="BodyText"/>
        <w:ind w:left="0"/>
        <w:jc w:val="left"/>
      </w:pPr>
      <w:r>
        <w:rPr>
          <w:noProof/>
        </w:rPr>
        <w:drawing>
          <wp:anchor distT="0" distB="0" distL="114300" distR="114300" simplePos="0" relativeHeight="251667456" behindDoc="0" locked="0" layoutInCell="1" allowOverlap="1" wp14:anchorId="6519834D" wp14:editId="164315DD">
            <wp:simplePos x="0" y="0"/>
            <wp:positionH relativeFrom="margin">
              <wp:align>center</wp:align>
            </wp:positionH>
            <wp:positionV relativeFrom="margin">
              <wp:align>center</wp:align>
            </wp:positionV>
            <wp:extent cx="6482080" cy="68103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doscope meeting monutes.PNG"/>
                    <pic:cNvPicPr/>
                  </pic:nvPicPr>
                  <pic:blipFill rotWithShape="1">
                    <a:blip r:embed="rId25">
                      <a:extLst>
                        <a:ext uri="{28A0092B-C50C-407E-A947-70E740481C1C}">
                          <a14:useLocalDpi xmlns:a14="http://schemas.microsoft.com/office/drawing/2010/main" val="0"/>
                        </a:ext>
                      </a:extLst>
                    </a:blip>
                    <a:srcRect l="8452" t="6678" r="8168"/>
                    <a:stretch/>
                  </pic:blipFill>
                  <pic:spPr bwMode="auto">
                    <a:xfrm>
                      <a:off x="0" y="0"/>
                      <a:ext cx="6482080" cy="681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4EA">
        <w:t>The screenshot below shows</w:t>
      </w:r>
      <w:r>
        <w:t xml:space="preserve"> the meeting minutes recorded for the meeting with one of the endoscope vendor</w:t>
      </w:r>
    </w:p>
    <w:p w14:paraId="4C3ED504" w14:textId="463D19E5" w:rsidR="00A64FE5" w:rsidRDefault="00A64FE5" w:rsidP="003944EA">
      <w:pPr>
        <w:pStyle w:val="BodyText"/>
        <w:ind w:left="0"/>
        <w:jc w:val="left"/>
      </w:pPr>
    </w:p>
    <w:p w14:paraId="51AD431A" w14:textId="307B9BDC" w:rsidR="00A64FE5" w:rsidRDefault="00A64FE5" w:rsidP="003944EA">
      <w:pPr>
        <w:pStyle w:val="BodyText"/>
        <w:ind w:left="0"/>
        <w:jc w:val="left"/>
      </w:pPr>
    </w:p>
    <w:p w14:paraId="469644FE" w14:textId="013F322B" w:rsidR="003944EA" w:rsidRDefault="003944EA" w:rsidP="003944EA">
      <w:pPr>
        <w:pStyle w:val="BodyText"/>
        <w:ind w:left="0"/>
        <w:jc w:val="left"/>
      </w:pPr>
    </w:p>
    <w:p w14:paraId="5EFB806C" w14:textId="376E39A4" w:rsidR="003944EA" w:rsidRDefault="003944EA">
      <w:pPr>
        <w:widowControl/>
        <w:spacing w:after="200" w:line="276" w:lineRule="auto"/>
        <w:rPr>
          <w:rFonts w:ascii="Arial" w:eastAsia="Verdana" w:hAnsi="Arial" w:cs="Arial"/>
          <w:b/>
          <w:color w:val="000000" w:themeColor="text1"/>
          <w:spacing w:val="-1"/>
          <w:sz w:val="32"/>
          <w:szCs w:val="33"/>
          <w:lang w:eastAsia="zh-SG"/>
        </w:rPr>
      </w:pPr>
    </w:p>
    <w:sectPr w:rsidR="003944EA" w:rsidSect="00C22261">
      <w:headerReference w:type="default" r:id="rId26"/>
      <w:footerReference w:type="default" r:id="rId27"/>
      <w:headerReference w:type="first" r:id="rId28"/>
      <w:pgSz w:w="11906" w:h="16838"/>
      <w:pgMar w:top="1560" w:right="1440" w:bottom="156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0A7AA" w14:textId="77777777" w:rsidR="00BE746F" w:rsidRDefault="00BE746F" w:rsidP="006E7489">
      <w:r>
        <w:separator/>
      </w:r>
    </w:p>
  </w:endnote>
  <w:endnote w:type="continuationSeparator" w:id="0">
    <w:p w14:paraId="47E6010F" w14:textId="77777777" w:rsidR="00BE746F" w:rsidRDefault="00BE746F" w:rsidP="006E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89DBF" w14:textId="2EB07C12" w:rsidR="00EA1ADF" w:rsidRPr="008F2958" w:rsidRDefault="00EA1ADF"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ICT</w:t>
    </w:r>
    <w:r w:rsidRPr="000C1EA4">
      <w:rPr>
        <w:rFonts w:asciiTheme="majorHAnsi" w:eastAsiaTheme="majorEastAsia" w:hAnsiTheme="majorHAnsi" w:cstheme="majorBidi"/>
        <w:noProof/>
        <w:sz w:val="16"/>
        <w:lang w:eastAsia="zh-SG"/>
      </w:rPr>
      <w:t xml:space="preserve">4002 </w:t>
    </w:r>
    <w:r>
      <w:rPr>
        <w:rFonts w:asciiTheme="majorHAnsi" w:eastAsiaTheme="majorEastAsia" w:hAnsiTheme="majorHAnsi" w:cstheme="majorBidi"/>
        <w:noProof/>
        <w:sz w:val="16"/>
        <w:lang w:eastAsia="zh-SG"/>
      </w:rPr>
      <w:t>Integrated Work Study Programme - Form D</w:t>
    </w:r>
    <w:r>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sz w:val="16"/>
      </w:rPr>
      <w:t xml:space="preserve">Page </w:t>
    </w:r>
    <w:r w:rsidRPr="008F2958">
      <w:rPr>
        <w:rFonts w:asciiTheme="majorHAnsi" w:hAnsiTheme="majorHAnsi"/>
        <w:sz w:val="16"/>
      </w:rPr>
      <w:fldChar w:fldCharType="begin"/>
    </w:r>
    <w:r w:rsidRPr="008F2958">
      <w:rPr>
        <w:rFonts w:asciiTheme="majorHAnsi" w:hAnsiTheme="majorHAnsi"/>
        <w:sz w:val="16"/>
      </w:rPr>
      <w:instrText xml:space="preserve"> PAGE   \* MERGEFORMAT </w:instrText>
    </w:r>
    <w:r w:rsidRPr="008F2958">
      <w:rPr>
        <w:rFonts w:asciiTheme="majorHAnsi" w:hAnsiTheme="majorHAnsi"/>
        <w:sz w:val="16"/>
      </w:rPr>
      <w:fldChar w:fldCharType="separate"/>
    </w:r>
    <w:r w:rsidR="00AE4CAD" w:rsidRPr="00AE4CAD">
      <w:rPr>
        <w:rFonts w:asciiTheme="majorHAnsi" w:eastAsiaTheme="majorEastAsia" w:hAnsiTheme="majorHAnsi" w:cstheme="majorBidi"/>
        <w:noProof/>
        <w:sz w:val="16"/>
      </w:rPr>
      <w:t>2</w:t>
    </w:r>
    <w:r w:rsidRPr="008F2958">
      <w:rPr>
        <w:rFonts w:asciiTheme="majorHAnsi" w:eastAsiaTheme="majorEastAsia" w:hAnsiTheme="majorHAnsi" w:cstheme="majorBidi"/>
        <w:noProof/>
        <w:sz w:val="16"/>
      </w:rPr>
      <w:fldChar w:fldCharType="end"/>
    </w:r>
    <w:r>
      <w:rPr>
        <w:rFonts w:asciiTheme="majorHAnsi" w:eastAsiaTheme="majorEastAsia" w:hAnsiTheme="majorHAnsi" w:cstheme="majorBidi"/>
        <w:noProof/>
        <w:sz w:val="16"/>
      </w:rPr>
      <w:t xml:space="preserve"> of </w:t>
    </w:r>
    <w:r>
      <w:rPr>
        <w:rFonts w:asciiTheme="majorHAnsi" w:eastAsiaTheme="majorEastAsia" w:hAnsiTheme="majorHAnsi" w:cstheme="majorBidi"/>
        <w:noProof/>
        <w:sz w:val="16"/>
      </w:rPr>
      <w:fldChar w:fldCharType="begin"/>
    </w:r>
    <w:r>
      <w:rPr>
        <w:rFonts w:asciiTheme="majorHAnsi" w:eastAsiaTheme="majorEastAsia" w:hAnsiTheme="majorHAnsi" w:cstheme="majorBidi"/>
        <w:noProof/>
        <w:sz w:val="16"/>
      </w:rPr>
      <w:instrText xml:space="preserve"> SECTIONPAGES  \* Arabic  \* MERGEFORMAT </w:instrText>
    </w:r>
    <w:r>
      <w:rPr>
        <w:rFonts w:asciiTheme="majorHAnsi" w:eastAsiaTheme="majorEastAsia" w:hAnsiTheme="majorHAnsi" w:cstheme="majorBidi"/>
        <w:noProof/>
        <w:sz w:val="16"/>
      </w:rPr>
      <w:fldChar w:fldCharType="separate"/>
    </w:r>
    <w:r w:rsidR="00AE4CAD">
      <w:rPr>
        <w:rFonts w:asciiTheme="majorHAnsi" w:eastAsiaTheme="majorEastAsia" w:hAnsiTheme="majorHAnsi" w:cstheme="majorBidi"/>
        <w:noProof/>
        <w:sz w:val="16"/>
      </w:rPr>
      <w:t>2</w:t>
    </w:r>
    <w:r>
      <w:rPr>
        <w:rFonts w:asciiTheme="majorHAnsi" w:eastAsiaTheme="majorEastAsia" w:hAnsiTheme="majorHAnsi" w:cstheme="majorBidi"/>
        <w:noProof/>
        <w:sz w:val="16"/>
      </w:rPr>
      <w:fldChar w:fldCharType="end"/>
    </w:r>
  </w:p>
  <w:p w14:paraId="1F389436" w14:textId="77777777" w:rsidR="00EA1ADF" w:rsidRPr="003B0317" w:rsidRDefault="00EA1ADF"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3DF7" w14:textId="77777777" w:rsidR="00EA1ADF" w:rsidRPr="00A657E3" w:rsidRDefault="00EA1ADF" w:rsidP="00A65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C101A" w14:textId="624DF222" w:rsidR="00EA1ADF" w:rsidRPr="008F2958" w:rsidRDefault="00EA1ADF"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ICT</w:t>
    </w:r>
    <w:r w:rsidRPr="000C1EA4">
      <w:rPr>
        <w:rFonts w:asciiTheme="majorHAnsi" w:eastAsiaTheme="majorEastAsia" w:hAnsiTheme="majorHAnsi" w:cstheme="majorBidi"/>
        <w:noProof/>
        <w:sz w:val="16"/>
        <w:lang w:eastAsia="zh-SG"/>
      </w:rPr>
      <w:t xml:space="preserve">4002 </w:t>
    </w:r>
    <w:r>
      <w:rPr>
        <w:rFonts w:asciiTheme="majorHAnsi" w:eastAsiaTheme="majorEastAsia" w:hAnsiTheme="majorHAnsi" w:cstheme="majorBidi"/>
        <w:noProof/>
        <w:sz w:val="16"/>
        <w:lang w:eastAsia="zh-SG"/>
      </w:rPr>
      <w:t>Integrated Work Study Programme - IWSP Status Report</w:t>
    </w:r>
    <w:r>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sz w:val="16"/>
      </w:rPr>
      <w:t xml:space="preserve">Page </w:t>
    </w:r>
    <w:r w:rsidRPr="008F2958">
      <w:rPr>
        <w:rFonts w:asciiTheme="majorHAnsi" w:hAnsiTheme="majorHAnsi"/>
        <w:sz w:val="16"/>
      </w:rPr>
      <w:fldChar w:fldCharType="begin"/>
    </w:r>
    <w:r w:rsidRPr="008F2958">
      <w:rPr>
        <w:rFonts w:asciiTheme="majorHAnsi" w:hAnsiTheme="majorHAnsi"/>
        <w:sz w:val="16"/>
      </w:rPr>
      <w:instrText xml:space="preserve"> PAGE   \* MERGEFORMAT </w:instrText>
    </w:r>
    <w:r w:rsidRPr="008F2958">
      <w:rPr>
        <w:rFonts w:asciiTheme="majorHAnsi" w:hAnsiTheme="majorHAnsi"/>
        <w:sz w:val="16"/>
      </w:rPr>
      <w:fldChar w:fldCharType="separate"/>
    </w:r>
    <w:r w:rsidR="00AE4CAD" w:rsidRPr="00AE4CAD">
      <w:rPr>
        <w:rFonts w:asciiTheme="majorHAnsi" w:eastAsiaTheme="majorEastAsia" w:hAnsiTheme="majorHAnsi" w:cstheme="majorBidi"/>
        <w:noProof/>
        <w:sz w:val="16"/>
      </w:rPr>
      <w:t>16</w:t>
    </w:r>
    <w:r w:rsidRPr="008F2958">
      <w:rPr>
        <w:rFonts w:asciiTheme="majorHAnsi" w:eastAsiaTheme="majorEastAsia" w:hAnsiTheme="majorHAnsi" w:cstheme="majorBidi"/>
        <w:noProof/>
        <w:sz w:val="16"/>
      </w:rPr>
      <w:fldChar w:fldCharType="end"/>
    </w:r>
    <w:r>
      <w:rPr>
        <w:rFonts w:asciiTheme="majorHAnsi" w:eastAsiaTheme="majorEastAsia" w:hAnsiTheme="majorHAnsi" w:cstheme="majorBidi"/>
        <w:noProof/>
        <w:sz w:val="16"/>
      </w:rPr>
      <w:t xml:space="preserve"> of </w:t>
    </w:r>
    <w:r>
      <w:rPr>
        <w:rFonts w:asciiTheme="majorHAnsi" w:eastAsiaTheme="majorEastAsia" w:hAnsiTheme="majorHAnsi" w:cstheme="majorBidi"/>
        <w:noProof/>
        <w:sz w:val="16"/>
      </w:rPr>
      <w:fldChar w:fldCharType="begin"/>
    </w:r>
    <w:r>
      <w:rPr>
        <w:rFonts w:asciiTheme="majorHAnsi" w:eastAsiaTheme="majorEastAsia" w:hAnsiTheme="majorHAnsi" w:cstheme="majorBidi"/>
        <w:noProof/>
        <w:sz w:val="16"/>
      </w:rPr>
      <w:instrText xml:space="preserve"> SECTIONPAGES  \* Arabic  \* MERGEFORMAT </w:instrText>
    </w:r>
    <w:r>
      <w:rPr>
        <w:rFonts w:asciiTheme="majorHAnsi" w:eastAsiaTheme="majorEastAsia" w:hAnsiTheme="majorHAnsi" w:cstheme="majorBidi"/>
        <w:noProof/>
        <w:sz w:val="16"/>
      </w:rPr>
      <w:fldChar w:fldCharType="separate"/>
    </w:r>
    <w:r w:rsidR="00AE4CAD">
      <w:rPr>
        <w:rFonts w:asciiTheme="majorHAnsi" w:eastAsiaTheme="majorEastAsia" w:hAnsiTheme="majorHAnsi" w:cstheme="majorBidi"/>
        <w:noProof/>
        <w:sz w:val="16"/>
      </w:rPr>
      <w:t>16</w:t>
    </w:r>
    <w:r>
      <w:rPr>
        <w:rFonts w:asciiTheme="majorHAnsi" w:eastAsiaTheme="majorEastAsia" w:hAnsiTheme="majorHAnsi" w:cstheme="majorBidi"/>
        <w:noProof/>
        <w:sz w:val="16"/>
      </w:rPr>
      <w:fldChar w:fldCharType="end"/>
    </w:r>
  </w:p>
  <w:p w14:paraId="70928E88" w14:textId="77777777" w:rsidR="00EA1ADF" w:rsidRPr="003B0317" w:rsidRDefault="00EA1ADF"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D7F57" w14:textId="77777777" w:rsidR="00BE746F" w:rsidRDefault="00BE746F" w:rsidP="006E7489">
      <w:r>
        <w:separator/>
      </w:r>
    </w:p>
  </w:footnote>
  <w:footnote w:type="continuationSeparator" w:id="0">
    <w:p w14:paraId="027714FA" w14:textId="77777777" w:rsidR="00BE746F" w:rsidRDefault="00BE746F" w:rsidP="006E7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F28A" w14:textId="3000B988" w:rsidR="00EA1ADF" w:rsidRPr="00CD2DEF" w:rsidRDefault="00EA1ADF" w:rsidP="00CD2DEF">
    <w:pPr>
      <w:pStyle w:val="Header"/>
    </w:pPr>
    <w:r>
      <w:tab/>
    </w:r>
    <w:r>
      <w:tab/>
    </w:r>
    <w:r>
      <w:rPr>
        <w:rFonts w:ascii="Calibri" w:hAnsi="Calibri"/>
        <w:noProof/>
        <w:color w:val="1F497D"/>
        <w:sz w:val="20"/>
        <w:szCs w:val="20"/>
        <w:lang w:eastAsia="en-SG"/>
      </w:rPr>
      <w:drawing>
        <wp:inline distT="0" distB="0" distL="0" distR="0" wp14:anchorId="2B07D775" wp14:editId="66E16A02">
          <wp:extent cx="914400" cy="454395"/>
          <wp:effectExtent l="0" t="0" r="0" b="3175"/>
          <wp:docPr id="7" name="Picture 7" descr="cid:image001.jpg@01CD18BD.6152B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18BD.6152BBF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914400" cy="45439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28EA8" w14:textId="496FC8A9" w:rsidR="00EA1ADF" w:rsidRPr="00A657E3" w:rsidRDefault="00EA1ADF" w:rsidP="00A657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D9E62" w14:textId="38A2CD2E" w:rsidR="00EA1ADF" w:rsidRPr="00A657E3" w:rsidRDefault="00EA1ADF" w:rsidP="00A657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6CF48" w14:textId="77777777" w:rsidR="00EA1ADF" w:rsidRDefault="00EA1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2479"/>
    <w:multiLevelType w:val="multilevel"/>
    <w:tmpl w:val="7BE2056C"/>
    <w:lvl w:ilvl="0">
      <w:start w:val="1"/>
      <w:numFmt w:val="upperLetter"/>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1" w15:restartNumberingAfterBreak="0">
    <w:nsid w:val="05926AA9"/>
    <w:multiLevelType w:val="hybridMultilevel"/>
    <w:tmpl w:val="66D2E7C4"/>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2" w15:restartNumberingAfterBreak="0">
    <w:nsid w:val="06D25083"/>
    <w:multiLevelType w:val="hybridMultilevel"/>
    <w:tmpl w:val="08B08502"/>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3" w15:restartNumberingAfterBreak="0">
    <w:nsid w:val="09040F1A"/>
    <w:multiLevelType w:val="hybridMultilevel"/>
    <w:tmpl w:val="F8B0FF7A"/>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4" w15:restartNumberingAfterBreak="0">
    <w:nsid w:val="0CB070D5"/>
    <w:multiLevelType w:val="hybridMultilevel"/>
    <w:tmpl w:val="D368C8E0"/>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5" w15:restartNumberingAfterBreak="0">
    <w:nsid w:val="1156350C"/>
    <w:multiLevelType w:val="hybridMultilevel"/>
    <w:tmpl w:val="B42CA0C0"/>
    <w:lvl w:ilvl="0" w:tplc="48090017">
      <w:start w:val="1"/>
      <w:numFmt w:val="lowerLetter"/>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6" w15:restartNumberingAfterBreak="0">
    <w:nsid w:val="14D304AF"/>
    <w:multiLevelType w:val="hybridMultilevel"/>
    <w:tmpl w:val="D786E6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6660470"/>
    <w:multiLevelType w:val="hybridMultilevel"/>
    <w:tmpl w:val="BEE29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76F4483"/>
    <w:multiLevelType w:val="hybridMultilevel"/>
    <w:tmpl w:val="1A023C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7AB2AD3"/>
    <w:multiLevelType w:val="hybridMultilevel"/>
    <w:tmpl w:val="357C4F96"/>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0" w15:restartNumberingAfterBreak="0">
    <w:nsid w:val="227C2006"/>
    <w:multiLevelType w:val="hybridMultilevel"/>
    <w:tmpl w:val="9E14CE64"/>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1" w15:restartNumberingAfterBreak="0">
    <w:nsid w:val="23C20FBA"/>
    <w:multiLevelType w:val="hybridMultilevel"/>
    <w:tmpl w:val="19CAE2BC"/>
    <w:lvl w:ilvl="0" w:tplc="4809000F">
      <w:start w:val="1"/>
      <w:numFmt w:val="decimal"/>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12" w15:restartNumberingAfterBreak="0">
    <w:nsid w:val="23D9745F"/>
    <w:multiLevelType w:val="hybridMultilevel"/>
    <w:tmpl w:val="6704654C"/>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3" w15:restartNumberingAfterBreak="0">
    <w:nsid w:val="24DF326E"/>
    <w:multiLevelType w:val="hybridMultilevel"/>
    <w:tmpl w:val="A61E661E"/>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4" w15:restartNumberingAfterBreak="0">
    <w:nsid w:val="25D33E61"/>
    <w:multiLevelType w:val="hybridMultilevel"/>
    <w:tmpl w:val="C41AD6FE"/>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5" w15:restartNumberingAfterBreak="0">
    <w:nsid w:val="2C711AC7"/>
    <w:multiLevelType w:val="hybridMultilevel"/>
    <w:tmpl w:val="FA86957E"/>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6" w15:restartNumberingAfterBreak="0">
    <w:nsid w:val="30501E0B"/>
    <w:multiLevelType w:val="hybridMultilevel"/>
    <w:tmpl w:val="83A2476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17" w15:restartNumberingAfterBreak="0">
    <w:nsid w:val="39291CB5"/>
    <w:multiLevelType w:val="hybridMultilevel"/>
    <w:tmpl w:val="819CB1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9FD4FF2"/>
    <w:multiLevelType w:val="multilevel"/>
    <w:tmpl w:val="7BE2056C"/>
    <w:lvl w:ilvl="0">
      <w:start w:val="1"/>
      <w:numFmt w:val="upperLetter"/>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19" w15:restartNumberingAfterBreak="0">
    <w:nsid w:val="3CB53AFA"/>
    <w:multiLevelType w:val="hybridMultilevel"/>
    <w:tmpl w:val="7B2CBB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0041DAA"/>
    <w:multiLevelType w:val="hybridMultilevel"/>
    <w:tmpl w:val="CA2A529A"/>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21" w15:restartNumberingAfterBreak="0">
    <w:nsid w:val="40E83E79"/>
    <w:multiLevelType w:val="hybridMultilevel"/>
    <w:tmpl w:val="DBEC69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1C44B55"/>
    <w:multiLevelType w:val="hybridMultilevel"/>
    <w:tmpl w:val="8D5C71AC"/>
    <w:lvl w:ilvl="0" w:tplc="48090017">
      <w:start w:val="1"/>
      <w:numFmt w:val="lowerLetter"/>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23" w15:restartNumberingAfterBreak="0">
    <w:nsid w:val="45C55717"/>
    <w:multiLevelType w:val="hybridMultilevel"/>
    <w:tmpl w:val="993873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70004AE"/>
    <w:multiLevelType w:val="multilevel"/>
    <w:tmpl w:val="7BE2056C"/>
    <w:lvl w:ilvl="0">
      <w:start w:val="1"/>
      <w:numFmt w:val="upperLetter"/>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25" w15:restartNumberingAfterBreak="0">
    <w:nsid w:val="4B746929"/>
    <w:multiLevelType w:val="hybridMultilevel"/>
    <w:tmpl w:val="175454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C384E9E"/>
    <w:multiLevelType w:val="multilevel"/>
    <w:tmpl w:val="5AEA148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27" w15:restartNumberingAfterBreak="0">
    <w:nsid w:val="4DD22775"/>
    <w:multiLevelType w:val="hybridMultilevel"/>
    <w:tmpl w:val="DCECEE84"/>
    <w:lvl w:ilvl="0" w:tplc="48090001">
      <w:start w:val="1"/>
      <w:numFmt w:val="bullet"/>
      <w:lvlText w:val=""/>
      <w:lvlJc w:val="left"/>
      <w:pPr>
        <w:ind w:left="1128" w:hanging="360"/>
      </w:pPr>
      <w:rPr>
        <w:rFonts w:ascii="Symbol" w:hAnsi="Symbol" w:hint="default"/>
      </w:rPr>
    </w:lvl>
    <w:lvl w:ilvl="1" w:tplc="48090003">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28" w15:restartNumberingAfterBreak="0">
    <w:nsid w:val="4F2E6998"/>
    <w:multiLevelType w:val="hybridMultilevel"/>
    <w:tmpl w:val="4E86F7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3A6510D"/>
    <w:multiLevelType w:val="hybridMultilevel"/>
    <w:tmpl w:val="7F4E63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62C2050"/>
    <w:multiLevelType w:val="hybridMultilevel"/>
    <w:tmpl w:val="B408190C"/>
    <w:lvl w:ilvl="0" w:tplc="48090017">
      <w:start w:val="1"/>
      <w:numFmt w:val="lowerLetter"/>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31" w15:restartNumberingAfterBreak="0">
    <w:nsid w:val="5856297E"/>
    <w:multiLevelType w:val="hybridMultilevel"/>
    <w:tmpl w:val="218205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ED7223A"/>
    <w:multiLevelType w:val="hybridMultilevel"/>
    <w:tmpl w:val="73829B34"/>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33" w15:restartNumberingAfterBreak="0">
    <w:nsid w:val="5EFA77AF"/>
    <w:multiLevelType w:val="hybridMultilevel"/>
    <w:tmpl w:val="B2C0E4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3C30B1F"/>
    <w:multiLevelType w:val="hybridMultilevel"/>
    <w:tmpl w:val="F8DE099E"/>
    <w:lvl w:ilvl="0" w:tplc="48090001">
      <w:start w:val="1"/>
      <w:numFmt w:val="bullet"/>
      <w:lvlText w:val=""/>
      <w:lvlJc w:val="left"/>
      <w:pPr>
        <w:ind w:left="1128" w:hanging="360"/>
      </w:pPr>
      <w:rPr>
        <w:rFonts w:ascii="Symbol" w:hAnsi="Symbol" w:hint="default"/>
      </w:rPr>
    </w:lvl>
    <w:lvl w:ilvl="1" w:tplc="48090003">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35" w15:restartNumberingAfterBreak="0">
    <w:nsid w:val="642109BF"/>
    <w:multiLevelType w:val="hybridMultilevel"/>
    <w:tmpl w:val="2C5A048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36" w15:restartNumberingAfterBreak="0">
    <w:nsid w:val="673C4304"/>
    <w:multiLevelType w:val="multilevel"/>
    <w:tmpl w:val="5AEA148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37" w15:restartNumberingAfterBreak="0">
    <w:nsid w:val="695D5E30"/>
    <w:multiLevelType w:val="hybridMultilevel"/>
    <w:tmpl w:val="5E64B61A"/>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38" w15:restartNumberingAfterBreak="0">
    <w:nsid w:val="6ACD1596"/>
    <w:multiLevelType w:val="multilevel"/>
    <w:tmpl w:val="7BE2056C"/>
    <w:lvl w:ilvl="0">
      <w:start w:val="1"/>
      <w:numFmt w:val="upperLetter"/>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39" w15:restartNumberingAfterBreak="0">
    <w:nsid w:val="6D4E18E9"/>
    <w:multiLevelType w:val="multilevel"/>
    <w:tmpl w:val="5AEA148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40" w15:restartNumberingAfterBreak="0">
    <w:nsid w:val="6DC2708F"/>
    <w:multiLevelType w:val="hybridMultilevel"/>
    <w:tmpl w:val="F3E679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E120A48"/>
    <w:multiLevelType w:val="hybridMultilevel"/>
    <w:tmpl w:val="1DB4099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42" w15:restartNumberingAfterBreak="0">
    <w:nsid w:val="70EA0007"/>
    <w:multiLevelType w:val="hybridMultilevel"/>
    <w:tmpl w:val="665EC3DE"/>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43" w15:restartNumberingAfterBreak="0">
    <w:nsid w:val="75B742D4"/>
    <w:multiLevelType w:val="hybridMultilevel"/>
    <w:tmpl w:val="19CAE2BC"/>
    <w:lvl w:ilvl="0" w:tplc="4809000F">
      <w:start w:val="1"/>
      <w:numFmt w:val="decimal"/>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44" w15:restartNumberingAfterBreak="0">
    <w:nsid w:val="76114406"/>
    <w:multiLevelType w:val="multilevel"/>
    <w:tmpl w:val="499E83D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45" w15:restartNumberingAfterBreak="0">
    <w:nsid w:val="78564492"/>
    <w:multiLevelType w:val="hybridMultilevel"/>
    <w:tmpl w:val="AE3EEF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7A96319F"/>
    <w:multiLevelType w:val="hybridMultilevel"/>
    <w:tmpl w:val="CF023246"/>
    <w:lvl w:ilvl="0" w:tplc="4809000F">
      <w:start w:val="1"/>
      <w:numFmt w:val="decimal"/>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47" w15:restartNumberingAfterBreak="0">
    <w:nsid w:val="7C330D3F"/>
    <w:multiLevelType w:val="hybridMultilevel"/>
    <w:tmpl w:val="CA861286"/>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num w:numId="1">
    <w:abstractNumId w:val="36"/>
  </w:num>
  <w:num w:numId="2">
    <w:abstractNumId w:val="26"/>
  </w:num>
  <w:num w:numId="3">
    <w:abstractNumId w:val="46"/>
  </w:num>
  <w:num w:numId="4">
    <w:abstractNumId w:val="5"/>
  </w:num>
  <w:num w:numId="5">
    <w:abstractNumId w:val="25"/>
  </w:num>
  <w:num w:numId="6">
    <w:abstractNumId w:val="19"/>
  </w:num>
  <w:num w:numId="7">
    <w:abstractNumId w:val="17"/>
  </w:num>
  <w:num w:numId="8">
    <w:abstractNumId w:val="38"/>
  </w:num>
  <w:num w:numId="9">
    <w:abstractNumId w:val="43"/>
  </w:num>
  <w:num w:numId="10">
    <w:abstractNumId w:val="32"/>
  </w:num>
  <w:num w:numId="11">
    <w:abstractNumId w:val="9"/>
  </w:num>
  <w:num w:numId="12">
    <w:abstractNumId w:val="15"/>
  </w:num>
  <w:num w:numId="13">
    <w:abstractNumId w:val="35"/>
  </w:num>
  <w:num w:numId="14">
    <w:abstractNumId w:val="42"/>
  </w:num>
  <w:num w:numId="15">
    <w:abstractNumId w:val="41"/>
  </w:num>
  <w:num w:numId="16">
    <w:abstractNumId w:val="16"/>
  </w:num>
  <w:num w:numId="17">
    <w:abstractNumId w:val="30"/>
  </w:num>
  <w:num w:numId="18">
    <w:abstractNumId w:val="11"/>
  </w:num>
  <w:num w:numId="19">
    <w:abstractNumId w:val="47"/>
  </w:num>
  <w:num w:numId="20">
    <w:abstractNumId w:val="22"/>
  </w:num>
  <w:num w:numId="21">
    <w:abstractNumId w:val="18"/>
  </w:num>
  <w:num w:numId="22">
    <w:abstractNumId w:val="39"/>
  </w:num>
  <w:num w:numId="23">
    <w:abstractNumId w:val="24"/>
  </w:num>
  <w:num w:numId="24">
    <w:abstractNumId w:val="45"/>
  </w:num>
  <w:num w:numId="25">
    <w:abstractNumId w:val="40"/>
  </w:num>
  <w:num w:numId="26">
    <w:abstractNumId w:val="33"/>
  </w:num>
  <w:num w:numId="27">
    <w:abstractNumId w:val="31"/>
  </w:num>
  <w:num w:numId="28">
    <w:abstractNumId w:val="8"/>
  </w:num>
  <w:num w:numId="29">
    <w:abstractNumId w:val="7"/>
  </w:num>
  <w:num w:numId="30">
    <w:abstractNumId w:val="23"/>
  </w:num>
  <w:num w:numId="31">
    <w:abstractNumId w:val="28"/>
  </w:num>
  <w:num w:numId="32">
    <w:abstractNumId w:val="6"/>
  </w:num>
  <w:num w:numId="33">
    <w:abstractNumId w:val="21"/>
  </w:num>
  <w:num w:numId="34">
    <w:abstractNumId w:val="0"/>
  </w:num>
  <w:num w:numId="35">
    <w:abstractNumId w:val="13"/>
  </w:num>
  <w:num w:numId="36">
    <w:abstractNumId w:val="37"/>
  </w:num>
  <w:num w:numId="37">
    <w:abstractNumId w:val="20"/>
  </w:num>
  <w:num w:numId="38">
    <w:abstractNumId w:val="10"/>
  </w:num>
  <w:num w:numId="39">
    <w:abstractNumId w:val="44"/>
  </w:num>
  <w:num w:numId="40">
    <w:abstractNumId w:val="2"/>
  </w:num>
  <w:num w:numId="41">
    <w:abstractNumId w:val="12"/>
  </w:num>
  <w:num w:numId="42">
    <w:abstractNumId w:val="3"/>
  </w:num>
  <w:num w:numId="43">
    <w:abstractNumId w:val="1"/>
  </w:num>
  <w:num w:numId="44">
    <w:abstractNumId w:val="27"/>
  </w:num>
  <w:num w:numId="45">
    <w:abstractNumId w:val="34"/>
  </w:num>
  <w:num w:numId="46">
    <w:abstractNumId w:val="29"/>
  </w:num>
  <w:num w:numId="47">
    <w:abstractNumId w:val="4"/>
  </w:num>
  <w:num w:numId="48">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BEA"/>
    <w:rsid w:val="00001DA4"/>
    <w:rsid w:val="000020C6"/>
    <w:rsid w:val="00004031"/>
    <w:rsid w:val="0000440F"/>
    <w:rsid w:val="000076AA"/>
    <w:rsid w:val="00010B05"/>
    <w:rsid w:val="00010D96"/>
    <w:rsid w:val="00013D30"/>
    <w:rsid w:val="0001442C"/>
    <w:rsid w:val="000237E7"/>
    <w:rsid w:val="00024699"/>
    <w:rsid w:val="00025CA8"/>
    <w:rsid w:val="0002744C"/>
    <w:rsid w:val="00032F3E"/>
    <w:rsid w:val="000331A6"/>
    <w:rsid w:val="000346A2"/>
    <w:rsid w:val="00040143"/>
    <w:rsid w:val="000540F2"/>
    <w:rsid w:val="00054A33"/>
    <w:rsid w:val="000612E4"/>
    <w:rsid w:val="0006438D"/>
    <w:rsid w:val="00071138"/>
    <w:rsid w:val="00071888"/>
    <w:rsid w:val="000739A1"/>
    <w:rsid w:val="00073C5F"/>
    <w:rsid w:val="00075B0B"/>
    <w:rsid w:val="00076074"/>
    <w:rsid w:val="00077467"/>
    <w:rsid w:val="00087A4F"/>
    <w:rsid w:val="00090BDC"/>
    <w:rsid w:val="000A0963"/>
    <w:rsid w:val="000A0EA5"/>
    <w:rsid w:val="000A1B91"/>
    <w:rsid w:val="000A20B3"/>
    <w:rsid w:val="000A42DB"/>
    <w:rsid w:val="000A4657"/>
    <w:rsid w:val="000B0137"/>
    <w:rsid w:val="000B3873"/>
    <w:rsid w:val="000B442C"/>
    <w:rsid w:val="000B5D3E"/>
    <w:rsid w:val="000B60CF"/>
    <w:rsid w:val="000C1EA4"/>
    <w:rsid w:val="000C1F98"/>
    <w:rsid w:val="000C2BB0"/>
    <w:rsid w:val="000C3461"/>
    <w:rsid w:val="000C3DA8"/>
    <w:rsid w:val="000D3060"/>
    <w:rsid w:val="000D3924"/>
    <w:rsid w:val="000D6AEA"/>
    <w:rsid w:val="000E1CB5"/>
    <w:rsid w:val="000E2382"/>
    <w:rsid w:val="000E3A50"/>
    <w:rsid w:val="000E711D"/>
    <w:rsid w:val="000F1D7D"/>
    <w:rsid w:val="000F3BAE"/>
    <w:rsid w:val="000F6120"/>
    <w:rsid w:val="000F75F3"/>
    <w:rsid w:val="001019E2"/>
    <w:rsid w:val="00104B9A"/>
    <w:rsid w:val="00107D99"/>
    <w:rsid w:val="001102BD"/>
    <w:rsid w:val="00113339"/>
    <w:rsid w:val="00113D7C"/>
    <w:rsid w:val="00114D2F"/>
    <w:rsid w:val="00116B72"/>
    <w:rsid w:val="00117B49"/>
    <w:rsid w:val="00120036"/>
    <w:rsid w:val="00120410"/>
    <w:rsid w:val="001212EE"/>
    <w:rsid w:val="00121CB7"/>
    <w:rsid w:val="00122D14"/>
    <w:rsid w:val="0012321B"/>
    <w:rsid w:val="0012581E"/>
    <w:rsid w:val="00130EEA"/>
    <w:rsid w:val="00134AD3"/>
    <w:rsid w:val="001366C3"/>
    <w:rsid w:val="0013717C"/>
    <w:rsid w:val="0014176F"/>
    <w:rsid w:val="0014309B"/>
    <w:rsid w:val="00143259"/>
    <w:rsid w:val="00146259"/>
    <w:rsid w:val="0015160F"/>
    <w:rsid w:val="001524E3"/>
    <w:rsid w:val="001541A0"/>
    <w:rsid w:val="001541C6"/>
    <w:rsid w:val="001550B2"/>
    <w:rsid w:val="001556D1"/>
    <w:rsid w:val="00156246"/>
    <w:rsid w:val="00156363"/>
    <w:rsid w:val="001565EB"/>
    <w:rsid w:val="00156AC7"/>
    <w:rsid w:val="001607F9"/>
    <w:rsid w:val="00161588"/>
    <w:rsid w:val="0016192E"/>
    <w:rsid w:val="00162E01"/>
    <w:rsid w:val="00163429"/>
    <w:rsid w:val="00163868"/>
    <w:rsid w:val="00165643"/>
    <w:rsid w:val="001672A5"/>
    <w:rsid w:val="00172B7C"/>
    <w:rsid w:val="001732DC"/>
    <w:rsid w:val="001748DE"/>
    <w:rsid w:val="001770A5"/>
    <w:rsid w:val="001772EF"/>
    <w:rsid w:val="00177343"/>
    <w:rsid w:val="001842ED"/>
    <w:rsid w:val="001854CA"/>
    <w:rsid w:val="00186C7C"/>
    <w:rsid w:val="0019222C"/>
    <w:rsid w:val="00193471"/>
    <w:rsid w:val="00193BDE"/>
    <w:rsid w:val="0019539F"/>
    <w:rsid w:val="001953DC"/>
    <w:rsid w:val="00195FB2"/>
    <w:rsid w:val="001968FA"/>
    <w:rsid w:val="001A10E9"/>
    <w:rsid w:val="001A36E0"/>
    <w:rsid w:val="001A4EA3"/>
    <w:rsid w:val="001B0CA1"/>
    <w:rsid w:val="001B1652"/>
    <w:rsid w:val="001B1F2E"/>
    <w:rsid w:val="001B3EAD"/>
    <w:rsid w:val="001B425E"/>
    <w:rsid w:val="001B531D"/>
    <w:rsid w:val="001C0510"/>
    <w:rsid w:val="001C13FA"/>
    <w:rsid w:val="001C1DD3"/>
    <w:rsid w:val="001C487F"/>
    <w:rsid w:val="001D0064"/>
    <w:rsid w:val="001D3D30"/>
    <w:rsid w:val="001D4F16"/>
    <w:rsid w:val="001D5067"/>
    <w:rsid w:val="001E12EA"/>
    <w:rsid w:val="001E2584"/>
    <w:rsid w:val="001E5287"/>
    <w:rsid w:val="001E52F9"/>
    <w:rsid w:val="001E6045"/>
    <w:rsid w:val="001F55D2"/>
    <w:rsid w:val="0020001F"/>
    <w:rsid w:val="00200667"/>
    <w:rsid w:val="00204D9B"/>
    <w:rsid w:val="002053A1"/>
    <w:rsid w:val="0020590A"/>
    <w:rsid w:val="0021179F"/>
    <w:rsid w:val="002138B6"/>
    <w:rsid w:val="00213F5C"/>
    <w:rsid w:val="0021707D"/>
    <w:rsid w:val="00217209"/>
    <w:rsid w:val="0022066A"/>
    <w:rsid w:val="002208C8"/>
    <w:rsid w:val="00220EB7"/>
    <w:rsid w:val="002217E0"/>
    <w:rsid w:val="00223527"/>
    <w:rsid w:val="002240A0"/>
    <w:rsid w:val="00224B93"/>
    <w:rsid w:val="0022609C"/>
    <w:rsid w:val="00231308"/>
    <w:rsid w:val="00235B26"/>
    <w:rsid w:val="0023754B"/>
    <w:rsid w:val="002377BF"/>
    <w:rsid w:val="00240E1E"/>
    <w:rsid w:val="00240EAC"/>
    <w:rsid w:val="00242F77"/>
    <w:rsid w:val="00243A45"/>
    <w:rsid w:val="00245E1F"/>
    <w:rsid w:val="00245E80"/>
    <w:rsid w:val="00246DE7"/>
    <w:rsid w:val="0024790B"/>
    <w:rsid w:val="002521B1"/>
    <w:rsid w:val="00252903"/>
    <w:rsid w:val="00253F21"/>
    <w:rsid w:val="00254241"/>
    <w:rsid w:val="002548D2"/>
    <w:rsid w:val="0025671C"/>
    <w:rsid w:val="00265C8C"/>
    <w:rsid w:val="002804C8"/>
    <w:rsid w:val="00283436"/>
    <w:rsid w:val="00283BDC"/>
    <w:rsid w:val="002908F4"/>
    <w:rsid w:val="00293549"/>
    <w:rsid w:val="00293CE9"/>
    <w:rsid w:val="00294547"/>
    <w:rsid w:val="00295822"/>
    <w:rsid w:val="00296AA8"/>
    <w:rsid w:val="00296DB6"/>
    <w:rsid w:val="002A47DF"/>
    <w:rsid w:val="002A548A"/>
    <w:rsid w:val="002A60E1"/>
    <w:rsid w:val="002A63EE"/>
    <w:rsid w:val="002A7C65"/>
    <w:rsid w:val="002B309D"/>
    <w:rsid w:val="002C0AAD"/>
    <w:rsid w:val="002C13AF"/>
    <w:rsid w:val="002C4FD4"/>
    <w:rsid w:val="002C56F0"/>
    <w:rsid w:val="002D188A"/>
    <w:rsid w:val="002D3515"/>
    <w:rsid w:val="002D3664"/>
    <w:rsid w:val="002D4BED"/>
    <w:rsid w:val="002E12BF"/>
    <w:rsid w:val="002E2B77"/>
    <w:rsid w:val="002E677B"/>
    <w:rsid w:val="002F1E10"/>
    <w:rsid w:val="002F31C1"/>
    <w:rsid w:val="002F4891"/>
    <w:rsid w:val="002F6298"/>
    <w:rsid w:val="002F7A0A"/>
    <w:rsid w:val="0030039E"/>
    <w:rsid w:val="003004D3"/>
    <w:rsid w:val="00302464"/>
    <w:rsid w:val="003055DE"/>
    <w:rsid w:val="00305DE0"/>
    <w:rsid w:val="00306822"/>
    <w:rsid w:val="00307785"/>
    <w:rsid w:val="00307C84"/>
    <w:rsid w:val="0031339A"/>
    <w:rsid w:val="00313A12"/>
    <w:rsid w:val="003166AD"/>
    <w:rsid w:val="003176B1"/>
    <w:rsid w:val="00322E68"/>
    <w:rsid w:val="0032320C"/>
    <w:rsid w:val="00323DFE"/>
    <w:rsid w:val="00324A9E"/>
    <w:rsid w:val="00324BB7"/>
    <w:rsid w:val="00330FFF"/>
    <w:rsid w:val="00331049"/>
    <w:rsid w:val="00334A57"/>
    <w:rsid w:val="00334F14"/>
    <w:rsid w:val="00337E17"/>
    <w:rsid w:val="003471D7"/>
    <w:rsid w:val="00347E2A"/>
    <w:rsid w:val="00350CCF"/>
    <w:rsid w:val="00351E7F"/>
    <w:rsid w:val="00355D26"/>
    <w:rsid w:val="00356EFD"/>
    <w:rsid w:val="00356FFE"/>
    <w:rsid w:val="00360132"/>
    <w:rsid w:val="003669C4"/>
    <w:rsid w:val="00366B52"/>
    <w:rsid w:val="00371173"/>
    <w:rsid w:val="0037321A"/>
    <w:rsid w:val="003733EC"/>
    <w:rsid w:val="00376EAD"/>
    <w:rsid w:val="00381621"/>
    <w:rsid w:val="003822A8"/>
    <w:rsid w:val="00382B85"/>
    <w:rsid w:val="00385F86"/>
    <w:rsid w:val="00390017"/>
    <w:rsid w:val="003918BA"/>
    <w:rsid w:val="003938F0"/>
    <w:rsid w:val="003944EA"/>
    <w:rsid w:val="0039478C"/>
    <w:rsid w:val="003964EB"/>
    <w:rsid w:val="00397E1B"/>
    <w:rsid w:val="003A10D2"/>
    <w:rsid w:val="003A1CF4"/>
    <w:rsid w:val="003A4DC2"/>
    <w:rsid w:val="003A5D2A"/>
    <w:rsid w:val="003A65E7"/>
    <w:rsid w:val="003A758E"/>
    <w:rsid w:val="003B0317"/>
    <w:rsid w:val="003C09BD"/>
    <w:rsid w:val="003C191F"/>
    <w:rsid w:val="003D40B8"/>
    <w:rsid w:val="003D6711"/>
    <w:rsid w:val="003D7327"/>
    <w:rsid w:val="003E024B"/>
    <w:rsid w:val="003E060F"/>
    <w:rsid w:val="003E17A0"/>
    <w:rsid w:val="003E1CF3"/>
    <w:rsid w:val="003E4959"/>
    <w:rsid w:val="003E5888"/>
    <w:rsid w:val="003E61A9"/>
    <w:rsid w:val="003E6571"/>
    <w:rsid w:val="003F4590"/>
    <w:rsid w:val="003F700E"/>
    <w:rsid w:val="00400876"/>
    <w:rsid w:val="004059E0"/>
    <w:rsid w:val="00411C7C"/>
    <w:rsid w:val="004132E9"/>
    <w:rsid w:val="00413780"/>
    <w:rsid w:val="0041453A"/>
    <w:rsid w:val="00416118"/>
    <w:rsid w:val="00416CFB"/>
    <w:rsid w:val="00417707"/>
    <w:rsid w:val="00420860"/>
    <w:rsid w:val="00424F51"/>
    <w:rsid w:val="00425C40"/>
    <w:rsid w:val="004354EF"/>
    <w:rsid w:val="00440CAF"/>
    <w:rsid w:val="00441051"/>
    <w:rsid w:val="00446C63"/>
    <w:rsid w:val="00446DFC"/>
    <w:rsid w:val="00447892"/>
    <w:rsid w:val="00451DDB"/>
    <w:rsid w:val="00455427"/>
    <w:rsid w:val="00460469"/>
    <w:rsid w:val="00462737"/>
    <w:rsid w:val="00462DE8"/>
    <w:rsid w:val="00463983"/>
    <w:rsid w:val="00463BC8"/>
    <w:rsid w:val="0046475B"/>
    <w:rsid w:val="004665D3"/>
    <w:rsid w:val="00470588"/>
    <w:rsid w:val="0047139E"/>
    <w:rsid w:val="004727FB"/>
    <w:rsid w:val="00472CF1"/>
    <w:rsid w:val="00472E30"/>
    <w:rsid w:val="0047472B"/>
    <w:rsid w:val="004769CD"/>
    <w:rsid w:val="00476E81"/>
    <w:rsid w:val="0047791D"/>
    <w:rsid w:val="00477C96"/>
    <w:rsid w:val="00480479"/>
    <w:rsid w:val="00480549"/>
    <w:rsid w:val="00480CA4"/>
    <w:rsid w:val="0048171F"/>
    <w:rsid w:val="00484FB2"/>
    <w:rsid w:val="004857A4"/>
    <w:rsid w:val="00485A50"/>
    <w:rsid w:val="00485AEE"/>
    <w:rsid w:val="00485B55"/>
    <w:rsid w:val="00486D7D"/>
    <w:rsid w:val="00491BA5"/>
    <w:rsid w:val="00493DDC"/>
    <w:rsid w:val="004A11A9"/>
    <w:rsid w:val="004A313F"/>
    <w:rsid w:val="004A61AE"/>
    <w:rsid w:val="004A6FEF"/>
    <w:rsid w:val="004B2E74"/>
    <w:rsid w:val="004B3EFA"/>
    <w:rsid w:val="004B70B3"/>
    <w:rsid w:val="004C0D03"/>
    <w:rsid w:val="004C212B"/>
    <w:rsid w:val="004C3793"/>
    <w:rsid w:val="004C3D48"/>
    <w:rsid w:val="004C3FFC"/>
    <w:rsid w:val="004C6B7D"/>
    <w:rsid w:val="004C72A5"/>
    <w:rsid w:val="004C7C08"/>
    <w:rsid w:val="004D0605"/>
    <w:rsid w:val="004D08F9"/>
    <w:rsid w:val="004D36A0"/>
    <w:rsid w:val="004E1E1F"/>
    <w:rsid w:val="004E37D7"/>
    <w:rsid w:val="004E39B6"/>
    <w:rsid w:val="004F015D"/>
    <w:rsid w:val="004F0DF0"/>
    <w:rsid w:val="004F2367"/>
    <w:rsid w:val="004F5006"/>
    <w:rsid w:val="004F595E"/>
    <w:rsid w:val="004F6711"/>
    <w:rsid w:val="004F70D9"/>
    <w:rsid w:val="0050462D"/>
    <w:rsid w:val="005075E6"/>
    <w:rsid w:val="00507AFF"/>
    <w:rsid w:val="00507FD0"/>
    <w:rsid w:val="00510E85"/>
    <w:rsid w:val="00514663"/>
    <w:rsid w:val="00522001"/>
    <w:rsid w:val="00523B1B"/>
    <w:rsid w:val="00523D8D"/>
    <w:rsid w:val="00524570"/>
    <w:rsid w:val="00527365"/>
    <w:rsid w:val="005335CB"/>
    <w:rsid w:val="00535F82"/>
    <w:rsid w:val="00541B30"/>
    <w:rsid w:val="005453B1"/>
    <w:rsid w:val="0054745E"/>
    <w:rsid w:val="00547E9F"/>
    <w:rsid w:val="005517E1"/>
    <w:rsid w:val="00552605"/>
    <w:rsid w:val="00552F48"/>
    <w:rsid w:val="0055551C"/>
    <w:rsid w:val="0055594E"/>
    <w:rsid w:val="00556F02"/>
    <w:rsid w:val="00560F46"/>
    <w:rsid w:val="0057153E"/>
    <w:rsid w:val="00571AE2"/>
    <w:rsid w:val="00574356"/>
    <w:rsid w:val="0057520B"/>
    <w:rsid w:val="0057575C"/>
    <w:rsid w:val="00576C83"/>
    <w:rsid w:val="005823AD"/>
    <w:rsid w:val="00585F59"/>
    <w:rsid w:val="0058731A"/>
    <w:rsid w:val="00590522"/>
    <w:rsid w:val="00592227"/>
    <w:rsid w:val="00597C0D"/>
    <w:rsid w:val="005A25CB"/>
    <w:rsid w:val="005A2E76"/>
    <w:rsid w:val="005A37A4"/>
    <w:rsid w:val="005A4E96"/>
    <w:rsid w:val="005A5490"/>
    <w:rsid w:val="005B0C92"/>
    <w:rsid w:val="005B511B"/>
    <w:rsid w:val="005B5AFF"/>
    <w:rsid w:val="005B5EDD"/>
    <w:rsid w:val="005B78A9"/>
    <w:rsid w:val="005C0834"/>
    <w:rsid w:val="005C1138"/>
    <w:rsid w:val="005C4A57"/>
    <w:rsid w:val="005C6039"/>
    <w:rsid w:val="005C6A0E"/>
    <w:rsid w:val="005C75FB"/>
    <w:rsid w:val="005D1CE2"/>
    <w:rsid w:val="005D1EE7"/>
    <w:rsid w:val="005D3667"/>
    <w:rsid w:val="005D3C67"/>
    <w:rsid w:val="005E0E01"/>
    <w:rsid w:val="005E1E92"/>
    <w:rsid w:val="005E5837"/>
    <w:rsid w:val="005E6118"/>
    <w:rsid w:val="005F4078"/>
    <w:rsid w:val="005F78CC"/>
    <w:rsid w:val="006020DC"/>
    <w:rsid w:val="0060223F"/>
    <w:rsid w:val="00603AEF"/>
    <w:rsid w:val="00604DEB"/>
    <w:rsid w:val="00605940"/>
    <w:rsid w:val="006111B0"/>
    <w:rsid w:val="0061306A"/>
    <w:rsid w:val="00615E75"/>
    <w:rsid w:val="00621725"/>
    <w:rsid w:val="00622964"/>
    <w:rsid w:val="0062348F"/>
    <w:rsid w:val="00631097"/>
    <w:rsid w:val="0063282C"/>
    <w:rsid w:val="00632AD7"/>
    <w:rsid w:val="00633051"/>
    <w:rsid w:val="00642EA7"/>
    <w:rsid w:val="00643547"/>
    <w:rsid w:val="00643D73"/>
    <w:rsid w:val="00644BC7"/>
    <w:rsid w:val="00646F26"/>
    <w:rsid w:val="0065006B"/>
    <w:rsid w:val="00650AC0"/>
    <w:rsid w:val="00650CFC"/>
    <w:rsid w:val="0065558C"/>
    <w:rsid w:val="0066070E"/>
    <w:rsid w:val="006642A1"/>
    <w:rsid w:val="0066473E"/>
    <w:rsid w:val="00666025"/>
    <w:rsid w:val="00666D4C"/>
    <w:rsid w:val="0067048A"/>
    <w:rsid w:val="00670876"/>
    <w:rsid w:val="006738CE"/>
    <w:rsid w:val="00673CEF"/>
    <w:rsid w:val="00674D4A"/>
    <w:rsid w:val="0067591E"/>
    <w:rsid w:val="00681B53"/>
    <w:rsid w:val="00682117"/>
    <w:rsid w:val="0068237B"/>
    <w:rsid w:val="00683244"/>
    <w:rsid w:val="006835E5"/>
    <w:rsid w:val="00683A9F"/>
    <w:rsid w:val="00683D96"/>
    <w:rsid w:val="006841F5"/>
    <w:rsid w:val="00686575"/>
    <w:rsid w:val="00695178"/>
    <w:rsid w:val="006954F3"/>
    <w:rsid w:val="00696E7D"/>
    <w:rsid w:val="006A0DBC"/>
    <w:rsid w:val="006A30D4"/>
    <w:rsid w:val="006A4F7F"/>
    <w:rsid w:val="006A56E5"/>
    <w:rsid w:val="006A5D04"/>
    <w:rsid w:val="006A600C"/>
    <w:rsid w:val="006B1F6D"/>
    <w:rsid w:val="006B50FF"/>
    <w:rsid w:val="006C0DA7"/>
    <w:rsid w:val="006C59AC"/>
    <w:rsid w:val="006C6C9A"/>
    <w:rsid w:val="006C6F10"/>
    <w:rsid w:val="006D47F7"/>
    <w:rsid w:val="006D5016"/>
    <w:rsid w:val="006D6ABE"/>
    <w:rsid w:val="006E1786"/>
    <w:rsid w:val="006E1F19"/>
    <w:rsid w:val="006E54AB"/>
    <w:rsid w:val="006E69E1"/>
    <w:rsid w:val="006E7489"/>
    <w:rsid w:val="006F112C"/>
    <w:rsid w:val="006F1F1E"/>
    <w:rsid w:val="006F3CC9"/>
    <w:rsid w:val="006F443A"/>
    <w:rsid w:val="006F5A40"/>
    <w:rsid w:val="006F5BA5"/>
    <w:rsid w:val="006F658D"/>
    <w:rsid w:val="00701BB5"/>
    <w:rsid w:val="007040E7"/>
    <w:rsid w:val="00705CF9"/>
    <w:rsid w:val="00707371"/>
    <w:rsid w:val="00710DBB"/>
    <w:rsid w:val="00711A1D"/>
    <w:rsid w:val="0071315F"/>
    <w:rsid w:val="00714A21"/>
    <w:rsid w:val="00720077"/>
    <w:rsid w:val="00721753"/>
    <w:rsid w:val="00723173"/>
    <w:rsid w:val="00727747"/>
    <w:rsid w:val="00736113"/>
    <w:rsid w:val="0074261B"/>
    <w:rsid w:val="00744FD0"/>
    <w:rsid w:val="00745D0D"/>
    <w:rsid w:val="00746B2B"/>
    <w:rsid w:val="00747362"/>
    <w:rsid w:val="00747470"/>
    <w:rsid w:val="0075181B"/>
    <w:rsid w:val="007576B2"/>
    <w:rsid w:val="00767FEF"/>
    <w:rsid w:val="0077473E"/>
    <w:rsid w:val="00777A5A"/>
    <w:rsid w:val="0078152E"/>
    <w:rsid w:val="007818D3"/>
    <w:rsid w:val="00782861"/>
    <w:rsid w:val="00793278"/>
    <w:rsid w:val="0079356D"/>
    <w:rsid w:val="00796D79"/>
    <w:rsid w:val="007973DA"/>
    <w:rsid w:val="00797F02"/>
    <w:rsid w:val="007A11D9"/>
    <w:rsid w:val="007A4AEA"/>
    <w:rsid w:val="007A55EE"/>
    <w:rsid w:val="007A68BF"/>
    <w:rsid w:val="007A6974"/>
    <w:rsid w:val="007B0893"/>
    <w:rsid w:val="007B0B81"/>
    <w:rsid w:val="007B1087"/>
    <w:rsid w:val="007B6C6D"/>
    <w:rsid w:val="007B6D74"/>
    <w:rsid w:val="007B7BB0"/>
    <w:rsid w:val="007B7BEA"/>
    <w:rsid w:val="007C36EB"/>
    <w:rsid w:val="007C4CA3"/>
    <w:rsid w:val="007C542C"/>
    <w:rsid w:val="007C54E1"/>
    <w:rsid w:val="007C6CB6"/>
    <w:rsid w:val="007D0C37"/>
    <w:rsid w:val="007D11F8"/>
    <w:rsid w:val="007D4CE5"/>
    <w:rsid w:val="007D50DD"/>
    <w:rsid w:val="007E1DD6"/>
    <w:rsid w:val="007E3FC4"/>
    <w:rsid w:val="007E5C98"/>
    <w:rsid w:val="007F140B"/>
    <w:rsid w:val="008026DD"/>
    <w:rsid w:val="00810732"/>
    <w:rsid w:val="00810F07"/>
    <w:rsid w:val="00810F1A"/>
    <w:rsid w:val="00812143"/>
    <w:rsid w:val="0081334C"/>
    <w:rsid w:val="0081791F"/>
    <w:rsid w:val="00817A30"/>
    <w:rsid w:val="00822D06"/>
    <w:rsid w:val="00825F6D"/>
    <w:rsid w:val="00830655"/>
    <w:rsid w:val="008307C3"/>
    <w:rsid w:val="00832C9A"/>
    <w:rsid w:val="008361C2"/>
    <w:rsid w:val="00836CAF"/>
    <w:rsid w:val="00837B47"/>
    <w:rsid w:val="00840E49"/>
    <w:rsid w:val="008506BE"/>
    <w:rsid w:val="0085186A"/>
    <w:rsid w:val="00854792"/>
    <w:rsid w:val="008556B2"/>
    <w:rsid w:val="00856CB0"/>
    <w:rsid w:val="00856CEC"/>
    <w:rsid w:val="00871924"/>
    <w:rsid w:val="00873BE7"/>
    <w:rsid w:val="0087400B"/>
    <w:rsid w:val="00874D62"/>
    <w:rsid w:val="0088673A"/>
    <w:rsid w:val="008931BA"/>
    <w:rsid w:val="00894441"/>
    <w:rsid w:val="00895339"/>
    <w:rsid w:val="00895A35"/>
    <w:rsid w:val="008A2998"/>
    <w:rsid w:val="008A56BC"/>
    <w:rsid w:val="008A57E4"/>
    <w:rsid w:val="008A73AD"/>
    <w:rsid w:val="008C1486"/>
    <w:rsid w:val="008C348D"/>
    <w:rsid w:val="008C3DC3"/>
    <w:rsid w:val="008C5F6F"/>
    <w:rsid w:val="008D00E6"/>
    <w:rsid w:val="008D0214"/>
    <w:rsid w:val="008D02BB"/>
    <w:rsid w:val="008D1C02"/>
    <w:rsid w:val="008D2AA4"/>
    <w:rsid w:val="008D56E1"/>
    <w:rsid w:val="008D772B"/>
    <w:rsid w:val="008E22A9"/>
    <w:rsid w:val="008E31A5"/>
    <w:rsid w:val="008E726F"/>
    <w:rsid w:val="008F1E12"/>
    <w:rsid w:val="008F217B"/>
    <w:rsid w:val="008F2958"/>
    <w:rsid w:val="008F6F97"/>
    <w:rsid w:val="00912452"/>
    <w:rsid w:val="00912875"/>
    <w:rsid w:val="00913245"/>
    <w:rsid w:val="00914BEA"/>
    <w:rsid w:val="00916911"/>
    <w:rsid w:val="00917469"/>
    <w:rsid w:val="0092307A"/>
    <w:rsid w:val="00923182"/>
    <w:rsid w:val="00923FD7"/>
    <w:rsid w:val="009311C8"/>
    <w:rsid w:val="0093732B"/>
    <w:rsid w:val="00942246"/>
    <w:rsid w:val="009469AB"/>
    <w:rsid w:val="00950053"/>
    <w:rsid w:val="0095107D"/>
    <w:rsid w:val="00961453"/>
    <w:rsid w:val="00962545"/>
    <w:rsid w:val="009634C9"/>
    <w:rsid w:val="009635D3"/>
    <w:rsid w:val="00964FBA"/>
    <w:rsid w:val="00965533"/>
    <w:rsid w:val="00966E50"/>
    <w:rsid w:val="00967980"/>
    <w:rsid w:val="009719C3"/>
    <w:rsid w:val="009732FD"/>
    <w:rsid w:val="009737F5"/>
    <w:rsid w:val="00981C09"/>
    <w:rsid w:val="00983EBC"/>
    <w:rsid w:val="00985BEB"/>
    <w:rsid w:val="009878DE"/>
    <w:rsid w:val="00987FE9"/>
    <w:rsid w:val="00990DF8"/>
    <w:rsid w:val="009917CA"/>
    <w:rsid w:val="009A0DEF"/>
    <w:rsid w:val="009A1E94"/>
    <w:rsid w:val="009B0228"/>
    <w:rsid w:val="009B1116"/>
    <w:rsid w:val="009B1DC9"/>
    <w:rsid w:val="009B2612"/>
    <w:rsid w:val="009B2A3C"/>
    <w:rsid w:val="009B4ACD"/>
    <w:rsid w:val="009B4F0C"/>
    <w:rsid w:val="009C07B7"/>
    <w:rsid w:val="009C08F7"/>
    <w:rsid w:val="009C42DB"/>
    <w:rsid w:val="009C57F5"/>
    <w:rsid w:val="009C5DE6"/>
    <w:rsid w:val="009C7DE7"/>
    <w:rsid w:val="009D1AD4"/>
    <w:rsid w:val="009D5761"/>
    <w:rsid w:val="009D5A76"/>
    <w:rsid w:val="009D7D33"/>
    <w:rsid w:val="009E0A42"/>
    <w:rsid w:val="009E22B3"/>
    <w:rsid w:val="009E32C9"/>
    <w:rsid w:val="009E7BBA"/>
    <w:rsid w:val="009F4247"/>
    <w:rsid w:val="009F55C1"/>
    <w:rsid w:val="009F7F0A"/>
    <w:rsid w:val="00A01F4E"/>
    <w:rsid w:val="00A039FA"/>
    <w:rsid w:val="00A058F6"/>
    <w:rsid w:val="00A05963"/>
    <w:rsid w:val="00A059B2"/>
    <w:rsid w:val="00A122F1"/>
    <w:rsid w:val="00A1339E"/>
    <w:rsid w:val="00A145CB"/>
    <w:rsid w:val="00A16161"/>
    <w:rsid w:val="00A16542"/>
    <w:rsid w:val="00A17FF7"/>
    <w:rsid w:val="00A249EC"/>
    <w:rsid w:val="00A26897"/>
    <w:rsid w:val="00A278EE"/>
    <w:rsid w:val="00A30AB2"/>
    <w:rsid w:val="00A327B1"/>
    <w:rsid w:val="00A35503"/>
    <w:rsid w:val="00A36CCB"/>
    <w:rsid w:val="00A36E67"/>
    <w:rsid w:val="00A414CE"/>
    <w:rsid w:val="00A4312E"/>
    <w:rsid w:val="00A43E67"/>
    <w:rsid w:val="00A44668"/>
    <w:rsid w:val="00A44944"/>
    <w:rsid w:val="00A45039"/>
    <w:rsid w:val="00A467D9"/>
    <w:rsid w:val="00A47D14"/>
    <w:rsid w:val="00A54EEC"/>
    <w:rsid w:val="00A572CC"/>
    <w:rsid w:val="00A5772C"/>
    <w:rsid w:val="00A60E08"/>
    <w:rsid w:val="00A6426E"/>
    <w:rsid w:val="00A64A2B"/>
    <w:rsid w:val="00A64FE5"/>
    <w:rsid w:val="00A657E3"/>
    <w:rsid w:val="00A65809"/>
    <w:rsid w:val="00A66EF9"/>
    <w:rsid w:val="00A67924"/>
    <w:rsid w:val="00A715EA"/>
    <w:rsid w:val="00A74247"/>
    <w:rsid w:val="00A76ED0"/>
    <w:rsid w:val="00A81BE9"/>
    <w:rsid w:val="00A823D8"/>
    <w:rsid w:val="00A83FD9"/>
    <w:rsid w:val="00A85549"/>
    <w:rsid w:val="00A8752C"/>
    <w:rsid w:val="00A906C9"/>
    <w:rsid w:val="00A90A14"/>
    <w:rsid w:val="00A91DA0"/>
    <w:rsid w:val="00A92264"/>
    <w:rsid w:val="00A95388"/>
    <w:rsid w:val="00A9610A"/>
    <w:rsid w:val="00AA77D9"/>
    <w:rsid w:val="00AB0247"/>
    <w:rsid w:val="00AB5423"/>
    <w:rsid w:val="00AC36C4"/>
    <w:rsid w:val="00AC4B0C"/>
    <w:rsid w:val="00AC607C"/>
    <w:rsid w:val="00AD0474"/>
    <w:rsid w:val="00AD1D12"/>
    <w:rsid w:val="00AD2C9E"/>
    <w:rsid w:val="00AD58D7"/>
    <w:rsid w:val="00AE099B"/>
    <w:rsid w:val="00AE1164"/>
    <w:rsid w:val="00AE1180"/>
    <w:rsid w:val="00AE4CAD"/>
    <w:rsid w:val="00AE5BCD"/>
    <w:rsid w:val="00AE7F54"/>
    <w:rsid w:val="00AF3BBC"/>
    <w:rsid w:val="00AF4558"/>
    <w:rsid w:val="00AF5D91"/>
    <w:rsid w:val="00AF7DB8"/>
    <w:rsid w:val="00B02C74"/>
    <w:rsid w:val="00B04367"/>
    <w:rsid w:val="00B04B1E"/>
    <w:rsid w:val="00B04FCE"/>
    <w:rsid w:val="00B074E5"/>
    <w:rsid w:val="00B07A53"/>
    <w:rsid w:val="00B118F5"/>
    <w:rsid w:val="00B11F2E"/>
    <w:rsid w:val="00B1236D"/>
    <w:rsid w:val="00B13DDF"/>
    <w:rsid w:val="00B159A1"/>
    <w:rsid w:val="00B15A0E"/>
    <w:rsid w:val="00B15D38"/>
    <w:rsid w:val="00B22E62"/>
    <w:rsid w:val="00B247C9"/>
    <w:rsid w:val="00B248F3"/>
    <w:rsid w:val="00B250B6"/>
    <w:rsid w:val="00B26057"/>
    <w:rsid w:val="00B3667A"/>
    <w:rsid w:val="00B40610"/>
    <w:rsid w:val="00B440DD"/>
    <w:rsid w:val="00B55920"/>
    <w:rsid w:val="00B57551"/>
    <w:rsid w:val="00B57640"/>
    <w:rsid w:val="00B61415"/>
    <w:rsid w:val="00B61C32"/>
    <w:rsid w:val="00B63C4E"/>
    <w:rsid w:val="00B71519"/>
    <w:rsid w:val="00B77E87"/>
    <w:rsid w:val="00B82A9C"/>
    <w:rsid w:val="00B82F2E"/>
    <w:rsid w:val="00B94E13"/>
    <w:rsid w:val="00B96B7D"/>
    <w:rsid w:val="00BA2937"/>
    <w:rsid w:val="00BA41EA"/>
    <w:rsid w:val="00BA7852"/>
    <w:rsid w:val="00BB2279"/>
    <w:rsid w:val="00BC1A92"/>
    <w:rsid w:val="00BC7B15"/>
    <w:rsid w:val="00BC7BAA"/>
    <w:rsid w:val="00BD110C"/>
    <w:rsid w:val="00BD35C1"/>
    <w:rsid w:val="00BD4E39"/>
    <w:rsid w:val="00BD6F61"/>
    <w:rsid w:val="00BE0D7E"/>
    <w:rsid w:val="00BE3363"/>
    <w:rsid w:val="00BE5719"/>
    <w:rsid w:val="00BE7446"/>
    <w:rsid w:val="00BE746F"/>
    <w:rsid w:val="00BF153C"/>
    <w:rsid w:val="00BF20F3"/>
    <w:rsid w:val="00BF29A8"/>
    <w:rsid w:val="00BF37AA"/>
    <w:rsid w:val="00BF6F86"/>
    <w:rsid w:val="00C016C1"/>
    <w:rsid w:val="00C01779"/>
    <w:rsid w:val="00C021E7"/>
    <w:rsid w:val="00C03A41"/>
    <w:rsid w:val="00C040EF"/>
    <w:rsid w:val="00C05640"/>
    <w:rsid w:val="00C06599"/>
    <w:rsid w:val="00C070B5"/>
    <w:rsid w:val="00C10890"/>
    <w:rsid w:val="00C109E0"/>
    <w:rsid w:val="00C127C6"/>
    <w:rsid w:val="00C12E92"/>
    <w:rsid w:val="00C145A7"/>
    <w:rsid w:val="00C20F65"/>
    <w:rsid w:val="00C22261"/>
    <w:rsid w:val="00C2288F"/>
    <w:rsid w:val="00C233B1"/>
    <w:rsid w:val="00C24FA6"/>
    <w:rsid w:val="00C27D3F"/>
    <w:rsid w:val="00C34232"/>
    <w:rsid w:val="00C4053B"/>
    <w:rsid w:val="00C43E5D"/>
    <w:rsid w:val="00C44644"/>
    <w:rsid w:val="00C45523"/>
    <w:rsid w:val="00C52455"/>
    <w:rsid w:val="00C52B62"/>
    <w:rsid w:val="00C54288"/>
    <w:rsid w:val="00C56804"/>
    <w:rsid w:val="00C5681F"/>
    <w:rsid w:val="00C5682D"/>
    <w:rsid w:val="00C600E2"/>
    <w:rsid w:val="00C67B58"/>
    <w:rsid w:val="00C709B0"/>
    <w:rsid w:val="00C71BEF"/>
    <w:rsid w:val="00C72ABE"/>
    <w:rsid w:val="00C82DF6"/>
    <w:rsid w:val="00C83722"/>
    <w:rsid w:val="00C914B9"/>
    <w:rsid w:val="00C914FE"/>
    <w:rsid w:val="00C91546"/>
    <w:rsid w:val="00C94C4E"/>
    <w:rsid w:val="00C9528D"/>
    <w:rsid w:val="00C95BF8"/>
    <w:rsid w:val="00C97E61"/>
    <w:rsid w:val="00CA1752"/>
    <w:rsid w:val="00CA2DD3"/>
    <w:rsid w:val="00CA6A6E"/>
    <w:rsid w:val="00CB0B94"/>
    <w:rsid w:val="00CB2AB0"/>
    <w:rsid w:val="00CB4794"/>
    <w:rsid w:val="00CB7F78"/>
    <w:rsid w:val="00CC0539"/>
    <w:rsid w:val="00CC2420"/>
    <w:rsid w:val="00CD0511"/>
    <w:rsid w:val="00CD181D"/>
    <w:rsid w:val="00CD1873"/>
    <w:rsid w:val="00CD1C37"/>
    <w:rsid w:val="00CD2574"/>
    <w:rsid w:val="00CD2DEF"/>
    <w:rsid w:val="00CD3E3C"/>
    <w:rsid w:val="00CD4C35"/>
    <w:rsid w:val="00CD7849"/>
    <w:rsid w:val="00CE2DFB"/>
    <w:rsid w:val="00CE4E86"/>
    <w:rsid w:val="00CE6A90"/>
    <w:rsid w:val="00CF037F"/>
    <w:rsid w:val="00CF0AB2"/>
    <w:rsid w:val="00CF2576"/>
    <w:rsid w:val="00CF2784"/>
    <w:rsid w:val="00CF325E"/>
    <w:rsid w:val="00CF33C5"/>
    <w:rsid w:val="00CF7338"/>
    <w:rsid w:val="00CF7E2B"/>
    <w:rsid w:val="00D0057C"/>
    <w:rsid w:val="00D05361"/>
    <w:rsid w:val="00D06E90"/>
    <w:rsid w:val="00D100AB"/>
    <w:rsid w:val="00D11519"/>
    <w:rsid w:val="00D11B12"/>
    <w:rsid w:val="00D11F66"/>
    <w:rsid w:val="00D12907"/>
    <w:rsid w:val="00D12EE5"/>
    <w:rsid w:val="00D14525"/>
    <w:rsid w:val="00D146F0"/>
    <w:rsid w:val="00D14B67"/>
    <w:rsid w:val="00D22E51"/>
    <w:rsid w:val="00D230A7"/>
    <w:rsid w:val="00D23142"/>
    <w:rsid w:val="00D27DB2"/>
    <w:rsid w:val="00D330B7"/>
    <w:rsid w:val="00D36DCF"/>
    <w:rsid w:val="00D36F2C"/>
    <w:rsid w:val="00D36F9E"/>
    <w:rsid w:val="00D400C7"/>
    <w:rsid w:val="00D430C6"/>
    <w:rsid w:val="00D442BE"/>
    <w:rsid w:val="00D47E93"/>
    <w:rsid w:val="00D510E5"/>
    <w:rsid w:val="00D533E0"/>
    <w:rsid w:val="00D5381C"/>
    <w:rsid w:val="00D53C85"/>
    <w:rsid w:val="00D55CDD"/>
    <w:rsid w:val="00D56C0C"/>
    <w:rsid w:val="00D6314E"/>
    <w:rsid w:val="00D6476C"/>
    <w:rsid w:val="00D67641"/>
    <w:rsid w:val="00D67B5C"/>
    <w:rsid w:val="00D67E4E"/>
    <w:rsid w:val="00D70A6C"/>
    <w:rsid w:val="00D7100D"/>
    <w:rsid w:val="00D72925"/>
    <w:rsid w:val="00D72A3E"/>
    <w:rsid w:val="00D76C4F"/>
    <w:rsid w:val="00D8307C"/>
    <w:rsid w:val="00D8464D"/>
    <w:rsid w:val="00D875CA"/>
    <w:rsid w:val="00D92872"/>
    <w:rsid w:val="00D950EE"/>
    <w:rsid w:val="00DA1B52"/>
    <w:rsid w:val="00DA5E6A"/>
    <w:rsid w:val="00DA7B04"/>
    <w:rsid w:val="00DB258D"/>
    <w:rsid w:val="00DB313C"/>
    <w:rsid w:val="00DB386A"/>
    <w:rsid w:val="00DB4750"/>
    <w:rsid w:val="00DB6E0A"/>
    <w:rsid w:val="00DC020F"/>
    <w:rsid w:val="00DC21AF"/>
    <w:rsid w:val="00DC4A80"/>
    <w:rsid w:val="00DC521C"/>
    <w:rsid w:val="00DC5DAF"/>
    <w:rsid w:val="00DC7422"/>
    <w:rsid w:val="00DD0F90"/>
    <w:rsid w:val="00DD3221"/>
    <w:rsid w:val="00DD38D7"/>
    <w:rsid w:val="00DD5426"/>
    <w:rsid w:val="00DD7C76"/>
    <w:rsid w:val="00DD7F92"/>
    <w:rsid w:val="00DE1F04"/>
    <w:rsid w:val="00DE522A"/>
    <w:rsid w:val="00DE695F"/>
    <w:rsid w:val="00DF34BA"/>
    <w:rsid w:val="00DF5705"/>
    <w:rsid w:val="00DF607F"/>
    <w:rsid w:val="00DF66D3"/>
    <w:rsid w:val="00E00D25"/>
    <w:rsid w:val="00E0246A"/>
    <w:rsid w:val="00E04D9B"/>
    <w:rsid w:val="00E05F88"/>
    <w:rsid w:val="00E064E5"/>
    <w:rsid w:val="00E06E5F"/>
    <w:rsid w:val="00E0736A"/>
    <w:rsid w:val="00E076AB"/>
    <w:rsid w:val="00E1129F"/>
    <w:rsid w:val="00E11BFE"/>
    <w:rsid w:val="00E1371B"/>
    <w:rsid w:val="00E14E22"/>
    <w:rsid w:val="00E1639E"/>
    <w:rsid w:val="00E23F9B"/>
    <w:rsid w:val="00E27419"/>
    <w:rsid w:val="00E30F66"/>
    <w:rsid w:val="00E31062"/>
    <w:rsid w:val="00E3132B"/>
    <w:rsid w:val="00E34400"/>
    <w:rsid w:val="00E34FF8"/>
    <w:rsid w:val="00E42B9E"/>
    <w:rsid w:val="00E43A0F"/>
    <w:rsid w:val="00E44EBC"/>
    <w:rsid w:val="00E463D1"/>
    <w:rsid w:val="00E4650B"/>
    <w:rsid w:val="00E513EC"/>
    <w:rsid w:val="00E516DA"/>
    <w:rsid w:val="00E53629"/>
    <w:rsid w:val="00E5406E"/>
    <w:rsid w:val="00E54338"/>
    <w:rsid w:val="00E61CD6"/>
    <w:rsid w:val="00E629A7"/>
    <w:rsid w:val="00E66D13"/>
    <w:rsid w:val="00E67D77"/>
    <w:rsid w:val="00E67E7B"/>
    <w:rsid w:val="00E702F9"/>
    <w:rsid w:val="00E75255"/>
    <w:rsid w:val="00E7555F"/>
    <w:rsid w:val="00E803C0"/>
    <w:rsid w:val="00E82D99"/>
    <w:rsid w:val="00E83535"/>
    <w:rsid w:val="00E90873"/>
    <w:rsid w:val="00E92993"/>
    <w:rsid w:val="00E967FB"/>
    <w:rsid w:val="00EA0EE7"/>
    <w:rsid w:val="00EA1ADF"/>
    <w:rsid w:val="00EB02FD"/>
    <w:rsid w:val="00EB19ED"/>
    <w:rsid w:val="00EB481D"/>
    <w:rsid w:val="00EB5383"/>
    <w:rsid w:val="00EB5582"/>
    <w:rsid w:val="00EB6388"/>
    <w:rsid w:val="00EC0836"/>
    <w:rsid w:val="00EC3DBC"/>
    <w:rsid w:val="00EC7350"/>
    <w:rsid w:val="00ED2CF0"/>
    <w:rsid w:val="00ED3933"/>
    <w:rsid w:val="00ED5E51"/>
    <w:rsid w:val="00ED635A"/>
    <w:rsid w:val="00ED7BA7"/>
    <w:rsid w:val="00EE0802"/>
    <w:rsid w:val="00EE0875"/>
    <w:rsid w:val="00EE2337"/>
    <w:rsid w:val="00EE2C63"/>
    <w:rsid w:val="00EE3583"/>
    <w:rsid w:val="00EE5963"/>
    <w:rsid w:val="00EE617B"/>
    <w:rsid w:val="00EF0DA8"/>
    <w:rsid w:val="00EF1176"/>
    <w:rsid w:val="00EF44E0"/>
    <w:rsid w:val="00F00F84"/>
    <w:rsid w:val="00F02AAD"/>
    <w:rsid w:val="00F03ECD"/>
    <w:rsid w:val="00F04576"/>
    <w:rsid w:val="00F059F1"/>
    <w:rsid w:val="00F0713E"/>
    <w:rsid w:val="00F0730C"/>
    <w:rsid w:val="00F07395"/>
    <w:rsid w:val="00F10CBF"/>
    <w:rsid w:val="00F13683"/>
    <w:rsid w:val="00F13E2C"/>
    <w:rsid w:val="00F16937"/>
    <w:rsid w:val="00F235E9"/>
    <w:rsid w:val="00F26DB9"/>
    <w:rsid w:val="00F32291"/>
    <w:rsid w:val="00F36BA9"/>
    <w:rsid w:val="00F41EEF"/>
    <w:rsid w:val="00F43247"/>
    <w:rsid w:val="00F46F51"/>
    <w:rsid w:val="00F51237"/>
    <w:rsid w:val="00F54F09"/>
    <w:rsid w:val="00F55534"/>
    <w:rsid w:val="00F559B1"/>
    <w:rsid w:val="00F61DF2"/>
    <w:rsid w:val="00F62466"/>
    <w:rsid w:val="00F63055"/>
    <w:rsid w:val="00F63AAA"/>
    <w:rsid w:val="00F64748"/>
    <w:rsid w:val="00F6797D"/>
    <w:rsid w:val="00F70EA1"/>
    <w:rsid w:val="00F735E5"/>
    <w:rsid w:val="00F75FD8"/>
    <w:rsid w:val="00F801CB"/>
    <w:rsid w:val="00F80291"/>
    <w:rsid w:val="00F8124F"/>
    <w:rsid w:val="00F833C8"/>
    <w:rsid w:val="00F93F71"/>
    <w:rsid w:val="00F96B97"/>
    <w:rsid w:val="00FA7E44"/>
    <w:rsid w:val="00FB31A2"/>
    <w:rsid w:val="00FB728B"/>
    <w:rsid w:val="00FC3892"/>
    <w:rsid w:val="00FC4C35"/>
    <w:rsid w:val="00FC716B"/>
    <w:rsid w:val="00FD0B63"/>
    <w:rsid w:val="00FD11DC"/>
    <w:rsid w:val="00FD2AAF"/>
    <w:rsid w:val="00FD3A93"/>
    <w:rsid w:val="00FD451E"/>
    <w:rsid w:val="00FD7373"/>
    <w:rsid w:val="00FE07AF"/>
    <w:rsid w:val="00FE33D7"/>
    <w:rsid w:val="00FF1079"/>
    <w:rsid w:val="00FF259B"/>
    <w:rsid w:val="00FF26BD"/>
    <w:rsid w:val="00FF369C"/>
    <w:rsid w:val="00FF3755"/>
  </w:rsids>
  <m:mathPr>
    <m:mathFont m:val="Cambria Math"/>
    <m:brkBin m:val="before"/>
    <m:brkBinSub m:val="--"/>
    <m:smallFrac m:val="0"/>
    <m:dispDef/>
    <m:lMargin m:val="0"/>
    <m:rMargin m:val="0"/>
    <m:defJc m:val="centerGroup"/>
    <m:wrapIndent m:val="1440"/>
    <m:intLim m:val="subSup"/>
    <m:naryLim m:val="undOvr"/>
  </m:mathPr>
  <w:themeFontLang w:val="en-SG"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99C82"/>
  <w14:defaultImageDpi w14:val="32767"/>
  <w15:docId w15:val="{B70B9246-E7DB-476E-8085-B62E68FB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40EAC"/>
    <w:pPr>
      <w:widowControl w:val="0"/>
      <w:spacing w:after="0" w:line="240" w:lineRule="auto"/>
    </w:pPr>
  </w:style>
  <w:style w:type="paragraph" w:styleId="Heading1">
    <w:name w:val="heading 1"/>
    <w:basedOn w:val="Normal"/>
    <w:link w:val="Heading1Char"/>
    <w:uiPriority w:val="1"/>
    <w:qFormat/>
    <w:rsid w:val="008F2958"/>
    <w:pPr>
      <w:spacing w:before="70"/>
      <w:ind w:left="408" w:hanging="408"/>
      <w:outlineLvl w:val="0"/>
    </w:pPr>
    <w:rPr>
      <w:rFonts w:ascii="Arial" w:eastAsia="Arial" w:hAnsi="Arial"/>
      <w:b/>
      <w:bCs/>
      <w:sz w:val="26"/>
      <w:szCs w:val="26"/>
    </w:rPr>
  </w:style>
  <w:style w:type="paragraph" w:styleId="Heading2">
    <w:name w:val="heading 2"/>
    <w:basedOn w:val="Normal"/>
    <w:next w:val="Normal"/>
    <w:link w:val="Heading2Char"/>
    <w:uiPriority w:val="9"/>
    <w:unhideWhenUsed/>
    <w:qFormat/>
    <w:rsid w:val="000A4657"/>
    <w:pPr>
      <w:spacing w:before="57"/>
      <w:ind w:left="1578" w:right="1589"/>
      <w:jc w:val="center"/>
      <w:outlineLvl w:val="1"/>
    </w:pPr>
    <w:rPr>
      <w:rFonts w:ascii="Arial" w:hAnsi="Arial" w:cs="Arial"/>
      <w:b/>
      <w:sz w:val="33"/>
      <w:lang w:eastAsia="zh-SG"/>
    </w:rPr>
  </w:style>
  <w:style w:type="paragraph" w:styleId="Heading3">
    <w:name w:val="heading 3"/>
    <w:basedOn w:val="Normal"/>
    <w:link w:val="Heading3Char"/>
    <w:uiPriority w:val="1"/>
    <w:qFormat/>
    <w:rsid w:val="008F2958"/>
    <w:pPr>
      <w:ind w:left="408" w:hanging="408"/>
      <w:outlineLvl w:val="2"/>
    </w:pPr>
    <w:rPr>
      <w:rFonts w:ascii="Arial" w:eastAsia="Arial" w:hAnsi="Arial"/>
      <w:b/>
      <w:bCs/>
      <w:sz w:val="24"/>
      <w:szCs w:val="21"/>
    </w:rPr>
  </w:style>
  <w:style w:type="paragraph" w:styleId="Heading4">
    <w:name w:val="heading 4"/>
    <w:basedOn w:val="Normal"/>
    <w:next w:val="Normal"/>
    <w:link w:val="Heading4Char"/>
    <w:uiPriority w:val="9"/>
    <w:semiHidden/>
    <w:unhideWhenUsed/>
    <w:qFormat/>
    <w:rsid w:val="00240EA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EE0875"/>
    <w:pPr>
      <w:ind w:left="720" w:hanging="720"/>
      <w:outlineLvl w:val="4"/>
    </w:pPr>
    <w:rPr>
      <w:rFonts w:ascii="Arial" w:eastAsia="Verdana" w:hAnsi="Arial"/>
      <w:b/>
      <w:bCs/>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8EE"/>
    <w:rPr>
      <w:rFonts w:ascii="Tahoma" w:hAnsi="Tahoma" w:cs="Tahoma"/>
      <w:sz w:val="16"/>
      <w:szCs w:val="16"/>
    </w:rPr>
  </w:style>
  <w:style w:type="character" w:customStyle="1" w:styleId="BalloonTextChar">
    <w:name w:val="Balloon Text Char"/>
    <w:basedOn w:val="DefaultParagraphFont"/>
    <w:link w:val="BalloonText"/>
    <w:uiPriority w:val="99"/>
    <w:semiHidden/>
    <w:rsid w:val="00A278EE"/>
    <w:rPr>
      <w:rFonts w:ascii="Tahoma" w:hAnsi="Tahoma" w:cs="Tahoma"/>
      <w:sz w:val="16"/>
      <w:szCs w:val="16"/>
    </w:rPr>
  </w:style>
  <w:style w:type="character" w:styleId="Hyperlink">
    <w:name w:val="Hyperlink"/>
    <w:basedOn w:val="DefaultParagraphFont"/>
    <w:uiPriority w:val="99"/>
    <w:unhideWhenUsed/>
    <w:rsid w:val="006E7489"/>
    <w:rPr>
      <w:color w:val="0000FF" w:themeColor="hyperlink"/>
      <w:u w:val="single"/>
    </w:rPr>
  </w:style>
  <w:style w:type="paragraph" w:styleId="Header">
    <w:name w:val="header"/>
    <w:basedOn w:val="Normal"/>
    <w:link w:val="HeaderChar"/>
    <w:uiPriority w:val="99"/>
    <w:unhideWhenUsed/>
    <w:rsid w:val="006E7489"/>
    <w:pPr>
      <w:tabs>
        <w:tab w:val="center" w:pos="4513"/>
        <w:tab w:val="right" w:pos="9026"/>
      </w:tabs>
    </w:pPr>
  </w:style>
  <w:style w:type="character" w:customStyle="1" w:styleId="HeaderChar">
    <w:name w:val="Header Char"/>
    <w:basedOn w:val="DefaultParagraphFont"/>
    <w:link w:val="Header"/>
    <w:uiPriority w:val="99"/>
    <w:rsid w:val="006E7489"/>
  </w:style>
  <w:style w:type="paragraph" w:styleId="Footer">
    <w:name w:val="footer"/>
    <w:basedOn w:val="Normal"/>
    <w:link w:val="FooterChar"/>
    <w:uiPriority w:val="99"/>
    <w:unhideWhenUsed/>
    <w:rsid w:val="006E7489"/>
    <w:pPr>
      <w:tabs>
        <w:tab w:val="center" w:pos="4513"/>
        <w:tab w:val="right" w:pos="9026"/>
      </w:tabs>
    </w:pPr>
  </w:style>
  <w:style w:type="character" w:customStyle="1" w:styleId="FooterChar">
    <w:name w:val="Footer Char"/>
    <w:basedOn w:val="DefaultParagraphFont"/>
    <w:link w:val="Footer"/>
    <w:uiPriority w:val="99"/>
    <w:rsid w:val="006E7489"/>
  </w:style>
  <w:style w:type="paragraph" w:styleId="ListParagraph">
    <w:name w:val="List Paragraph"/>
    <w:basedOn w:val="Normal"/>
    <w:uiPriority w:val="34"/>
    <w:qFormat/>
    <w:rsid w:val="00382B85"/>
    <w:pPr>
      <w:ind w:left="720"/>
      <w:contextualSpacing/>
    </w:pPr>
  </w:style>
  <w:style w:type="character" w:customStyle="1" w:styleId="Heading1Char">
    <w:name w:val="Heading 1 Char"/>
    <w:basedOn w:val="DefaultParagraphFont"/>
    <w:link w:val="Heading1"/>
    <w:uiPriority w:val="1"/>
    <w:rsid w:val="008F2958"/>
    <w:rPr>
      <w:rFonts w:ascii="Arial" w:eastAsia="Arial" w:hAnsi="Arial"/>
      <w:b/>
      <w:bCs/>
      <w:sz w:val="26"/>
      <w:szCs w:val="26"/>
    </w:rPr>
  </w:style>
  <w:style w:type="character" w:customStyle="1" w:styleId="Heading3Char">
    <w:name w:val="Heading 3 Char"/>
    <w:basedOn w:val="DefaultParagraphFont"/>
    <w:link w:val="Heading3"/>
    <w:uiPriority w:val="1"/>
    <w:rsid w:val="008F2958"/>
    <w:rPr>
      <w:rFonts w:ascii="Arial" w:eastAsia="Arial" w:hAnsi="Arial"/>
      <w:b/>
      <w:bCs/>
      <w:sz w:val="24"/>
      <w:szCs w:val="21"/>
    </w:rPr>
  </w:style>
  <w:style w:type="character" w:customStyle="1" w:styleId="Heading4Char">
    <w:name w:val="Heading 4 Char"/>
    <w:basedOn w:val="DefaultParagraphFont"/>
    <w:link w:val="Heading4"/>
    <w:uiPriority w:val="9"/>
    <w:semiHidden/>
    <w:rsid w:val="00240EA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1"/>
    <w:rsid w:val="00EE0875"/>
    <w:rPr>
      <w:rFonts w:ascii="Arial" w:eastAsia="Verdana" w:hAnsi="Arial"/>
      <w:b/>
      <w:bCs/>
      <w:szCs w:val="16"/>
    </w:rPr>
  </w:style>
  <w:style w:type="paragraph" w:styleId="BodyText">
    <w:name w:val="Body Text"/>
    <w:basedOn w:val="Normal"/>
    <w:link w:val="BodyTextChar"/>
    <w:uiPriority w:val="1"/>
    <w:qFormat/>
    <w:rsid w:val="008F2958"/>
    <w:pPr>
      <w:tabs>
        <w:tab w:val="left" w:pos="426"/>
      </w:tabs>
      <w:spacing w:line="247" w:lineRule="auto"/>
      <w:ind w:left="408"/>
      <w:jc w:val="both"/>
    </w:pPr>
    <w:rPr>
      <w:rFonts w:ascii="Arial" w:eastAsia="Verdana" w:hAnsi="Arial" w:cs="Arial"/>
      <w:color w:val="000000" w:themeColor="text1"/>
      <w:spacing w:val="-1"/>
      <w:lang w:eastAsia="zh-SG"/>
    </w:rPr>
  </w:style>
  <w:style w:type="character" w:customStyle="1" w:styleId="BodyTextChar">
    <w:name w:val="Body Text Char"/>
    <w:basedOn w:val="DefaultParagraphFont"/>
    <w:link w:val="BodyText"/>
    <w:uiPriority w:val="1"/>
    <w:rsid w:val="008F2958"/>
    <w:rPr>
      <w:rFonts w:ascii="Arial" w:eastAsia="Verdana" w:hAnsi="Arial" w:cs="Arial"/>
      <w:color w:val="000000" w:themeColor="text1"/>
      <w:spacing w:val="-1"/>
      <w:lang w:eastAsia="zh-SG"/>
    </w:rPr>
  </w:style>
  <w:style w:type="paragraph" w:customStyle="1" w:styleId="TableParagraph">
    <w:name w:val="Table Paragraph"/>
    <w:basedOn w:val="Normal"/>
    <w:uiPriority w:val="1"/>
    <w:qFormat/>
    <w:rsid w:val="00240EAC"/>
  </w:style>
  <w:style w:type="character" w:styleId="Strong">
    <w:name w:val="Strong"/>
    <w:basedOn w:val="DefaultParagraphFont"/>
    <w:uiPriority w:val="22"/>
    <w:qFormat/>
    <w:rsid w:val="008D56E1"/>
    <w:rPr>
      <w:b/>
      <w:bCs/>
    </w:rPr>
  </w:style>
  <w:style w:type="paragraph" w:styleId="NormalWeb">
    <w:name w:val="Normal (Web)"/>
    <w:basedOn w:val="Normal"/>
    <w:uiPriority w:val="99"/>
    <w:unhideWhenUsed/>
    <w:rsid w:val="008D56E1"/>
    <w:pPr>
      <w:widowControl/>
    </w:pPr>
    <w:rPr>
      <w:rFonts w:ascii="Verdana" w:eastAsia="Times New Roman" w:hAnsi="Verdana" w:cs="Times New Roman"/>
      <w:sz w:val="24"/>
      <w:szCs w:val="24"/>
      <w:lang w:eastAsia="zh-CN"/>
    </w:rPr>
  </w:style>
  <w:style w:type="table" w:styleId="TableGrid">
    <w:name w:val="Table Grid"/>
    <w:basedOn w:val="TableNormal"/>
    <w:uiPriority w:val="59"/>
    <w:rsid w:val="009C7DE7"/>
    <w:pPr>
      <w:spacing w:after="0" w:line="240" w:lineRule="auto"/>
    </w:pPr>
    <w:rPr>
      <w:rFonts w:ascii="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Items">
    <w:name w:val="Line Items"/>
    <w:basedOn w:val="Normal"/>
    <w:rsid w:val="009C7DE7"/>
    <w:pPr>
      <w:widowControl/>
      <w:tabs>
        <w:tab w:val="num" w:pos="720"/>
      </w:tabs>
      <w:spacing w:before="60" w:after="60"/>
      <w:ind w:left="720" w:hanging="504"/>
    </w:pPr>
    <w:rPr>
      <w:rFonts w:ascii="Tahoma" w:eastAsia="SimSun" w:hAnsi="Tahoma" w:cs="Times New Roman"/>
      <w:sz w:val="20"/>
      <w:szCs w:val="20"/>
    </w:rPr>
  </w:style>
  <w:style w:type="character" w:customStyle="1" w:styleId="Heading2Char">
    <w:name w:val="Heading 2 Char"/>
    <w:basedOn w:val="DefaultParagraphFont"/>
    <w:link w:val="Heading2"/>
    <w:uiPriority w:val="9"/>
    <w:rsid w:val="000A4657"/>
    <w:rPr>
      <w:rFonts w:ascii="Arial" w:hAnsi="Arial" w:cs="Arial"/>
      <w:b/>
      <w:sz w:val="33"/>
      <w:lang w:val="en-US" w:eastAsia="zh-SG"/>
    </w:rPr>
  </w:style>
  <w:style w:type="paragraph" w:styleId="Subtitle">
    <w:name w:val="Subtitle"/>
    <w:basedOn w:val="BodyText"/>
    <w:next w:val="Normal"/>
    <w:link w:val="SubtitleChar"/>
    <w:uiPriority w:val="11"/>
    <w:qFormat/>
    <w:rsid w:val="00D533E0"/>
    <w:pPr>
      <w:ind w:right="406"/>
    </w:pPr>
    <w:rPr>
      <w:rFonts w:eastAsiaTheme="minorEastAsia"/>
      <w:color w:val="0070C0"/>
    </w:rPr>
  </w:style>
  <w:style w:type="character" w:customStyle="1" w:styleId="SubtitleChar">
    <w:name w:val="Subtitle Char"/>
    <w:basedOn w:val="DefaultParagraphFont"/>
    <w:link w:val="Subtitle"/>
    <w:uiPriority w:val="11"/>
    <w:rsid w:val="00D533E0"/>
    <w:rPr>
      <w:rFonts w:ascii="Arial" w:hAnsi="Arial" w:cs="Arial"/>
      <w:color w:val="0070C0"/>
      <w:spacing w:val="-1"/>
      <w:lang w:val="en-US" w:eastAsia="zh-SG"/>
    </w:rPr>
  </w:style>
  <w:style w:type="paragraph" w:styleId="NoSpacing">
    <w:name w:val="No Spacing"/>
    <w:link w:val="NoSpacingChar"/>
    <w:uiPriority w:val="1"/>
    <w:qFormat/>
    <w:rsid w:val="006A0DBC"/>
    <w:pPr>
      <w:spacing w:after="0" w:line="240" w:lineRule="auto"/>
    </w:pPr>
    <w:rPr>
      <w:rFonts w:eastAsiaTheme="minorHAnsi"/>
    </w:rPr>
  </w:style>
  <w:style w:type="paragraph" w:customStyle="1" w:styleId="Default">
    <w:name w:val="Default"/>
    <w:rsid w:val="0088673A"/>
    <w:pPr>
      <w:autoSpaceDE w:val="0"/>
      <w:autoSpaceDN w:val="0"/>
      <w:adjustRightInd w:val="0"/>
      <w:spacing w:after="0" w:line="240" w:lineRule="auto"/>
    </w:pPr>
    <w:rPr>
      <w:rFonts w:ascii="Arial" w:eastAsia="Times New Roman" w:hAnsi="Arial" w:cs="Arial"/>
      <w:color w:val="000000"/>
      <w:sz w:val="24"/>
      <w:szCs w:val="24"/>
      <w:lang w:eastAsia="en-SG"/>
    </w:rPr>
  </w:style>
  <w:style w:type="character" w:styleId="CommentReference">
    <w:name w:val="annotation reference"/>
    <w:basedOn w:val="DefaultParagraphFont"/>
    <w:uiPriority w:val="99"/>
    <w:semiHidden/>
    <w:unhideWhenUsed/>
    <w:rsid w:val="00682117"/>
    <w:rPr>
      <w:sz w:val="16"/>
      <w:szCs w:val="16"/>
    </w:rPr>
  </w:style>
  <w:style w:type="paragraph" w:styleId="CommentText">
    <w:name w:val="annotation text"/>
    <w:basedOn w:val="Normal"/>
    <w:link w:val="CommentTextChar"/>
    <w:uiPriority w:val="99"/>
    <w:semiHidden/>
    <w:unhideWhenUsed/>
    <w:rsid w:val="00682117"/>
    <w:rPr>
      <w:sz w:val="20"/>
      <w:szCs w:val="20"/>
    </w:rPr>
  </w:style>
  <w:style w:type="character" w:customStyle="1" w:styleId="CommentTextChar">
    <w:name w:val="Comment Text Char"/>
    <w:basedOn w:val="DefaultParagraphFont"/>
    <w:link w:val="CommentText"/>
    <w:uiPriority w:val="99"/>
    <w:semiHidden/>
    <w:rsid w:val="00682117"/>
    <w:rPr>
      <w:sz w:val="20"/>
      <w:szCs w:val="20"/>
      <w:lang w:val="en-US"/>
    </w:rPr>
  </w:style>
  <w:style w:type="paragraph" w:styleId="CommentSubject">
    <w:name w:val="annotation subject"/>
    <w:basedOn w:val="CommentText"/>
    <w:next w:val="CommentText"/>
    <w:link w:val="CommentSubjectChar"/>
    <w:uiPriority w:val="99"/>
    <w:semiHidden/>
    <w:unhideWhenUsed/>
    <w:rsid w:val="00682117"/>
    <w:rPr>
      <w:b/>
      <w:bCs/>
    </w:rPr>
  </w:style>
  <w:style w:type="character" w:customStyle="1" w:styleId="CommentSubjectChar">
    <w:name w:val="Comment Subject Char"/>
    <w:basedOn w:val="CommentTextChar"/>
    <w:link w:val="CommentSubject"/>
    <w:uiPriority w:val="99"/>
    <w:semiHidden/>
    <w:rsid w:val="00682117"/>
    <w:rPr>
      <w:b/>
      <w:bCs/>
      <w:sz w:val="20"/>
      <w:szCs w:val="20"/>
      <w:lang w:val="en-US"/>
    </w:rPr>
  </w:style>
  <w:style w:type="paragraph" w:customStyle="1" w:styleId="TableText-TextLeft">
    <w:name w:val="Table Text - Text Left"/>
    <w:basedOn w:val="BodyText"/>
    <w:next w:val="Normal"/>
    <w:autoRedefine/>
    <w:uiPriority w:val="99"/>
    <w:rsid w:val="007C4CA3"/>
    <w:pPr>
      <w:widowControl/>
      <w:tabs>
        <w:tab w:val="clear" w:pos="426"/>
        <w:tab w:val="left" w:pos="567"/>
        <w:tab w:val="left" w:pos="1134"/>
        <w:tab w:val="left" w:pos="1418"/>
      </w:tabs>
      <w:spacing w:before="120" w:after="120" w:line="240" w:lineRule="auto"/>
      <w:ind w:left="0"/>
      <w:jc w:val="left"/>
    </w:pPr>
    <w:rPr>
      <w:rFonts w:ascii="Gill Sans MT" w:eastAsia="Times New Roman" w:hAnsi="Gill Sans MT"/>
      <w:color w:val="auto"/>
      <w:spacing w:val="0"/>
      <w:lang w:val="en-AU" w:eastAsia="en-US"/>
    </w:rPr>
  </w:style>
  <w:style w:type="paragraph" w:customStyle="1" w:styleId="TableText-TextRight">
    <w:name w:val="Table Text - Text Right"/>
    <w:basedOn w:val="Normal"/>
    <w:link w:val="TableText-TextRightCharChar"/>
    <w:uiPriority w:val="99"/>
    <w:rsid w:val="007C4CA3"/>
    <w:pPr>
      <w:framePr w:wrap="around" w:vAnchor="text" w:hAnchor="text" w:y="1"/>
      <w:widowControl/>
      <w:tabs>
        <w:tab w:val="left" w:pos="142"/>
      </w:tabs>
      <w:spacing w:before="120" w:after="120"/>
      <w:ind w:right="113"/>
      <w:jc w:val="right"/>
    </w:pPr>
    <w:rPr>
      <w:rFonts w:ascii="Gill Sans MT" w:eastAsia="Times New Roman" w:hAnsi="Gill Sans MT" w:cs="Arial"/>
      <w:b/>
      <w:lang w:val="en-AU"/>
    </w:rPr>
  </w:style>
  <w:style w:type="character" w:customStyle="1" w:styleId="TableText-TextRightCharChar">
    <w:name w:val="Table Text - Text Right Char Char"/>
    <w:basedOn w:val="DefaultParagraphFont"/>
    <w:link w:val="TableText-TextRight"/>
    <w:uiPriority w:val="99"/>
    <w:locked/>
    <w:rsid w:val="007C4CA3"/>
    <w:rPr>
      <w:rFonts w:ascii="Gill Sans MT" w:eastAsia="Times New Roman" w:hAnsi="Gill Sans MT" w:cs="Arial"/>
      <w:b/>
      <w:lang w:val="en-AU"/>
    </w:rPr>
  </w:style>
  <w:style w:type="paragraph" w:customStyle="1" w:styleId="StyleArial11ptJustifiedAfter6pt">
    <w:name w:val="Style Arial 11 pt Justified After:  6 pt"/>
    <w:basedOn w:val="Normal"/>
    <w:rsid w:val="00C233B1"/>
    <w:pPr>
      <w:widowControl/>
      <w:spacing w:after="120"/>
      <w:jc w:val="both"/>
    </w:pPr>
    <w:rPr>
      <w:rFonts w:ascii="Georgia" w:eastAsia="Times New Roman" w:hAnsi="Georgia" w:cs="Georgia"/>
      <w:lang w:val="en-AU"/>
    </w:rPr>
  </w:style>
  <w:style w:type="character" w:customStyle="1" w:styleId="notbold">
    <w:name w:val="notbold"/>
    <w:basedOn w:val="DefaultParagraphFont"/>
    <w:rsid w:val="00C233B1"/>
  </w:style>
  <w:style w:type="paragraph" w:styleId="Revision">
    <w:name w:val="Revision"/>
    <w:hidden/>
    <w:uiPriority w:val="99"/>
    <w:semiHidden/>
    <w:rsid w:val="00DC5DAF"/>
    <w:pPr>
      <w:spacing w:after="0" w:line="240" w:lineRule="auto"/>
    </w:pPr>
  </w:style>
  <w:style w:type="table" w:styleId="TableTheme">
    <w:name w:val="Table Theme"/>
    <w:basedOn w:val="TableNormal"/>
    <w:uiPriority w:val="99"/>
    <w:rsid w:val="00071138"/>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055D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746B2B"/>
    <w:pPr>
      <w:spacing w:after="200"/>
    </w:pPr>
    <w:rPr>
      <w:i/>
      <w:iCs/>
      <w:color w:val="1F497D" w:themeColor="text2"/>
      <w:sz w:val="18"/>
      <w:szCs w:val="18"/>
    </w:rPr>
  </w:style>
  <w:style w:type="table" w:styleId="PlainTable1">
    <w:name w:val="Plain Table 1"/>
    <w:basedOn w:val="TableNormal"/>
    <w:uiPriority w:val="41"/>
    <w:rsid w:val="009D57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rsid w:val="00701BB5"/>
    <w:rPr>
      <w:color w:val="808080"/>
    </w:rPr>
  </w:style>
  <w:style w:type="character" w:customStyle="1" w:styleId="NoSpacingChar">
    <w:name w:val="No Spacing Char"/>
    <w:basedOn w:val="DefaultParagraphFont"/>
    <w:link w:val="NoSpacing"/>
    <w:uiPriority w:val="1"/>
    <w:rsid w:val="004059E0"/>
    <w:rPr>
      <w:rFonts w:eastAsiaTheme="minorHAnsi"/>
    </w:rPr>
  </w:style>
  <w:style w:type="table" w:styleId="TableGridLight">
    <w:name w:val="Grid Table Light"/>
    <w:basedOn w:val="TableNormal"/>
    <w:uiPriority w:val="40"/>
    <w:rsid w:val="001019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Serif">
    <w:name w:val="Body Text (Serif)"/>
    <w:basedOn w:val="BodyText"/>
    <w:link w:val="BodyTextSerifChar"/>
    <w:uiPriority w:val="1"/>
    <w:qFormat/>
    <w:rsid w:val="00DD38D7"/>
    <w:pPr>
      <w:ind w:left="0"/>
    </w:pPr>
    <w:rPr>
      <w:rFonts w:ascii="Times New Roman" w:hAnsi="Times New Roman"/>
    </w:rPr>
  </w:style>
  <w:style w:type="paragraph" w:customStyle="1" w:styleId="CaptionSanSerif">
    <w:name w:val="Caption (San Serif)"/>
    <w:basedOn w:val="Caption"/>
    <w:link w:val="CaptionSanSerifChar"/>
    <w:uiPriority w:val="1"/>
    <w:qFormat/>
    <w:rsid w:val="00D875CA"/>
    <w:pPr>
      <w:keepNext/>
      <w:jc w:val="center"/>
    </w:pPr>
    <w:rPr>
      <w:rFonts w:ascii="Arial" w:hAnsi="Arial"/>
      <w:i w:val="0"/>
      <w:color w:val="auto"/>
    </w:rPr>
  </w:style>
  <w:style w:type="character" w:customStyle="1" w:styleId="BodyTextSerifChar">
    <w:name w:val="Body Text (Serif) Char"/>
    <w:basedOn w:val="BodyTextChar"/>
    <w:link w:val="BodyTextSerif"/>
    <w:uiPriority w:val="1"/>
    <w:rsid w:val="00DD38D7"/>
    <w:rPr>
      <w:rFonts w:ascii="Times New Roman" w:eastAsia="Verdana" w:hAnsi="Times New Roman" w:cs="Arial"/>
      <w:color w:val="000000" w:themeColor="text1"/>
      <w:spacing w:val="-1"/>
      <w:lang w:eastAsia="zh-SG"/>
    </w:rPr>
  </w:style>
  <w:style w:type="character" w:customStyle="1" w:styleId="CaptionSanSerifChar">
    <w:name w:val="Caption (San Serif) Char"/>
    <w:basedOn w:val="BodyTextChar"/>
    <w:link w:val="CaptionSanSerif"/>
    <w:uiPriority w:val="1"/>
    <w:rsid w:val="00D875CA"/>
    <w:rPr>
      <w:rFonts w:ascii="Arial" w:eastAsia="Verdana" w:hAnsi="Arial" w:cs="Arial"/>
      <w:iCs/>
      <w:color w:val="000000" w:themeColor="text1"/>
      <w:spacing w:val="-1"/>
      <w:sz w:val="18"/>
      <w:szCs w:val="18"/>
      <w:lang w:eastAsia="zh-SG"/>
    </w:rPr>
  </w:style>
  <w:style w:type="character" w:styleId="UnresolvedMention">
    <w:name w:val="Unresolved Mention"/>
    <w:basedOn w:val="DefaultParagraphFont"/>
    <w:uiPriority w:val="99"/>
    <w:semiHidden/>
    <w:unhideWhenUsed/>
    <w:rsid w:val="00C34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96875">
      <w:bodyDiv w:val="1"/>
      <w:marLeft w:val="0"/>
      <w:marRight w:val="0"/>
      <w:marTop w:val="0"/>
      <w:marBottom w:val="0"/>
      <w:divBdr>
        <w:top w:val="none" w:sz="0" w:space="0" w:color="auto"/>
        <w:left w:val="none" w:sz="0" w:space="0" w:color="auto"/>
        <w:bottom w:val="none" w:sz="0" w:space="0" w:color="auto"/>
        <w:right w:val="none" w:sz="0" w:space="0" w:color="auto"/>
      </w:divBdr>
      <w:divsChild>
        <w:div w:id="1590233971">
          <w:marLeft w:val="150"/>
          <w:marRight w:val="150"/>
          <w:marTop w:val="0"/>
          <w:marBottom w:val="0"/>
          <w:divBdr>
            <w:top w:val="none" w:sz="0" w:space="0" w:color="auto"/>
            <w:left w:val="none" w:sz="0" w:space="0" w:color="auto"/>
            <w:bottom w:val="none" w:sz="0" w:space="0" w:color="auto"/>
            <w:right w:val="none" w:sz="0" w:space="0" w:color="auto"/>
          </w:divBdr>
          <w:divsChild>
            <w:div w:id="413743868">
              <w:marLeft w:val="0"/>
              <w:marRight w:val="0"/>
              <w:marTop w:val="0"/>
              <w:marBottom w:val="0"/>
              <w:divBdr>
                <w:top w:val="none" w:sz="0" w:space="0" w:color="auto"/>
                <w:left w:val="none" w:sz="0" w:space="0" w:color="auto"/>
                <w:bottom w:val="none" w:sz="0" w:space="0" w:color="auto"/>
                <w:right w:val="none" w:sz="0" w:space="0" w:color="auto"/>
              </w:divBdr>
              <w:divsChild>
                <w:div w:id="217664461">
                  <w:marLeft w:val="0"/>
                  <w:marRight w:val="0"/>
                  <w:marTop w:val="0"/>
                  <w:marBottom w:val="0"/>
                  <w:divBdr>
                    <w:top w:val="none" w:sz="0" w:space="0" w:color="auto"/>
                    <w:left w:val="none" w:sz="0" w:space="0" w:color="auto"/>
                    <w:bottom w:val="none" w:sz="0" w:space="0" w:color="auto"/>
                    <w:right w:val="none" w:sz="0" w:space="0" w:color="auto"/>
                  </w:divBdr>
                </w:div>
                <w:div w:id="1181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73061">
      <w:bodyDiv w:val="1"/>
      <w:marLeft w:val="0"/>
      <w:marRight w:val="0"/>
      <w:marTop w:val="0"/>
      <w:marBottom w:val="0"/>
      <w:divBdr>
        <w:top w:val="none" w:sz="0" w:space="0" w:color="auto"/>
        <w:left w:val="none" w:sz="0" w:space="0" w:color="auto"/>
        <w:bottom w:val="none" w:sz="0" w:space="0" w:color="auto"/>
        <w:right w:val="none" w:sz="0" w:space="0" w:color="auto"/>
      </w:divBdr>
      <w:divsChild>
        <w:div w:id="843595354">
          <w:marLeft w:val="274"/>
          <w:marRight w:val="0"/>
          <w:marTop w:val="0"/>
          <w:marBottom w:val="0"/>
          <w:divBdr>
            <w:top w:val="none" w:sz="0" w:space="0" w:color="auto"/>
            <w:left w:val="none" w:sz="0" w:space="0" w:color="auto"/>
            <w:bottom w:val="none" w:sz="0" w:space="0" w:color="auto"/>
            <w:right w:val="none" w:sz="0" w:space="0" w:color="auto"/>
          </w:divBdr>
        </w:div>
      </w:divsChild>
    </w:div>
    <w:div w:id="482700111">
      <w:bodyDiv w:val="1"/>
      <w:marLeft w:val="0"/>
      <w:marRight w:val="0"/>
      <w:marTop w:val="0"/>
      <w:marBottom w:val="0"/>
      <w:divBdr>
        <w:top w:val="none" w:sz="0" w:space="0" w:color="auto"/>
        <w:left w:val="none" w:sz="0" w:space="0" w:color="auto"/>
        <w:bottom w:val="none" w:sz="0" w:space="0" w:color="auto"/>
        <w:right w:val="none" w:sz="0" w:space="0" w:color="auto"/>
      </w:divBdr>
      <w:divsChild>
        <w:div w:id="2088729044">
          <w:marLeft w:val="150"/>
          <w:marRight w:val="150"/>
          <w:marTop w:val="0"/>
          <w:marBottom w:val="0"/>
          <w:divBdr>
            <w:top w:val="none" w:sz="0" w:space="0" w:color="auto"/>
            <w:left w:val="none" w:sz="0" w:space="0" w:color="auto"/>
            <w:bottom w:val="none" w:sz="0" w:space="0" w:color="auto"/>
            <w:right w:val="none" w:sz="0" w:space="0" w:color="auto"/>
          </w:divBdr>
        </w:div>
      </w:divsChild>
    </w:div>
    <w:div w:id="483084297">
      <w:bodyDiv w:val="1"/>
      <w:marLeft w:val="0"/>
      <w:marRight w:val="0"/>
      <w:marTop w:val="0"/>
      <w:marBottom w:val="0"/>
      <w:divBdr>
        <w:top w:val="none" w:sz="0" w:space="0" w:color="auto"/>
        <w:left w:val="none" w:sz="0" w:space="0" w:color="auto"/>
        <w:bottom w:val="none" w:sz="0" w:space="0" w:color="auto"/>
        <w:right w:val="none" w:sz="0" w:space="0" w:color="auto"/>
      </w:divBdr>
    </w:div>
    <w:div w:id="566576591">
      <w:bodyDiv w:val="1"/>
      <w:marLeft w:val="0"/>
      <w:marRight w:val="0"/>
      <w:marTop w:val="0"/>
      <w:marBottom w:val="0"/>
      <w:divBdr>
        <w:top w:val="none" w:sz="0" w:space="0" w:color="auto"/>
        <w:left w:val="none" w:sz="0" w:space="0" w:color="auto"/>
        <w:bottom w:val="none" w:sz="0" w:space="0" w:color="auto"/>
        <w:right w:val="none" w:sz="0" w:space="0" w:color="auto"/>
      </w:divBdr>
      <w:divsChild>
        <w:div w:id="1359508684">
          <w:marLeft w:val="150"/>
          <w:marRight w:val="150"/>
          <w:marTop w:val="0"/>
          <w:marBottom w:val="0"/>
          <w:divBdr>
            <w:top w:val="none" w:sz="0" w:space="0" w:color="auto"/>
            <w:left w:val="none" w:sz="0" w:space="0" w:color="auto"/>
            <w:bottom w:val="none" w:sz="0" w:space="0" w:color="auto"/>
            <w:right w:val="none" w:sz="0" w:space="0" w:color="auto"/>
          </w:divBdr>
          <w:divsChild>
            <w:div w:id="616252856">
              <w:marLeft w:val="0"/>
              <w:marRight w:val="0"/>
              <w:marTop w:val="0"/>
              <w:marBottom w:val="0"/>
              <w:divBdr>
                <w:top w:val="none" w:sz="0" w:space="0" w:color="auto"/>
                <w:left w:val="none" w:sz="0" w:space="0" w:color="auto"/>
                <w:bottom w:val="none" w:sz="0" w:space="0" w:color="auto"/>
                <w:right w:val="none" w:sz="0" w:space="0" w:color="auto"/>
              </w:divBdr>
              <w:divsChild>
                <w:div w:id="1276013615">
                  <w:marLeft w:val="0"/>
                  <w:marRight w:val="0"/>
                  <w:marTop w:val="0"/>
                  <w:marBottom w:val="0"/>
                  <w:divBdr>
                    <w:top w:val="none" w:sz="0" w:space="0" w:color="auto"/>
                    <w:left w:val="none" w:sz="0" w:space="0" w:color="auto"/>
                    <w:bottom w:val="none" w:sz="0" w:space="0" w:color="auto"/>
                    <w:right w:val="none" w:sz="0" w:space="0" w:color="auto"/>
                  </w:divBdr>
                </w:div>
                <w:div w:id="18820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42697">
      <w:bodyDiv w:val="1"/>
      <w:marLeft w:val="0"/>
      <w:marRight w:val="0"/>
      <w:marTop w:val="0"/>
      <w:marBottom w:val="0"/>
      <w:divBdr>
        <w:top w:val="none" w:sz="0" w:space="0" w:color="auto"/>
        <w:left w:val="none" w:sz="0" w:space="0" w:color="auto"/>
        <w:bottom w:val="none" w:sz="0" w:space="0" w:color="auto"/>
        <w:right w:val="none" w:sz="0" w:space="0" w:color="auto"/>
      </w:divBdr>
      <w:divsChild>
        <w:div w:id="872578659">
          <w:marLeft w:val="150"/>
          <w:marRight w:val="150"/>
          <w:marTop w:val="0"/>
          <w:marBottom w:val="0"/>
          <w:divBdr>
            <w:top w:val="none" w:sz="0" w:space="0" w:color="auto"/>
            <w:left w:val="none" w:sz="0" w:space="0" w:color="auto"/>
            <w:bottom w:val="none" w:sz="0" w:space="0" w:color="auto"/>
            <w:right w:val="none" w:sz="0" w:space="0" w:color="auto"/>
          </w:divBdr>
          <w:divsChild>
            <w:div w:id="199821984">
              <w:marLeft w:val="0"/>
              <w:marRight w:val="0"/>
              <w:marTop w:val="0"/>
              <w:marBottom w:val="0"/>
              <w:divBdr>
                <w:top w:val="none" w:sz="0" w:space="0" w:color="auto"/>
                <w:left w:val="none" w:sz="0" w:space="0" w:color="auto"/>
                <w:bottom w:val="none" w:sz="0" w:space="0" w:color="auto"/>
                <w:right w:val="none" w:sz="0" w:space="0" w:color="auto"/>
              </w:divBdr>
              <w:divsChild>
                <w:div w:id="1259675254">
                  <w:marLeft w:val="0"/>
                  <w:marRight w:val="0"/>
                  <w:marTop w:val="0"/>
                  <w:marBottom w:val="0"/>
                  <w:divBdr>
                    <w:top w:val="none" w:sz="0" w:space="0" w:color="auto"/>
                    <w:left w:val="none" w:sz="0" w:space="0" w:color="auto"/>
                    <w:bottom w:val="none" w:sz="0" w:space="0" w:color="auto"/>
                    <w:right w:val="none" w:sz="0" w:space="0" w:color="auto"/>
                  </w:divBdr>
                </w:div>
                <w:div w:id="515656643">
                  <w:marLeft w:val="0"/>
                  <w:marRight w:val="0"/>
                  <w:marTop w:val="0"/>
                  <w:marBottom w:val="0"/>
                  <w:divBdr>
                    <w:top w:val="none" w:sz="0" w:space="0" w:color="auto"/>
                    <w:left w:val="none" w:sz="0" w:space="0" w:color="auto"/>
                    <w:bottom w:val="none" w:sz="0" w:space="0" w:color="auto"/>
                    <w:right w:val="none" w:sz="0" w:space="0" w:color="auto"/>
                  </w:divBdr>
                </w:div>
                <w:div w:id="170799439">
                  <w:marLeft w:val="0"/>
                  <w:marRight w:val="0"/>
                  <w:marTop w:val="0"/>
                  <w:marBottom w:val="0"/>
                  <w:divBdr>
                    <w:top w:val="none" w:sz="0" w:space="0" w:color="auto"/>
                    <w:left w:val="none" w:sz="0" w:space="0" w:color="auto"/>
                    <w:bottom w:val="none" w:sz="0" w:space="0" w:color="auto"/>
                    <w:right w:val="none" w:sz="0" w:space="0" w:color="auto"/>
                  </w:divBdr>
                </w:div>
                <w:div w:id="736127032">
                  <w:marLeft w:val="0"/>
                  <w:marRight w:val="0"/>
                  <w:marTop w:val="0"/>
                  <w:marBottom w:val="0"/>
                  <w:divBdr>
                    <w:top w:val="none" w:sz="0" w:space="0" w:color="auto"/>
                    <w:left w:val="none" w:sz="0" w:space="0" w:color="auto"/>
                    <w:bottom w:val="none" w:sz="0" w:space="0" w:color="auto"/>
                    <w:right w:val="none" w:sz="0" w:space="0" w:color="auto"/>
                  </w:divBdr>
                </w:div>
                <w:div w:id="16493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5390">
      <w:bodyDiv w:val="1"/>
      <w:marLeft w:val="0"/>
      <w:marRight w:val="0"/>
      <w:marTop w:val="0"/>
      <w:marBottom w:val="0"/>
      <w:divBdr>
        <w:top w:val="none" w:sz="0" w:space="0" w:color="auto"/>
        <w:left w:val="none" w:sz="0" w:space="0" w:color="auto"/>
        <w:bottom w:val="none" w:sz="0" w:space="0" w:color="auto"/>
        <w:right w:val="none" w:sz="0" w:space="0" w:color="auto"/>
      </w:divBdr>
      <w:divsChild>
        <w:div w:id="900407721">
          <w:marLeft w:val="150"/>
          <w:marRight w:val="150"/>
          <w:marTop w:val="0"/>
          <w:marBottom w:val="0"/>
          <w:divBdr>
            <w:top w:val="none" w:sz="0" w:space="0" w:color="auto"/>
            <w:left w:val="none" w:sz="0" w:space="0" w:color="auto"/>
            <w:bottom w:val="none" w:sz="0" w:space="0" w:color="auto"/>
            <w:right w:val="none" w:sz="0" w:space="0" w:color="auto"/>
          </w:divBdr>
          <w:divsChild>
            <w:div w:id="1867672498">
              <w:marLeft w:val="0"/>
              <w:marRight w:val="0"/>
              <w:marTop w:val="0"/>
              <w:marBottom w:val="0"/>
              <w:divBdr>
                <w:top w:val="none" w:sz="0" w:space="0" w:color="auto"/>
                <w:left w:val="none" w:sz="0" w:space="0" w:color="auto"/>
                <w:bottom w:val="none" w:sz="0" w:space="0" w:color="auto"/>
                <w:right w:val="none" w:sz="0" w:space="0" w:color="auto"/>
              </w:divBdr>
              <w:divsChild>
                <w:div w:id="798113736">
                  <w:marLeft w:val="0"/>
                  <w:marRight w:val="0"/>
                  <w:marTop w:val="0"/>
                  <w:marBottom w:val="0"/>
                  <w:divBdr>
                    <w:top w:val="none" w:sz="0" w:space="0" w:color="auto"/>
                    <w:left w:val="none" w:sz="0" w:space="0" w:color="auto"/>
                    <w:bottom w:val="none" w:sz="0" w:space="0" w:color="auto"/>
                    <w:right w:val="none" w:sz="0" w:space="0" w:color="auto"/>
                  </w:divBdr>
                </w:div>
                <w:div w:id="1857840690">
                  <w:marLeft w:val="0"/>
                  <w:marRight w:val="0"/>
                  <w:marTop w:val="0"/>
                  <w:marBottom w:val="0"/>
                  <w:divBdr>
                    <w:top w:val="none" w:sz="0" w:space="0" w:color="auto"/>
                    <w:left w:val="none" w:sz="0" w:space="0" w:color="auto"/>
                    <w:bottom w:val="none" w:sz="0" w:space="0" w:color="auto"/>
                    <w:right w:val="none" w:sz="0" w:space="0" w:color="auto"/>
                  </w:divBdr>
                </w:div>
                <w:div w:id="839079332">
                  <w:marLeft w:val="0"/>
                  <w:marRight w:val="0"/>
                  <w:marTop w:val="0"/>
                  <w:marBottom w:val="0"/>
                  <w:divBdr>
                    <w:top w:val="none" w:sz="0" w:space="0" w:color="auto"/>
                    <w:left w:val="none" w:sz="0" w:space="0" w:color="auto"/>
                    <w:bottom w:val="none" w:sz="0" w:space="0" w:color="auto"/>
                    <w:right w:val="none" w:sz="0" w:space="0" w:color="auto"/>
                  </w:divBdr>
                </w:div>
                <w:div w:id="348799667">
                  <w:marLeft w:val="0"/>
                  <w:marRight w:val="0"/>
                  <w:marTop w:val="0"/>
                  <w:marBottom w:val="0"/>
                  <w:divBdr>
                    <w:top w:val="none" w:sz="0" w:space="0" w:color="auto"/>
                    <w:left w:val="none" w:sz="0" w:space="0" w:color="auto"/>
                    <w:bottom w:val="none" w:sz="0" w:space="0" w:color="auto"/>
                    <w:right w:val="none" w:sz="0" w:space="0" w:color="auto"/>
                  </w:divBdr>
                </w:div>
                <w:div w:id="2042975761">
                  <w:marLeft w:val="0"/>
                  <w:marRight w:val="0"/>
                  <w:marTop w:val="0"/>
                  <w:marBottom w:val="0"/>
                  <w:divBdr>
                    <w:top w:val="none" w:sz="0" w:space="0" w:color="auto"/>
                    <w:left w:val="none" w:sz="0" w:space="0" w:color="auto"/>
                    <w:bottom w:val="none" w:sz="0" w:space="0" w:color="auto"/>
                    <w:right w:val="none" w:sz="0" w:space="0" w:color="auto"/>
                  </w:divBdr>
                </w:div>
                <w:div w:id="1492603872">
                  <w:marLeft w:val="0"/>
                  <w:marRight w:val="0"/>
                  <w:marTop w:val="0"/>
                  <w:marBottom w:val="0"/>
                  <w:divBdr>
                    <w:top w:val="none" w:sz="0" w:space="0" w:color="auto"/>
                    <w:left w:val="none" w:sz="0" w:space="0" w:color="auto"/>
                    <w:bottom w:val="none" w:sz="0" w:space="0" w:color="auto"/>
                    <w:right w:val="none" w:sz="0" w:space="0" w:color="auto"/>
                  </w:divBdr>
                </w:div>
                <w:div w:id="1730035670">
                  <w:marLeft w:val="0"/>
                  <w:marRight w:val="0"/>
                  <w:marTop w:val="0"/>
                  <w:marBottom w:val="0"/>
                  <w:divBdr>
                    <w:top w:val="none" w:sz="0" w:space="0" w:color="auto"/>
                    <w:left w:val="none" w:sz="0" w:space="0" w:color="auto"/>
                    <w:bottom w:val="none" w:sz="0" w:space="0" w:color="auto"/>
                    <w:right w:val="none" w:sz="0" w:space="0" w:color="auto"/>
                  </w:divBdr>
                </w:div>
                <w:div w:id="854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75687">
      <w:bodyDiv w:val="1"/>
      <w:marLeft w:val="0"/>
      <w:marRight w:val="0"/>
      <w:marTop w:val="0"/>
      <w:marBottom w:val="0"/>
      <w:divBdr>
        <w:top w:val="none" w:sz="0" w:space="0" w:color="auto"/>
        <w:left w:val="none" w:sz="0" w:space="0" w:color="auto"/>
        <w:bottom w:val="none" w:sz="0" w:space="0" w:color="auto"/>
        <w:right w:val="none" w:sz="0" w:space="0" w:color="auto"/>
      </w:divBdr>
      <w:divsChild>
        <w:div w:id="230888483">
          <w:marLeft w:val="150"/>
          <w:marRight w:val="150"/>
          <w:marTop w:val="0"/>
          <w:marBottom w:val="0"/>
          <w:divBdr>
            <w:top w:val="none" w:sz="0" w:space="0" w:color="auto"/>
            <w:left w:val="none" w:sz="0" w:space="0" w:color="auto"/>
            <w:bottom w:val="none" w:sz="0" w:space="0" w:color="auto"/>
            <w:right w:val="none" w:sz="0" w:space="0" w:color="auto"/>
          </w:divBdr>
          <w:divsChild>
            <w:div w:id="1590847862">
              <w:marLeft w:val="0"/>
              <w:marRight w:val="0"/>
              <w:marTop w:val="0"/>
              <w:marBottom w:val="0"/>
              <w:divBdr>
                <w:top w:val="none" w:sz="0" w:space="0" w:color="auto"/>
                <w:left w:val="none" w:sz="0" w:space="0" w:color="auto"/>
                <w:bottom w:val="none" w:sz="0" w:space="0" w:color="auto"/>
                <w:right w:val="none" w:sz="0" w:space="0" w:color="auto"/>
              </w:divBdr>
              <w:divsChild>
                <w:div w:id="601033019">
                  <w:marLeft w:val="0"/>
                  <w:marRight w:val="0"/>
                  <w:marTop w:val="0"/>
                  <w:marBottom w:val="0"/>
                  <w:divBdr>
                    <w:top w:val="none" w:sz="0" w:space="0" w:color="auto"/>
                    <w:left w:val="none" w:sz="0" w:space="0" w:color="auto"/>
                    <w:bottom w:val="none" w:sz="0" w:space="0" w:color="auto"/>
                    <w:right w:val="none" w:sz="0" w:space="0" w:color="auto"/>
                  </w:divBdr>
                </w:div>
                <w:div w:id="346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8010">
      <w:bodyDiv w:val="1"/>
      <w:marLeft w:val="0"/>
      <w:marRight w:val="0"/>
      <w:marTop w:val="0"/>
      <w:marBottom w:val="0"/>
      <w:divBdr>
        <w:top w:val="none" w:sz="0" w:space="0" w:color="auto"/>
        <w:left w:val="none" w:sz="0" w:space="0" w:color="auto"/>
        <w:bottom w:val="none" w:sz="0" w:space="0" w:color="auto"/>
        <w:right w:val="none" w:sz="0" w:space="0" w:color="auto"/>
      </w:divBdr>
    </w:div>
    <w:div w:id="917716845">
      <w:bodyDiv w:val="1"/>
      <w:marLeft w:val="0"/>
      <w:marRight w:val="0"/>
      <w:marTop w:val="0"/>
      <w:marBottom w:val="0"/>
      <w:divBdr>
        <w:top w:val="none" w:sz="0" w:space="0" w:color="auto"/>
        <w:left w:val="none" w:sz="0" w:space="0" w:color="auto"/>
        <w:bottom w:val="none" w:sz="0" w:space="0" w:color="auto"/>
        <w:right w:val="none" w:sz="0" w:space="0" w:color="auto"/>
      </w:divBdr>
    </w:div>
    <w:div w:id="1005787824">
      <w:bodyDiv w:val="1"/>
      <w:marLeft w:val="0"/>
      <w:marRight w:val="0"/>
      <w:marTop w:val="0"/>
      <w:marBottom w:val="0"/>
      <w:divBdr>
        <w:top w:val="none" w:sz="0" w:space="0" w:color="auto"/>
        <w:left w:val="none" w:sz="0" w:space="0" w:color="auto"/>
        <w:bottom w:val="none" w:sz="0" w:space="0" w:color="auto"/>
        <w:right w:val="none" w:sz="0" w:space="0" w:color="auto"/>
      </w:divBdr>
      <w:divsChild>
        <w:div w:id="1403602703">
          <w:marLeft w:val="150"/>
          <w:marRight w:val="150"/>
          <w:marTop w:val="0"/>
          <w:marBottom w:val="0"/>
          <w:divBdr>
            <w:top w:val="none" w:sz="0" w:space="0" w:color="auto"/>
            <w:left w:val="none" w:sz="0" w:space="0" w:color="auto"/>
            <w:bottom w:val="none" w:sz="0" w:space="0" w:color="auto"/>
            <w:right w:val="none" w:sz="0" w:space="0" w:color="auto"/>
          </w:divBdr>
        </w:div>
      </w:divsChild>
    </w:div>
    <w:div w:id="1031539378">
      <w:bodyDiv w:val="1"/>
      <w:marLeft w:val="0"/>
      <w:marRight w:val="0"/>
      <w:marTop w:val="0"/>
      <w:marBottom w:val="0"/>
      <w:divBdr>
        <w:top w:val="none" w:sz="0" w:space="0" w:color="auto"/>
        <w:left w:val="none" w:sz="0" w:space="0" w:color="auto"/>
        <w:bottom w:val="none" w:sz="0" w:space="0" w:color="auto"/>
        <w:right w:val="none" w:sz="0" w:space="0" w:color="auto"/>
      </w:divBdr>
    </w:div>
    <w:div w:id="1138374922">
      <w:bodyDiv w:val="1"/>
      <w:marLeft w:val="0"/>
      <w:marRight w:val="0"/>
      <w:marTop w:val="0"/>
      <w:marBottom w:val="0"/>
      <w:divBdr>
        <w:top w:val="none" w:sz="0" w:space="0" w:color="auto"/>
        <w:left w:val="none" w:sz="0" w:space="0" w:color="auto"/>
        <w:bottom w:val="none" w:sz="0" w:space="0" w:color="auto"/>
        <w:right w:val="none" w:sz="0" w:space="0" w:color="auto"/>
      </w:divBdr>
    </w:div>
    <w:div w:id="1285428087">
      <w:bodyDiv w:val="1"/>
      <w:marLeft w:val="0"/>
      <w:marRight w:val="0"/>
      <w:marTop w:val="0"/>
      <w:marBottom w:val="0"/>
      <w:divBdr>
        <w:top w:val="none" w:sz="0" w:space="0" w:color="auto"/>
        <w:left w:val="none" w:sz="0" w:space="0" w:color="auto"/>
        <w:bottom w:val="none" w:sz="0" w:space="0" w:color="auto"/>
        <w:right w:val="none" w:sz="0" w:space="0" w:color="auto"/>
      </w:divBdr>
      <w:divsChild>
        <w:div w:id="838228468">
          <w:marLeft w:val="150"/>
          <w:marRight w:val="150"/>
          <w:marTop w:val="0"/>
          <w:marBottom w:val="0"/>
          <w:divBdr>
            <w:top w:val="none" w:sz="0" w:space="0" w:color="auto"/>
            <w:left w:val="none" w:sz="0" w:space="0" w:color="auto"/>
            <w:bottom w:val="none" w:sz="0" w:space="0" w:color="auto"/>
            <w:right w:val="none" w:sz="0" w:space="0" w:color="auto"/>
          </w:divBdr>
          <w:divsChild>
            <w:div w:id="308555560">
              <w:marLeft w:val="0"/>
              <w:marRight w:val="0"/>
              <w:marTop w:val="0"/>
              <w:marBottom w:val="0"/>
              <w:divBdr>
                <w:top w:val="none" w:sz="0" w:space="0" w:color="auto"/>
                <w:left w:val="none" w:sz="0" w:space="0" w:color="auto"/>
                <w:bottom w:val="none" w:sz="0" w:space="0" w:color="auto"/>
                <w:right w:val="none" w:sz="0" w:space="0" w:color="auto"/>
              </w:divBdr>
              <w:divsChild>
                <w:div w:id="1226912879">
                  <w:marLeft w:val="0"/>
                  <w:marRight w:val="0"/>
                  <w:marTop w:val="0"/>
                  <w:marBottom w:val="0"/>
                  <w:divBdr>
                    <w:top w:val="none" w:sz="0" w:space="0" w:color="auto"/>
                    <w:left w:val="none" w:sz="0" w:space="0" w:color="auto"/>
                    <w:bottom w:val="none" w:sz="0" w:space="0" w:color="auto"/>
                    <w:right w:val="none" w:sz="0" w:space="0" w:color="auto"/>
                  </w:divBdr>
                </w:div>
                <w:div w:id="6491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09554">
      <w:bodyDiv w:val="1"/>
      <w:marLeft w:val="0"/>
      <w:marRight w:val="0"/>
      <w:marTop w:val="0"/>
      <w:marBottom w:val="0"/>
      <w:divBdr>
        <w:top w:val="none" w:sz="0" w:space="0" w:color="auto"/>
        <w:left w:val="none" w:sz="0" w:space="0" w:color="auto"/>
        <w:bottom w:val="none" w:sz="0" w:space="0" w:color="auto"/>
        <w:right w:val="none" w:sz="0" w:space="0" w:color="auto"/>
      </w:divBdr>
      <w:divsChild>
        <w:div w:id="506286035">
          <w:marLeft w:val="150"/>
          <w:marRight w:val="150"/>
          <w:marTop w:val="0"/>
          <w:marBottom w:val="0"/>
          <w:divBdr>
            <w:top w:val="none" w:sz="0" w:space="0" w:color="auto"/>
            <w:left w:val="none" w:sz="0" w:space="0" w:color="auto"/>
            <w:bottom w:val="none" w:sz="0" w:space="0" w:color="auto"/>
            <w:right w:val="none" w:sz="0" w:space="0" w:color="auto"/>
          </w:divBdr>
          <w:divsChild>
            <w:div w:id="944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7092">
      <w:bodyDiv w:val="1"/>
      <w:marLeft w:val="0"/>
      <w:marRight w:val="0"/>
      <w:marTop w:val="0"/>
      <w:marBottom w:val="0"/>
      <w:divBdr>
        <w:top w:val="none" w:sz="0" w:space="0" w:color="auto"/>
        <w:left w:val="none" w:sz="0" w:space="0" w:color="auto"/>
        <w:bottom w:val="none" w:sz="0" w:space="0" w:color="auto"/>
        <w:right w:val="none" w:sz="0" w:space="0" w:color="auto"/>
      </w:divBdr>
      <w:divsChild>
        <w:div w:id="964507597">
          <w:marLeft w:val="274"/>
          <w:marRight w:val="0"/>
          <w:marTop w:val="0"/>
          <w:marBottom w:val="0"/>
          <w:divBdr>
            <w:top w:val="none" w:sz="0" w:space="0" w:color="auto"/>
            <w:left w:val="none" w:sz="0" w:space="0" w:color="auto"/>
            <w:bottom w:val="none" w:sz="0" w:space="0" w:color="auto"/>
            <w:right w:val="none" w:sz="0" w:space="0" w:color="auto"/>
          </w:divBdr>
        </w:div>
      </w:divsChild>
    </w:div>
    <w:div w:id="1370304777">
      <w:bodyDiv w:val="1"/>
      <w:marLeft w:val="0"/>
      <w:marRight w:val="0"/>
      <w:marTop w:val="0"/>
      <w:marBottom w:val="0"/>
      <w:divBdr>
        <w:top w:val="none" w:sz="0" w:space="0" w:color="auto"/>
        <w:left w:val="none" w:sz="0" w:space="0" w:color="auto"/>
        <w:bottom w:val="none" w:sz="0" w:space="0" w:color="auto"/>
        <w:right w:val="none" w:sz="0" w:space="0" w:color="auto"/>
      </w:divBdr>
      <w:divsChild>
        <w:div w:id="998537680">
          <w:marLeft w:val="1166"/>
          <w:marRight w:val="0"/>
          <w:marTop w:val="134"/>
          <w:marBottom w:val="0"/>
          <w:divBdr>
            <w:top w:val="none" w:sz="0" w:space="0" w:color="auto"/>
            <w:left w:val="none" w:sz="0" w:space="0" w:color="auto"/>
            <w:bottom w:val="none" w:sz="0" w:space="0" w:color="auto"/>
            <w:right w:val="none" w:sz="0" w:space="0" w:color="auto"/>
          </w:divBdr>
        </w:div>
        <w:div w:id="670982842">
          <w:marLeft w:val="1166"/>
          <w:marRight w:val="0"/>
          <w:marTop w:val="134"/>
          <w:marBottom w:val="0"/>
          <w:divBdr>
            <w:top w:val="none" w:sz="0" w:space="0" w:color="auto"/>
            <w:left w:val="none" w:sz="0" w:space="0" w:color="auto"/>
            <w:bottom w:val="none" w:sz="0" w:space="0" w:color="auto"/>
            <w:right w:val="none" w:sz="0" w:space="0" w:color="auto"/>
          </w:divBdr>
        </w:div>
        <w:div w:id="1603369619">
          <w:marLeft w:val="1166"/>
          <w:marRight w:val="0"/>
          <w:marTop w:val="134"/>
          <w:marBottom w:val="0"/>
          <w:divBdr>
            <w:top w:val="none" w:sz="0" w:space="0" w:color="auto"/>
            <w:left w:val="none" w:sz="0" w:space="0" w:color="auto"/>
            <w:bottom w:val="none" w:sz="0" w:space="0" w:color="auto"/>
            <w:right w:val="none" w:sz="0" w:space="0" w:color="auto"/>
          </w:divBdr>
        </w:div>
        <w:div w:id="1572277935">
          <w:marLeft w:val="1166"/>
          <w:marRight w:val="0"/>
          <w:marTop w:val="134"/>
          <w:marBottom w:val="0"/>
          <w:divBdr>
            <w:top w:val="none" w:sz="0" w:space="0" w:color="auto"/>
            <w:left w:val="none" w:sz="0" w:space="0" w:color="auto"/>
            <w:bottom w:val="none" w:sz="0" w:space="0" w:color="auto"/>
            <w:right w:val="none" w:sz="0" w:space="0" w:color="auto"/>
          </w:divBdr>
        </w:div>
        <w:div w:id="1912930389">
          <w:marLeft w:val="1166"/>
          <w:marRight w:val="0"/>
          <w:marTop w:val="134"/>
          <w:marBottom w:val="0"/>
          <w:divBdr>
            <w:top w:val="none" w:sz="0" w:space="0" w:color="auto"/>
            <w:left w:val="none" w:sz="0" w:space="0" w:color="auto"/>
            <w:bottom w:val="none" w:sz="0" w:space="0" w:color="auto"/>
            <w:right w:val="none" w:sz="0" w:space="0" w:color="auto"/>
          </w:divBdr>
        </w:div>
      </w:divsChild>
    </w:div>
    <w:div w:id="1375083189">
      <w:bodyDiv w:val="1"/>
      <w:marLeft w:val="0"/>
      <w:marRight w:val="0"/>
      <w:marTop w:val="0"/>
      <w:marBottom w:val="0"/>
      <w:divBdr>
        <w:top w:val="none" w:sz="0" w:space="0" w:color="auto"/>
        <w:left w:val="none" w:sz="0" w:space="0" w:color="auto"/>
        <w:bottom w:val="none" w:sz="0" w:space="0" w:color="auto"/>
        <w:right w:val="none" w:sz="0" w:space="0" w:color="auto"/>
      </w:divBdr>
      <w:divsChild>
        <w:div w:id="797533263">
          <w:marLeft w:val="150"/>
          <w:marRight w:val="150"/>
          <w:marTop w:val="0"/>
          <w:marBottom w:val="0"/>
          <w:divBdr>
            <w:top w:val="none" w:sz="0" w:space="0" w:color="auto"/>
            <w:left w:val="none" w:sz="0" w:space="0" w:color="auto"/>
            <w:bottom w:val="none" w:sz="0" w:space="0" w:color="auto"/>
            <w:right w:val="none" w:sz="0" w:space="0" w:color="auto"/>
          </w:divBdr>
          <w:divsChild>
            <w:div w:id="7911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432">
      <w:bodyDiv w:val="1"/>
      <w:marLeft w:val="0"/>
      <w:marRight w:val="0"/>
      <w:marTop w:val="0"/>
      <w:marBottom w:val="0"/>
      <w:divBdr>
        <w:top w:val="none" w:sz="0" w:space="0" w:color="auto"/>
        <w:left w:val="none" w:sz="0" w:space="0" w:color="auto"/>
        <w:bottom w:val="none" w:sz="0" w:space="0" w:color="auto"/>
        <w:right w:val="none" w:sz="0" w:space="0" w:color="auto"/>
      </w:divBdr>
      <w:divsChild>
        <w:div w:id="660353186">
          <w:marLeft w:val="150"/>
          <w:marRight w:val="150"/>
          <w:marTop w:val="0"/>
          <w:marBottom w:val="0"/>
          <w:divBdr>
            <w:top w:val="none" w:sz="0" w:space="0" w:color="auto"/>
            <w:left w:val="none" w:sz="0" w:space="0" w:color="auto"/>
            <w:bottom w:val="none" w:sz="0" w:space="0" w:color="auto"/>
            <w:right w:val="none" w:sz="0" w:space="0" w:color="auto"/>
          </w:divBdr>
          <w:divsChild>
            <w:div w:id="1244485385">
              <w:marLeft w:val="0"/>
              <w:marRight w:val="0"/>
              <w:marTop w:val="0"/>
              <w:marBottom w:val="0"/>
              <w:divBdr>
                <w:top w:val="none" w:sz="0" w:space="0" w:color="auto"/>
                <w:left w:val="none" w:sz="0" w:space="0" w:color="auto"/>
                <w:bottom w:val="none" w:sz="0" w:space="0" w:color="auto"/>
                <w:right w:val="none" w:sz="0" w:space="0" w:color="auto"/>
              </w:divBdr>
              <w:divsChild>
                <w:div w:id="1682269659">
                  <w:marLeft w:val="0"/>
                  <w:marRight w:val="0"/>
                  <w:marTop w:val="0"/>
                  <w:marBottom w:val="0"/>
                  <w:divBdr>
                    <w:top w:val="none" w:sz="0" w:space="0" w:color="auto"/>
                    <w:left w:val="none" w:sz="0" w:space="0" w:color="auto"/>
                    <w:bottom w:val="none" w:sz="0" w:space="0" w:color="auto"/>
                    <w:right w:val="none" w:sz="0" w:space="0" w:color="auto"/>
                  </w:divBdr>
                </w:div>
                <w:div w:id="133837786">
                  <w:marLeft w:val="0"/>
                  <w:marRight w:val="0"/>
                  <w:marTop w:val="0"/>
                  <w:marBottom w:val="0"/>
                  <w:divBdr>
                    <w:top w:val="none" w:sz="0" w:space="0" w:color="auto"/>
                    <w:left w:val="none" w:sz="0" w:space="0" w:color="auto"/>
                    <w:bottom w:val="none" w:sz="0" w:space="0" w:color="auto"/>
                    <w:right w:val="none" w:sz="0" w:space="0" w:color="auto"/>
                  </w:divBdr>
                  <w:divsChild>
                    <w:div w:id="640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4838">
      <w:bodyDiv w:val="1"/>
      <w:marLeft w:val="0"/>
      <w:marRight w:val="0"/>
      <w:marTop w:val="0"/>
      <w:marBottom w:val="0"/>
      <w:divBdr>
        <w:top w:val="none" w:sz="0" w:space="0" w:color="auto"/>
        <w:left w:val="none" w:sz="0" w:space="0" w:color="auto"/>
        <w:bottom w:val="none" w:sz="0" w:space="0" w:color="auto"/>
        <w:right w:val="none" w:sz="0" w:space="0" w:color="auto"/>
      </w:divBdr>
    </w:div>
    <w:div w:id="1576742300">
      <w:bodyDiv w:val="1"/>
      <w:marLeft w:val="0"/>
      <w:marRight w:val="0"/>
      <w:marTop w:val="0"/>
      <w:marBottom w:val="0"/>
      <w:divBdr>
        <w:top w:val="none" w:sz="0" w:space="0" w:color="auto"/>
        <w:left w:val="none" w:sz="0" w:space="0" w:color="auto"/>
        <w:bottom w:val="none" w:sz="0" w:space="0" w:color="auto"/>
        <w:right w:val="none" w:sz="0" w:space="0" w:color="auto"/>
      </w:divBdr>
      <w:divsChild>
        <w:div w:id="364211386">
          <w:marLeft w:val="150"/>
          <w:marRight w:val="150"/>
          <w:marTop w:val="0"/>
          <w:marBottom w:val="0"/>
          <w:divBdr>
            <w:top w:val="none" w:sz="0" w:space="0" w:color="auto"/>
            <w:left w:val="none" w:sz="0" w:space="0" w:color="auto"/>
            <w:bottom w:val="none" w:sz="0" w:space="0" w:color="auto"/>
            <w:right w:val="none" w:sz="0" w:space="0" w:color="auto"/>
          </w:divBdr>
          <w:divsChild>
            <w:div w:id="1795056140">
              <w:marLeft w:val="0"/>
              <w:marRight w:val="0"/>
              <w:marTop w:val="0"/>
              <w:marBottom w:val="0"/>
              <w:divBdr>
                <w:top w:val="none" w:sz="0" w:space="0" w:color="auto"/>
                <w:left w:val="none" w:sz="0" w:space="0" w:color="auto"/>
                <w:bottom w:val="none" w:sz="0" w:space="0" w:color="auto"/>
                <w:right w:val="none" w:sz="0" w:space="0" w:color="auto"/>
              </w:divBdr>
              <w:divsChild>
                <w:div w:id="135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1202">
      <w:bodyDiv w:val="1"/>
      <w:marLeft w:val="0"/>
      <w:marRight w:val="0"/>
      <w:marTop w:val="0"/>
      <w:marBottom w:val="0"/>
      <w:divBdr>
        <w:top w:val="none" w:sz="0" w:space="0" w:color="auto"/>
        <w:left w:val="none" w:sz="0" w:space="0" w:color="auto"/>
        <w:bottom w:val="none" w:sz="0" w:space="0" w:color="auto"/>
        <w:right w:val="none" w:sz="0" w:space="0" w:color="auto"/>
      </w:divBdr>
      <w:divsChild>
        <w:div w:id="217517557">
          <w:marLeft w:val="150"/>
          <w:marRight w:val="150"/>
          <w:marTop w:val="0"/>
          <w:marBottom w:val="0"/>
          <w:divBdr>
            <w:top w:val="none" w:sz="0" w:space="0" w:color="auto"/>
            <w:left w:val="none" w:sz="0" w:space="0" w:color="auto"/>
            <w:bottom w:val="none" w:sz="0" w:space="0" w:color="auto"/>
            <w:right w:val="none" w:sz="0" w:space="0" w:color="auto"/>
          </w:divBdr>
        </w:div>
      </w:divsChild>
    </w:div>
    <w:div w:id="1613248148">
      <w:bodyDiv w:val="1"/>
      <w:marLeft w:val="0"/>
      <w:marRight w:val="0"/>
      <w:marTop w:val="0"/>
      <w:marBottom w:val="0"/>
      <w:divBdr>
        <w:top w:val="none" w:sz="0" w:space="0" w:color="auto"/>
        <w:left w:val="none" w:sz="0" w:space="0" w:color="auto"/>
        <w:bottom w:val="none" w:sz="0" w:space="0" w:color="auto"/>
        <w:right w:val="none" w:sz="0" w:space="0" w:color="auto"/>
      </w:divBdr>
      <w:divsChild>
        <w:div w:id="1405448535">
          <w:marLeft w:val="150"/>
          <w:marRight w:val="150"/>
          <w:marTop w:val="0"/>
          <w:marBottom w:val="0"/>
          <w:divBdr>
            <w:top w:val="none" w:sz="0" w:space="0" w:color="auto"/>
            <w:left w:val="none" w:sz="0" w:space="0" w:color="auto"/>
            <w:bottom w:val="none" w:sz="0" w:space="0" w:color="auto"/>
            <w:right w:val="none" w:sz="0" w:space="0" w:color="auto"/>
          </w:divBdr>
          <w:divsChild>
            <w:div w:id="1719551844">
              <w:marLeft w:val="0"/>
              <w:marRight w:val="0"/>
              <w:marTop w:val="0"/>
              <w:marBottom w:val="0"/>
              <w:divBdr>
                <w:top w:val="none" w:sz="0" w:space="0" w:color="auto"/>
                <w:left w:val="none" w:sz="0" w:space="0" w:color="auto"/>
                <w:bottom w:val="none" w:sz="0" w:space="0" w:color="auto"/>
                <w:right w:val="none" w:sz="0" w:space="0" w:color="auto"/>
              </w:divBdr>
              <w:divsChild>
                <w:div w:id="2136870672">
                  <w:marLeft w:val="0"/>
                  <w:marRight w:val="0"/>
                  <w:marTop w:val="0"/>
                  <w:marBottom w:val="0"/>
                  <w:divBdr>
                    <w:top w:val="none" w:sz="0" w:space="0" w:color="auto"/>
                    <w:left w:val="none" w:sz="0" w:space="0" w:color="auto"/>
                    <w:bottom w:val="none" w:sz="0" w:space="0" w:color="auto"/>
                    <w:right w:val="none" w:sz="0" w:space="0" w:color="auto"/>
                  </w:divBdr>
                </w:div>
                <w:div w:id="1915508677">
                  <w:marLeft w:val="0"/>
                  <w:marRight w:val="0"/>
                  <w:marTop w:val="0"/>
                  <w:marBottom w:val="0"/>
                  <w:divBdr>
                    <w:top w:val="none" w:sz="0" w:space="0" w:color="auto"/>
                    <w:left w:val="none" w:sz="0" w:space="0" w:color="auto"/>
                    <w:bottom w:val="none" w:sz="0" w:space="0" w:color="auto"/>
                    <w:right w:val="none" w:sz="0" w:space="0" w:color="auto"/>
                  </w:divBdr>
                  <w:divsChild>
                    <w:div w:id="1398437245">
                      <w:marLeft w:val="720"/>
                      <w:marRight w:val="0"/>
                      <w:marTop w:val="0"/>
                      <w:marBottom w:val="0"/>
                      <w:divBdr>
                        <w:top w:val="none" w:sz="0" w:space="0" w:color="auto"/>
                        <w:left w:val="none" w:sz="0" w:space="0" w:color="auto"/>
                        <w:bottom w:val="none" w:sz="0" w:space="0" w:color="auto"/>
                        <w:right w:val="none" w:sz="0" w:space="0" w:color="auto"/>
                      </w:divBdr>
                    </w:div>
                    <w:div w:id="1537429234">
                      <w:marLeft w:val="720"/>
                      <w:marRight w:val="0"/>
                      <w:marTop w:val="0"/>
                      <w:marBottom w:val="0"/>
                      <w:divBdr>
                        <w:top w:val="none" w:sz="0" w:space="0" w:color="auto"/>
                        <w:left w:val="none" w:sz="0" w:space="0" w:color="auto"/>
                        <w:bottom w:val="none" w:sz="0" w:space="0" w:color="auto"/>
                        <w:right w:val="none" w:sz="0" w:space="0" w:color="auto"/>
                      </w:divBdr>
                    </w:div>
                    <w:div w:id="1061749786">
                      <w:marLeft w:val="720"/>
                      <w:marRight w:val="0"/>
                      <w:marTop w:val="0"/>
                      <w:marBottom w:val="0"/>
                      <w:divBdr>
                        <w:top w:val="none" w:sz="0" w:space="0" w:color="auto"/>
                        <w:left w:val="none" w:sz="0" w:space="0" w:color="auto"/>
                        <w:bottom w:val="none" w:sz="0" w:space="0" w:color="auto"/>
                        <w:right w:val="none" w:sz="0" w:space="0" w:color="auto"/>
                      </w:divBdr>
                    </w:div>
                  </w:divsChild>
                </w:div>
                <w:div w:id="1040471285">
                  <w:marLeft w:val="0"/>
                  <w:marRight w:val="0"/>
                  <w:marTop w:val="0"/>
                  <w:marBottom w:val="0"/>
                  <w:divBdr>
                    <w:top w:val="none" w:sz="0" w:space="0" w:color="auto"/>
                    <w:left w:val="none" w:sz="0" w:space="0" w:color="auto"/>
                    <w:bottom w:val="none" w:sz="0" w:space="0" w:color="auto"/>
                    <w:right w:val="none" w:sz="0" w:space="0" w:color="auto"/>
                  </w:divBdr>
                </w:div>
                <w:div w:id="742069486">
                  <w:marLeft w:val="0"/>
                  <w:marRight w:val="0"/>
                  <w:marTop w:val="0"/>
                  <w:marBottom w:val="0"/>
                  <w:divBdr>
                    <w:top w:val="none" w:sz="0" w:space="0" w:color="auto"/>
                    <w:left w:val="none" w:sz="0" w:space="0" w:color="auto"/>
                    <w:bottom w:val="none" w:sz="0" w:space="0" w:color="auto"/>
                    <w:right w:val="none" w:sz="0" w:space="0" w:color="auto"/>
                  </w:divBdr>
                  <w:divsChild>
                    <w:div w:id="1708598343">
                      <w:marLeft w:val="720"/>
                      <w:marRight w:val="0"/>
                      <w:marTop w:val="0"/>
                      <w:marBottom w:val="0"/>
                      <w:divBdr>
                        <w:top w:val="none" w:sz="0" w:space="0" w:color="auto"/>
                        <w:left w:val="none" w:sz="0" w:space="0" w:color="auto"/>
                        <w:bottom w:val="none" w:sz="0" w:space="0" w:color="auto"/>
                        <w:right w:val="none" w:sz="0" w:space="0" w:color="auto"/>
                      </w:divBdr>
                    </w:div>
                    <w:div w:id="1338771229">
                      <w:marLeft w:val="720"/>
                      <w:marRight w:val="0"/>
                      <w:marTop w:val="0"/>
                      <w:marBottom w:val="0"/>
                      <w:divBdr>
                        <w:top w:val="none" w:sz="0" w:space="0" w:color="auto"/>
                        <w:left w:val="none" w:sz="0" w:space="0" w:color="auto"/>
                        <w:bottom w:val="none" w:sz="0" w:space="0" w:color="auto"/>
                        <w:right w:val="none" w:sz="0" w:space="0" w:color="auto"/>
                      </w:divBdr>
                    </w:div>
                    <w:div w:id="1729063124">
                      <w:marLeft w:val="720"/>
                      <w:marRight w:val="0"/>
                      <w:marTop w:val="0"/>
                      <w:marBottom w:val="0"/>
                      <w:divBdr>
                        <w:top w:val="none" w:sz="0" w:space="0" w:color="auto"/>
                        <w:left w:val="none" w:sz="0" w:space="0" w:color="auto"/>
                        <w:bottom w:val="none" w:sz="0" w:space="0" w:color="auto"/>
                        <w:right w:val="none" w:sz="0" w:space="0" w:color="auto"/>
                      </w:divBdr>
                    </w:div>
                    <w:div w:id="1118259059">
                      <w:marLeft w:val="720"/>
                      <w:marRight w:val="0"/>
                      <w:marTop w:val="0"/>
                      <w:marBottom w:val="0"/>
                      <w:divBdr>
                        <w:top w:val="none" w:sz="0" w:space="0" w:color="auto"/>
                        <w:left w:val="none" w:sz="0" w:space="0" w:color="auto"/>
                        <w:bottom w:val="none" w:sz="0" w:space="0" w:color="auto"/>
                        <w:right w:val="none" w:sz="0" w:space="0" w:color="auto"/>
                      </w:divBdr>
                    </w:div>
                  </w:divsChild>
                </w:div>
                <w:div w:id="196698704">
                  <w:marLeft w:val="0"/>
                  <w:marRight w:val="0"/>
                  <w:marTop w:val="0"/>
                  <w:marBottom w:val="0"/>
                  <w:divBdr>
                    <w:top w:val="none" w:sz="0" w:space="0" w:color="auto"/>
                    <w:left w:val="none" w:sz="0" w:space="0" w:color="auto"/>
                    <w:bottom w:val="none" w:sz="0" w:space="0" w:color="auto"/>
                    <w:right w:val="none" w:sz="0" w:space="0" w:color="auto"/>
                  </w:divBdr>
                </w:div>
                <w:div w:id="680621150">
                  <w:marLeft w:val="0"/>
                  <w:marRight w:val="0"/>
                  <w:marTop w:val="0"/>
                  <w:marBottom w:val="0"/>
                  <w:divBdr>
                    <w:top w:val="none" w:sz="0" w:space="0" w:color="auto"/>
                    <w:left w:val="none" w:sz="0" w:space="0" w:color="auto"/>
                    <w:bottom w:val="none" w:sz="0" w:space="0" w:color="auto"/>
                    <w:right w:val="none" w:sz="0" w:space="0" w:color="auto"/>
                  </w:divBdr>
                  <w:divsChild>
                    <w:div w:id="1015885791">
                      <w:marLeft w:val="720"/>
                      <w:marRight w:val="0"/>
                      <w:marTop w:val="0"/>
                      <w:marBottom w:val="0"/>
                      <w:divBdr>
                        <w:top w:val="none" w:sz="0" w:space="0" w:color="auto"/>
                        <w:left w:val="none" w:sz="0" w:space="0" w:color="auto"/>
                        <w:bottom w:val="none" w:sz="0" w:space="0" w:color="auto"/>
                        <w:right w:val="none" w:sz="0" w:space="0" w:color="auto"/>
                      </w:divBdr>
                    </w:div>
                    <w:div w:id="402338991">
                      <w:marLeft w:val="720"/>
                      <w:marRight w:val="0"/>
                      <w:marTop w:val="0"/>
                      <w:marBottom w:val="0"/>
                      <w:divBdr>
                        <w:top w:val="none" w:sz="0" w:space="0" w:color="auto"/>
                        <w:left w:val="none" w:sz="0" w:space="0" w:color="auto"/>
                        <w:bottom w:val="none" w:sz="0" w:space="0" w:color="auto"/>
                        <w:right w:val="none" w:sz="0" w:space="0" w:color="auto"/>
                      </w:divBdr>
                    </w:div>
                    <w:div w:id="923345803">
                      <w:marLeft w:val="720"/>
                      <w:marRight w:val="0"/>
                      <w:marTop w:val="0"/>
                      <w:marBottom w:val="0"/>
                      <w:divBdr>
                        <w:top w:val="none" w:sz="0" w:space="0" w:color="auto"/>
                        <w:left w:val="none" w:sz="0" w:space="0" w:color="auto"/>
                        <w:bottom w:val="none" w:sz="0" w:space="0" w:color="auto"/>
                        <w:right w:val="none" w:sz="0" w:space="0" w:color="auto"/>
                      </w:divBdr>
                    </w:div>
                    <w:div w:id="803348176">
                      <w:marLeft w:val="720"/>
                      <w:marRight w:val="0"/>
                      <w:marTop w:val="0"/>
                      <w:marBottom w:val="0"/>
                      <w:divBdr>
                        <w:top w:val="none" w:sz="0" w:space="0" w:color="auto"/>
                        <w:left w:val="none" w:sz="0" w:space="0" w:color="auto"/>
                        <w:bottom w:val="none" w:sz="0" w:space="0" w:color="auto"/>
                        <w:right w:val="none" w:sz="0" w:space="0" w:color="auto"/>
                      </w:divBdr>
                    </w:div>
                  </w:divsChild>
                </w:div>
                <w:div w:id="1896157882">
                  <w:marLeft w:val="0"/>
                  <w:marRight w:val="0"/>
                  <w:marTop w:val="0"/>
                  <w:marBottom w:val="0"/>
                  <w:divBdr>
                    <w:top w:val="none" w:sz="0" w:space="0" w:color="auto"/>
                    <w:left w:val="none" w:sz="0" w:space="0" w:color="auto"/>
                    <w:bottom w:val="none" w:sz="0" w:space="0" w:color="auto"/>
                    <w:right w:val="none" w:sz="0" w:space="0" w:color="auto"/>
                  </w:divBdr>
                </w:div>
                <w:div w:id="1236403848">
                  <w:marLeft w:val="0"/>
                  <w:marRight w:val="0"/>
                  <w:marTop w:val="0"/>
                  <w:marBottom w:val="0"/>
                  <w:divBdr>
                    <w:top w:val="none" w:sz="0" w:space="0" w:color="auto"/>
                    <w:left w:val="none" w:sz="0" w:space="0" w:color="auto"/>
                    <w:bottom w:val="none" w:sz="0" w:space="0" w:color="auto"/>
                    <w:right w:val="none" w:sz="0" w:space="0" w:color="auto"/>
                  </w:divBdr>
                  <w:divsChild>
                    <w:div w:id="10763981">
                      <w:marLeft w:val="720"/>
                      <w:marRight w:val="0"/>
                      <w:marTop w:val="0"/>
                      <w:marBottom w:val="0"/>
                      <w:divBdr>
                        <w:top w:val="none" w:sz="0" w:space="0" w:color="auto"/>
                        <w:left w:val="none" w:sz="0" w:space="0" w:color="auto"/>
                        <w:bottom w:val="none" w:sz="0" w:space="0" w:color="auto"/>
                        <w:right w:val="none" w:sz="0" w:space="0" w:color="auto"/>
                      </w:divBdr>
                    </w:div>
                    <w:div w:id="1775056700">
                      <w:marLeft w:val="720"/>
                      <w:marRight w:val="0"/>
                      <w:marTop w:val="0"/>
                      <w:marBottom w:val="0"/>
                      <w:divBdr>
                        <w:top w:val="none" w:sz="0" w:space="0" w:color="auto"/>
                        <w:left w:val="none" w:sz="0" w:space="0" w:color="auto"/>
                        <w:bottom w:val="none" w:sz="0" w:space="0" w:color="auto"/>
                        <w:right w:val="none" w:sz="0" w:space="0" w:color="auto"/>
                      </w:divBdr>
                    </w:div>
                    <w:div w:id="406222260">
                      <w:marLeft w:val="720"/>
                      <w:marRight w:val="0"/>
                      <w:marTop w:val="0"/>
                      <w:marBottom w:val="0"/>
                      <w:divBdr>
                        <w:top w:val="none" w:sz="0" w:space="0" w:color="auto"/>
                        <w:left w:val="none" w:sz="0" w:space="0" w:color="auto"/>
                        <w:bottom w:val="none" w:sz="0" w:space="0" w:color="auto"/>
                        <w:right w:val="none" w:sz="0" w:space="0" w:color="auto"/>
                      </w:divBdr>
                    </w:div>
                    <w:div w:id="877474004">
                      <w:marLeft w:val="720"/>
                      <w:marRight w:val="0"/>
                      <w:marTop w:val="0"/>
                      <w:marBottom w:val="0"/>
                      <w:divBdr>
                        <w:top w:val="none" w:sz="0" w:space="0" w:color="auto"/>
                        <w:left w:val="none" w:sz="0" w:space="0" w:color="auto"/>
                        <w:bottom w:val="none" w:sz="0" w:space="0" w:color="auto"/>
                        <w:right w:val="none" w:sz="0" w:space="0" w:color="auto"/>
                      </w:divBdr>
                    </w:div>
                  </w:divsChild>
                </w:div>
                <w:div w:id="220022899">
                  <w:marLeft w:val="0"/>
                  <w:marRight w:val="0"/>
                  <w:marTop w:val="0"/>
                  <w:marBottom w:val="0"/>
                  <w:divBdr>
                    <w:top w:val="none" w:sz="0" w:space="0" w:color="auto"/>
                    <w:left w:val="none" w:sz="0" w:space="0" w:color="auto"/>
                    <w:bottom w:val="none" w:sz="0" w:space="0" w:color="auto"/>
                    <w:right w:val="none" w:sz="0" w:space="0" w:color="auto"/>
                  </w:divBdr>
                </w:div>
                <w:div w:id="1640650171">
                  <w:marLeft w:val="0"/>
                  <w:marRight w:val="0"/>
                  <w:marTop w:val="0"/>
                  <w:marBottom w:val="0"/>
                  <w:divBdr>
                    <w:top w:val="none" w:sz="0" w:space="0" w:color="auto"/>
                    <w:left w:val="none" w:sz="0" w:space="0" w:color="auto"/>
                    <w:bottom w:val="none" w:sz="0" w:space="0" w:color="auto"/>
                    <w:right w:val="none" w:sz="0" w:space="0" w:color="auto"/>
                  </w:divBdr>
                  <w:divsChild>
                    <w:div w:id="2070567985">
                      <w:marLeft w:val="720"/>
                      <w:marRight w:val="0"/>
                      <w:marTop w:val="0"/>
                      <w:marBottom w:val="0"/>
                      <w:divBdr>
                        <w:top w:val="none" w:sz="0" w:space="0" w:color="auto"/>
                        <w:left w:val="none" w:sz="0" w:space="0" w:color="auto"/>
                        <w:bottom w:val="none" w:sz="0" w:space="0" w:color="auto"/>
                        <w:right w:val="none" w:sz="0" w:space="0" w:color="auto"/>
                      </w:divBdr>
                    </w:div>
                    <w:div w:id="1986857161">
                      <w:marLeft w:val="720"/>
                      <w:marRight w:val="0"/>
                      <w:marTop w:val="0"/>
                      <w:marBottom w:val="0"/>
                      <w:divBdr>
                        <w:top w:val="none" w:sz="0" w:space="0" w:color="auto"/>
                        <w:left w:val="none" w:sz="0" w:space="0" w:color="auto"/>
                        <w:bottom w:val="none" w:sz="0" w:space="0" w:color="auto"/>
                        <w:right w:val="none" w:sz="0" w:space="0" w:color="auto"/>
                      </w:divBdr>
                    </w:div>
                    <w:div w:id="485051843">
                      <w:marLeft w:val="720"/>
                      <w:marRight w:val="0"/>
                      <w:marTop w:val="0"/>
                      <w:marBottom w:val="0"/>
                      <w:divBdr>
                        <w:top w:val="none" w:sz="0" w:space="0" w:color="auto"/>
                        <w:left w:val="none" w:sz="0" w:space="0" w:color="auto"/>
                        <w:bottom w:val="none" w:sz="0" w:space="0" w:color="auto"/>
                        <w:right w:val="none" w:sz="0" w:space="0" w:color="auto"/>
                      </w:divBdr>
                    </w:div>
                    <w:div w:id="1540897268">
                      <w:marLeft w:val="720"/>
                      <w:marRight w:val="0"/>
                      <w:marTop w:val="0"/>
                      <w:marBottom w:val="0"/>
                      <w:divBdr>
                        <w:top w:val="none" w:sz="0" w:space="0" w:color="auto"/>
                        <w:left w:val="none" w:sz="0" w:space="0" w:color="auto"/>
                        <w:bottom w:val="none" w:sz="0" w:space="0" w:color="auto"/>
                        <w:right w:val="none" w:sz="0" w:space="0" w:color="auto"/>
                      </w:divBdr>
                    </w:div>
                  </w:divsChild>
                </w:div>
                <w:div w:id="403529893">
                  <w:marLeft w:val="0"/>
                  <w:marRight w:val="0"/>
                  <w:marTop w:val="0"/>
                  <w:marBottom w:val="0"/>
                  <w:divBdr>
                    <w:top w:val="none" w:sz="0" w:space="0" w:color="auto"/>
                    <w:left w:val="none" w:sz="0" w:space="0" w:color="auto"/>
                    <w:bottom w:val="none" w:sz="0" w:space="0" w:color="auto"/>
                    <w:right w:val="none" w:sz="0" w:space="0" w:color="auto"/>
                  </w:divBdr>
                </w:div>
                <w:div w:id="1214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65004">
      <w:bodyDiv w:val="1"/>
      <w:marLeft w:val="0"/>
      <w:marRight w:val="0"/>
      <w:marTop w:val="0"/>
      <w:marBottom w:val="0"/>
      <w:divBdr>
        <w:top w:val="none" w:sz="0" w:space="0" w:color="auto"/>
        <w:left w:val="none" w:sz="0" w:space="0" w:color="auto"/>
        <w:bottom w:val="none" w:sz="0" w:space="0" w:color="auto"/>
        <w:right w:val="none" w:sz="0" w:space="0" w:color="auto"/>
      </w:divBdr>
      <w:divsChild>
        <w:div w:id="380248698">
          <w:marLeft w:val="150"/>
          <w:marRight w:val="150"/>
          <w:marTop w:val="0"/>
          <w:marBottom w:val="0"/>
          <w:divBdr>
            <w:top w:val="none" w:sz="0" w:space="0" w:color="auto"/>
            <w:left w:val="none" w:sz="0" w:space="0" w:color="auto"/>
            <w:bottom w:val="none" w:sz="0" w:space="0" w:color="auto"/>
            <w:right w:val="none" w:sz="0" w:space="0" w:color="auto"/>
          </w:divBdr>
          <w:divsChild>
            <w:div w:id="4433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5612">
      <w:bodyDiv w:val="1"/>
      <w:marLeft w:val="0"/>
      <w:marRight w:val="0"/>
      <w:marTop w:val="0"/>
      <w:marBottom w:val="0"/>
      <w:divBdr>
        <w:top w:val="none" w:sz="0" w:space="0" w:color="auto"/>
        <w:left w:val="none" w:sz="0" w:space="0" w:color="auto"/>
        <w:bottom w:val="none" w:sz="0" w:space="0" w:color="auto"/>
        <w:right w:val="none" w:sz="0" w:space="0" w:color="auto"/>
      </w:divBdr>
    </w:div>
    <w:div w:id="1655445813">
      <w:bodyDiv w:val="1"/>
      <w:marLeft w:val="0"/>
      <w:marRight w:val="0"/>
      <w:marTop w:val="0"/>
      <w:marBottom w:val="0"/>
      <w:divBdr>
        <w:top w:val="none" w:sz="0" w:space="0" w:color="auto"/>
        <w:left w:val="none" w:sz="0" w:space="0" w:color="auto"/>
        <w:bottom w:val="none" w:sz="0" w:space="0" w:color="auto"/>
        <w:right w:val="none" w:sz="0" w:space="0" w:color="auto"/>
      </w:divBdr>
      <w:divsChild>
        <w:div w:id="1851916393">
          <w:marLeft w:val="150"/>
          <w:marRight w:val="150"/>
          <w:marTop w:val="0"/>
          <w:marBottom w:val="0"/>
          <w:divBdr>
            <w:top w:val="none" w:sz="0" w:space="0" w:color="auto"/>
            <w:left w:val="none" w:sz="0" w:space="0" w:color="auto"/>
            <w:bottom w:val="none" w:sz="0" w:space="0" w:color="auto"/>
            <w:right w:val="none" w:sz="0" w:space="0" w:color="auto"/>
          </w:divBdr>
        </w:div>
      </w:divsChild>
    </w:div>
    <w:div w:id="1765147538">
      <w:bodyDiv w:val="1"/>
      <w:marLeft w:val="0"/>
      <w:marRight w:val="0"/>
      <w:marTop w:val="0"/>
      <w:marBottom w:val="0"/>
      <w:divBdr>
        <w:top w:val="none" w:sz="0" w:space="0" w:color="auto"/>
        <w:left w:val="none" w:sz="0" w:space="0" w:color="auto"/>
        <w:bottom w:val="none" w:sz="0" w:space="0" w:color="auto"/>
        <w:right w:val="none" w:sz="0" w:space="0" w:color="auto"/>
      </w:divBdr>
      <w:divsChild>
        <w:div w:id="862748549">
          <w:marLeft w:val="150"/>
          <w:marRight w:val="150"/>
          <w:marTop w:val="0"/>
          <w:marBottom w:val="0"/>
          <w:divBdr>
            <w:top w:val="none" w:sz="0" w:space="0" w:color="auto"/>
            <w:left w:val="none" w:sz="0" w:space="0" w:color="auto"/>
            <w:bottom w:val="none" w:sz="0" w:space="0" w:color="auto"/>
            <w:right w:val="none" w:sz="0" w:space="0" w:color="auto"/>
          </w:divBdr>
          <w:divsChild>
            <w:div w:id="948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7435">
      <w:bodyDiv w:val="1"/>
      <w:marLeft w:val="0"/>
      <w:marRight w:val="0"/>
      <w:marTop w:val="0"/>
      <w:marBottom w:val="0"/>
      <w:divBdr>
        <w:top w:val="none" w:sz="0" w:space="0" w:color="auto"/>
        <w:left w:val="none" w:sz="0" w:space="0" w:color="auto"/>
        <w:bottom w:val="none" w:sz="0" w:space="0" w:color="auto"/>
        <w:right w:val="none" w:sz="0" w:space="0" w:color="auto"/>
      </w:divBdr>
      <w:divsChild>
        <w:div w:id="1912957439">
          <w:marLeft w:val="274"/>
          <w:marRight w:val="0"/>
          <w:marTop w:val="0"/>
          <w:marBottom w:val="0"/>
          <w:divBdr>
            <w:top w:val="none" w:sz="0" w:space="0" w:color="auto"/>
            <w:left w:val="none" w:sz="0" w:space="0" w:color="auto"/>
            <w:bottom w:val="none" w:sz="0" w:space="0" w:color="auto"/>
            <w:right w:val="none" w:sz="0" w:space="0" w:color="auto"/>
          </w:divBdr>
        </w:div>
        <w:div w:id="888999369">
          <w:marLeft w:val="274"/>
          <w:marRight w:val="0"/>
          <w:marTop w:val="0"/>
          <w:marBottom w:val="240"/>
          <w:divBdr>
            <w:top w:val="none" w:sz="0" w:space="0" w:color="auto"/>
            <w:left w:val="none" w:sz="0" w:space="0" w:color="auto"/>
            <w:bottom w:val="none" w:sz="0" w:space="0" w:color="auto"/>
            <w:right w:val="none" w:sz="0" w:space="0" w:color="auto"/>
          </w:divBdr>
        </w:div>
        <w:div w:id="1384214077">
          <w:marLeft w:val="274"/>
          <w:marRight w:val="0"/>
          <w:marTop w:val="0"/>
          <w:marBottom w:val="0"/>
          <w:divBdr>
            <w:top w:val="none" w:sz="0" w:space="0" w:color="auto"/>
            <w:left w:val="none" w:sz="0" w:space="0" w:color="auto"/>
            <w:bottom w:val="none" w:sz="0" w:space="0" w:color="auto"/>
            <w:right w:val="none" w:sz="0" w:space="0" w:color="auto"/>
          </w:divBdr>
        </w:div>
        <w:div w:id="1046758975">
          <w:marLeft w:val="274"/>
          <w:marRight w:val="0"/>
          <w:marTop w:val="0"/>
          <w:marBottom w:val="0"/>
          <w:divBdr>
            <w:top w:val="none" w:sz="0" w:space="0" w:color="auto"/>
            <w:left w:val="none" w:sz="0" w:space="0" w:color="auto"/>
            <w:bottom w:val="none" w:sz="0" w:space="0" w:color="auto"/>
            <w:right w:val="none" w:sz="0" w:space="0" w:color="auto"/>
          </w:divBdr>
        </w:div>
      </w:divsChild>
    </w:div>
    <w:div w:id="1862670401">
      <w:bodyDiv w:val="1"/>
      <w:marLeft w:val="0"/>
      <w:marRight w:val="0"/>
      <w:marTop w:val="0"/>
      <w:marBottom w:val="0"/>
      <w:divBdr>
        <w:top w:val="none" w:sz="0" w:space="0" w:color="auto"/>
        <w:left w:val="none" w:sz="0" w:space="0" w:color="auto"/>
        <w:bottom w:val="none" w:sz="0" w:space="0" w:color="auto"/>
        <w:right w:val="none" w:sz="0" w:space="0" w:color="auto"/>
      </w:divBdr>
      <w:divsChild>
        <w:div w:id="1109473479">
          <w:marLeft w:val="274"/>
          <w:marRight w:val="0"/>
          <w:marTop w:val="0"/>
          <w:marBottom w:val="0"/>
          <w:divBdr>
            <w:top w:val="none" w:sz="0" w:space="0" w:color="auto"/>
            <w:left w:val="none" w:sz="0" w:space="0" w:color="auto"/>
            <w:bottom w:val="none" w:sz="0" w:space="0" w:color="auto"/>
            <w:right w:val="none" w:sz="0" w:space="0" w:color="auto"/>
          </w:divBdr>
        </w:div>
        <w:div w:id="167213748">
          <w:marLeft w:val="274"/>
          <w:marRight w:val="0"/>
          <w:marTop w:val="0"/>
          <w:marBottom w:val="0"/>
          <w:divBdr>
            <w:top w:val="none" w:sz="0" w:space="0" w:color="auto"/>
            <w:left w:val="none" w:sz="0" w:space="0" w:color="auto"/>
            <w:bottom w:val="none" w:sz="0" w:space="0" w:color="auto"/>
            <w:right w:val="none" w:sz="0" w:space="0" w:color="auto"/>
          </w:divBdr>
        </w:div>
        <w:div w:id="1387338942">
          <w:marLeft w:val="274"/>
          <w:marRight w:val="0"/>
          <w:marTop w:val="0"/>
          <w:marBottom w:val="240"/>
          <w:divBdr>
            <w:top w:val="none" w:sz="0" w:space="0" w:color="auto"/>
            <w:left w:val="none" w:sz="0" w:space="0" w:color="auto"/>
            <w:bottom w:val="none" w:sz="0" w:space="0" w:color="auto"/>
            <w:right w:val="none" w:sz="0" w:space="0" w:color="auto"/>
          </w:divBdr>
        </w:div>
        <w:div w:id="388383826">
          <w:marLeft w:val="274"/>
          <w:marRight w:val="0"/>
          <w:marTop w:val="0"/>
          <w:marBottom w:val="0"/>
          <w:divBdr>
            <w:top w:val="none" w:sz="0" w:space="0" w:color="auto"/>
            <w:left w:val="none" w:sz="0" w:space="0" w:color="auto"/>
            <w:bottom w:val="none" w:sz="0" w:space="0" w:color="auto"/>
            <w:right w:val="none" w:sz="0" w:space="0" w:color="auto"/>
          </w:divBdr>
        </w:div>
        <w:div w:id="301466437">
          <w:marLeft w:val="274"/>
          <w:marRight w:val="0"/>
          <w:marTop w:val="0"/>
          <w:marBottom w:val="0"/>
          <w:divBdr>
            <w:top w:val="none" w:sz="0" w:space="0" w:color="auto"/>
            <w:left w:val="none" w:sz="0" w:space="0" w:color="auto"/>
            <w:bottom w:val="none" w:sz="0" w:space="0" w:color="auto"/>
            <w:right w:val="none" w:sz="0" w:space="0" w:color="auto"/>
          </w:divBdr>
        </w:div>
      </w:divsChild>
    </w:div>
    <w:div w:id="1901555449">
      <w:bodyDiv w:val="1"/>
      <w:marLeft w:val="0"/>
      <w:marRight w:val="0"/>
      <w:marTop w:val="0"/>
      <w:marBottom w:val="0"/>
      <w:divBdr>
        <w:top w:val="none" w:sz="0" w:space="0" w:color="auto"/>
        <w:left w:val="none" w:sz="0" w:space="0" w:color="auto"/>
        <w:bottom w:val="none" w:sz="0" w:space="0" w:color="auto"/>
        <w:right w:val="none" w:sz="0" w:space="0" w:color="auto"/>
      </w:divBdr>
      <w:divsChild>
        <w:div w:id="106388539">
          <w:marLeft w:val="150"/>
          <w:marRight w:val="150"/>
          <w:marTop w:val="0"/>
          <w:marBottom w:val="0"/>
          <w:divBdr>
            <w:top w:val="none" w:sz="0" w:space="0" w:color="auto"/>
            <w:left w:val="none" w:sz="0" w:space="0" w:color="auto"/>
            <w:bottom w:val="none" w:sz="0" w:space="0" w:color="auto"/>
            <w:right w:val="none" w:sz="0" w:space="0" w:color="auto"/>
          </w:divBdr>
          <w:divsChild>
            <w:div w:id="1385178378">
              <w:marLeft w:val="0"/>
              <w:marRight w:val="0"/>
              <w:marTop w:val="0"/>
              <w:marBottom w:val="0"/>
              <w:divBdr>
                <w:top w:val="none" w:sz="0" w:space="0" w:color="auto"/>
                <w:left w:val="none" w:sz="0" w:space="0" w:color="auto"/>
                <w:bottom w:val="none" w:sz="0" w:space="0" w:color="auto"/>
                <w:right w:val="none" w:sz="0" w:space="0" w:color="auto"/>
              </w:divBdr>
              <w:divsChild>
                <w:div w:id="92093395">
                  <w:marLeft w:val="0"/>
                  <w:marRight w:val="0"/>
                  <w:marTop w:val="0"/>
                  <w:marBottom w:val="0"/>
                  <w:divBdr>
                    <w:top w:val="none" w:sz="0" w:space="0" w:color="auto"/>
                    <w:left w:val="none" w:sz="0" w:space="0" w:color="auto"/>
                    <w:bottom w:val="none" w:sz="0" w:space="0" w:color="auto"/>
                    <w:right w:val="none" w:sz="0" w:space="0" w:color="auto"/>
                  </w:divBdr>
                </w:div>
                <w:div w:id="6344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0021">
      <w:bodyDiv w:val="1"/>
      <w:marLeft w:val="0"/>
      <w:marRight w:val="0"/>
      <w:marTop w:val="0"/>
      <w:marBottom w:val="0"/>
      <w:divBdr>
        <w:top w:val="none" w:sz="0" w:space="0" w:color="auto"/>
        <w:left w:val="none" w:sz="0" w:space="0" w:color="auto"/>
        <w:bottom w:val="none" w:sz="0" w:space="0" w:color="auto"/>
        <w:right w:val="none" w:sz="0" w:space="0" w:color="auto"/>
      </w:divBdr>
      <w:divsChild>
        <w:div w:id="1659726905">
          <w:marLeft w:val="274"/>
          <w:marRight w:val="0"/>
          <w:marTop w:val="0"/>
          <w:marBottom w:val="0"/>
          <w:divBdr>
            <w:top w:val="none" w:sz="0" w:space="0" w:color="auto"/>
            <w:left w:val="none" w:sz="0" w:space="0" w:color="auto"/>
            <w:bottom w:val="none" w:sz="0" w:space="0" w:color="auto"/>
            <w:right w:val="none" w:sz="0" w:space="0" w:color="auto"/>
          </w:divBdr>
        </w:div>
      </w:divsChild>
    </w:div>
    <w:div w:id="1931503378">
      <w:bodyDiv w:val="1"/>
      <w:marLeft w:val="0"/>
      <w:marRight w:val="0"/>
      <w:marTop w:val="0"/>
      <w:marBottom w:val="0"/>
      <w:divBdr>
        <w:top w:val="none" w:sz="0" w:space="0" w:color="auto"/>
        <w:left w:val="none" w:sz="0" w:space="0" w:color="auto"/>
        <w:bottom w:val="none" w:sz="0" w:space="0" w:color="auto"/>
        <w:right w:val="none" w:sz="0" w:space="0" w:color="auto"/>
      </w:divBdr>
      <w:divsChild>
        <w:div w:id="153686337">
          <w:marLeft w:val="150"/>
          <w:marRight w:val="150"/>
          <w:marTop w:val="0"/>
          <w:marBottom w:val="0"/>
          <w:divBdr>
            <w:top w:val="none" w:sz="0" w:space="0" w:color="auto"/>
            <w:left w:val="none" w:sz="0" w:space="0" w:color="auto"/>
            <w:bottom w:val="none" w:sz="0" w:space="0" w:color="auto"/>
            <w:right w:val="none" w:sz="0" w:space="0" w:color="auto"/>
          </w:divBdr>
        </w:div>
      </w:divsChild>
    </w:div>
    <w:div w:id="1946691248">
      <w:bodyDiv w:val="1"/>
      <w:marLeft w:val="0"/>
      <w:marRight w:val="0"/>
      <w:marTop w:val="0"/>
      <w:marBottom w:val="0"/>
      <w:divBdr>
        <w:top w:val="none" w:sz="0" w:space="0" w:color="auto"/>
        <w:left w:val="none" w:sz="0" w:space="0" w:color="auto"/>
        <w:bottom w:val="none" w:sz="0" w:space="0" w:color="auto"/>
        <w:right w:val="none" w:sz="0" w:space="0" w:color="auto"/>
      </w:divBdr>
      <w:divsChild>
        <w:div w:id="542906333">
          <w:marLeft w:val="150"/>
          <w:marRight w:val="150"/>
          <w:marTop w:val="0"/>
          <w:marBottom w:val="0"/>
          <w:divBdr>
            <w:top w:val="none" w:sz="0" w:space="0" w:color="auto"/>
            <w:left w:val="none" w:sz="0" w:space="0" w:color="auto"/>
            <w:bottom w:val="none" w:sz="0" w:space="0" w:color="auto"/>
            <w:right w:val="none" w:sz="0" w:space="0" w:color="auto"/>
          </w:divBdr>
          <w:divsChild>
            <w:div w:id="16358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157">
      <w:bodyDiv w:val="1"/>
      <w:marLeft w:val="0"/>
      <w:marRight w:val="0"/>
      <w:marTop w:val="0"/>
      <w:marBottom w:val="0"/>
      <w:divBdr>
        <w:top w:val="none" w:sz="0" w:space="0" w:color="auto"/>
        <w:left w:val="none" w:sz="0" w:space="0" w:color="auto"/>
        <w:bottom w:val="none" w:sz="0" w:space="0" w:color="auto"/>
        <w:right w:val="none" w:sz="0" w:space="0" w:color="auto"/>
      </w:divBdr>
    </w:div>
    <w:div w:id="2068256396">
      <w:bodyDiv w:val="1"/>
      <w:marLeft w:val="0"/>
      <w:marRight w:val="0"/>
      <w:marTop w:val="0"/>
      <w:marBottom w:val="0"/>
      <w:divBdr>
        <w:top w:val="none" w:sz="0" w:space="0" w:color="auto"/>
        <w:left w:val="none" w:sz="0" w:space="0" w:color="auto"/>
        <w:bottom w:val="none" w:sz="0" w:space="0" w:color="auto"/>
        <w:right w:val="none" w:sz="0" w:space="0" w:color="auto"/>
      </w:divBdr>
      <w:divsChild>
        <w:div w:id="96220581">
          <w:marLeft w:val="150"/>
          <w:marRight w:val="150"/>
          <w:marTop w:val="0"/>
          <w:marBottom w:val="0"/>
          <w:divBdr>
            <w:top w:val="none" w:sz="0" w:space="0" w:color="auto"/>
            <w:left w:val="none" w:sz="0" w:space="0" w:color="auto"/>
            <w:bottom w:val="none" w:sz="0" w:space="0" w:color="auto"/>
            <w:right w:val="none" w:sz="0" w:space="0" w:color="auto"/>
          </w:divBdr>
          <w:divsChild>
            <w:div w:id="862400685">
              <w:marLeft w:val="0"/>
              <w:marRight w:val="0"/>
              <w:marTop w:val="0"/>
              <w:marBottom w:val="0"/>
              <w:divBdr>
                <w:top w:val="none" w:sz="0" w:space="0" w:color="auto"/>
                <w:left w:val="none" w:sz="0" w:space="0" w:color="auto"/>
                <w:bottom w:val="none" w:sz="0" w:space="0" w:color="auto"/>
                <w:right w:val="none" w:sz="0" w:space="0" w:color="auto"/>
              </w:divBdr>
              <w:divsChild>
                <w:div w:id="69236597">
                  <w:marLeft w:val="0"/>
                  <w:marRight w:val="0"/>
                  <w:marTop w:val="0"/>
                  <w:marBottom w:val="120"/>
                  <w:divBdr>
                    <w:top w:val="none" w:sz="0" w:space="0" w:color="auto"/>
                    <w:left w:val="none" w:sz="0" w:space="0" w:color="auto"/>
                    <w:bottom w:val="none" w:sz="0" w:space="0" w:color="auto"/>
                    <w:right w:val="none" w:sz="0" w:space="0" w:color="auto"/>
                  </w:divBdr>
                </w:div>
                <w:div w:id="11138645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sv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cid:image009.jpg@01CDF8BB.B2E02820" TargetMode="External"/><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88245\AppData\Local\Microsoft\Windows\INetCache\Content.Outlook\P9D06J27\Template%20for%20SIT%20Module%20Profile%20201408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161D1AF1B44D6D8C8C774C5FCB7609"/>
        <w:category>
          <w:name w:val="General"/>
          <w:gallery w:val="placeholder"/>
        </w:category>
        <w:types>
          <w:type w:val="bbPlcHdr"/>
        </w:types>
        <w:behaviors>
          <w:behavior w:val="content"/>
        </w:behaviors>
        <w:guid w:val="{2397EBF7-0BD7-4099-AD05-FE5391ECC721}"/>
      </w:docPartPr>
      <w:docPartBody>
        <w:p w:rsidR="00C95394" w:rsidRDefault="0031548C" w:rsidP="0031548C">
          <w:pPr>
            <w:pStyle w:val="FE161D1AF1B44D6D8C8C774C5FCB760934"/>
          </w:pPr>
          <w:r>
            <w:rPr>
              <w:rStyle w:val="PlaceholderText"/>
              <w:i/>
              <w:color w:val="FF0000"/>
            </w:rPr>
            <w:t>IWSP s</w:t>
          </w:r>
          <w:r w:rsidRPr="00FE33D7">
            <w:rPr>
              <w:rStyle w:val="PlaceholderText"/>
              <w:i/>
              <w:color w:val="FF0000"/>
            </w:rPr>
            <w:t>tart date</w:t>
          </w:r>
        </w:p>
      </w:docPartBody>
    </w:docPart>
    <w:docPart>
      <w:docPartPr>
        <w:name w:val="FF9D79B5DAFE4B0FB140A7C1AEC917A6"/>
        <w:category>
          <w:name w:val="General"/>
          <w:gallery w:val="placeholder"/>
        </w:category>
        <w:types>
          <w:type w:val="bbPlcHdr"/>
        </w:types>
        <w:behaviors>
          <w:behavior w:val="content"/>
        </w:behaviors>
        <w:guid w:val="{DF8CF194-ADFF-4647-AB89-C493A0EBCC1C}"/>
      </w:docPartPr>
      <w:docPartBody>
        <w:p w:rsidR="00C95394" w:rsidRDefault="0031548C" w:rsidP="0031548C">
          <w:pPr>
            <w:pStyle w:val="FF9D79B5DAFE4B0FB140A7C1AEC917A634"/>
          </w:pPr>
          <w:r>
            <w:rPr>
              <w:rStyle w:val="PlaceholderText"/>
              <w:i/>
              <w:color w:val="FF0000"/>
            </w:rPr>
            <w:t>IWSP end</w:t>
          </w:r>
          <w:r w:rsidRPr="00FE33D7">
            <w:rPr>
              <w:rStyle w:val="PlaceholderText"/>
              <w:i/>
              <w:color w:val="FF0000"/>
            </w:rPr>
            <w:t xml:space="preserve"> date</w:t>
          </w:r>
        </w:p>
      </w:docPartBody>
    </w:docPart>
    <w:docPart>
      <w:docPartPr>
        <w:name w:val="F9259C17781C4069BB9B926D60689F86"/>
        <w:category>
          <w:name w:val="General"/>
          <w:gallery w:val="placeholder"/>
        </w:category>
        <w:types>
          <w:type w:val="bbPlcHdr"/>
        </w:types>
        <w:behaviors>
          <w:behavior w:val="content"/>
        </w:behaviors>
        <w:guid w:val="{45E8286C-DF88-43DB-ACFC-9B25B5CBE761}"/>
      </w:docPartPr>
      <w:docPartBody>
        <w:p w:rsidR="00C95394" w:rsidRDefault="0031548C" w:rsidP="0031548C">
          <w:pPr>
            <w:pStyle w:val="F9259C17781C4069BB9B926D60689F8633"/>
          </w:pPr>
          <w:r w:rsidRPr="003938F0">
            <w:rPr>
              <w:rStyle w:val="PlaceholderText"/>
              <w:i/>
              <w:color w:val="FF0000"/>
            </w:rPr>
            <w:t>The organization name</w:t>
          </w:r>
        </w:p>
      </w:docPartBody>
    </w:docPart>
    <w:docPart>
      <w:docPartPr>
        <w:name w:val="6DD08DB9B7374AAFAFE657EEF1B3938F"/>
        <w:category>
          <w:name w:val="General"/>
          <w:gallery w:val="placeholder"/>
        </w:category>
        <w:types>
          <w:type w:val="bbPlcHdr"/>
        </w:types>
        <w:behaviors>
          <w:behavior w:val="content"/>
        </w:behaviors>
        <w:guid w:val="{BF2B2E2B-EEB4-443C-A332-6A2AB5305F3A}"/>
      </w:docPartPr>
      <w:docPartBody>
        <w:p w:rsidR="00C95394" w:rsidRDefault="0031548C" w:rsidP="0031548C">
          <w:pPr>
            <w:pStyle w:val="6DD08DB9B7374AAFAFE657EEF1B3938F32"/>
          </w:pPr>
          <w:r w:rsidRPr="003938F0">
            <w:rPr>
              <w:rStyle w:val="PlaceholderText"/>
              <w:i/>
              <w:color w:val="FF0000"/>
            </w:rPr>
            <w:t xml:space="preserve">The </w:t>
          </w:r>
          <w:r>
            <w:rPr>
              <w:rStyle w:val="PlaceholderText"/>
              <w:i/>
              <w:color w:val="FF0000"/>
            </w:rPr>
            <w:t>IWSP candidate’s</w:t>
          </w:r>
          <w:r w:rsidRPr="003938F0">
            <w:rPr>
              <w:rStyle w:val="PlaceholderText"/>
              <w:i/>
              <w:color w:val="FF0000"/>
            </w:rPr>
            <w:t xml:space="preserve"> name</w:t>
          </w:r>
        </w:p>
      </w:docPartBody>
    </w:docPart>
    <w:docPart>
      <w:docPartPr>
        <w:name w:val="1F6AD644ADC941BBA4EF355C368A1FCA"/>
        <w:category>
          <w:name w:val="General"/>
          <w:gallery w:val="placeholder"/>
        </w:category>
        <w:types>
          <w:type w:val="bbPlcHdr"/>
        </w:types>
        <w:behaviors>
          <w:behavior w:val="content"/>
        </w:behaviors>
        <w:guid w:val="{FCBE1A74-E9B4-4B1D-9D99-3BD5B446B42E}"/>
      </w:docPartPr>
      <w:docPartBody>
        <w:p w:rsidR="00C95394" w:rsidRDefault="0031548C" w:rsidP="0031548C">
          <w:pPr>
            <w:pStyle w:val="1F6AD644ADC941BBA4EF355C368A1FCA30"/>
          </w:pPr>
          <w:r>
            <w:rPr>
              <w:rStyle w:val="PlaceholderText"/>
              <w:i/>
              <w:color w:val="FF0000"/>
            </w:rPr>
            <w:t>The academic supervisor’s name</w:t>
          </w:r>
        </w:p>
      </w:docPartBody>
    </w:docPart>
    <w:docPart>
      <w:docPartPr>
        <w:name w:val="0AD9E020DC2B4A28891272C0A34F2133"/>
        <w:category>
          <w:name w:val="General"/>
          <w:gallery w:val="placeholder"/>
        </w:category>
        <w:types>
          <w:type w:val="bbPlcHdr"/>
        </w:types>
        <w:behaviors>
          <w:behavior w:val="content"/>
        </w:behaviors>
        <w:guid w:val="{D7D15E73-C23C-486E-9806-333B902AC6FA}"/>
      </w:docPartPr>
      <w:docPartBody>
        <w:p w:rsidR="00C95394" w:rsidRDefault="0031548C" w:rsidP="0031548C">
          <w:pPr>
            <w:pStyle w:val="0AD9E020DC2B4A28891272C0A34F213330"/>
          </w:pPr>
          <w:r>
            <w:rPr>
              <w:rStyle w:val="PlaceholderText"/>
              <w:i/>
              <w:color w:val="FF0000"/>
            </w:rPr>
            <w:t>The academic supervisor’s email address</w:t>
          </w:r>
        </w:p>
      </w:docPartBody>
    </w:docPart>
    <w:docPart>
      <w:docPartPr>
        <w:name w:val="C9A3165A9B404201A8395CD003CEF93A"/>
        <w:category>
          <w:name w:val="General"/>
          <w:gallery w:val="placeholder"/>
        </w:category>
        <w:types>
          <w:type w:val="bbPlcHdr"/>
        </w:types>
        <w:behaviors>
          <w:behavior w:val="content"/>
        </w:behaviors>
        <w:guid w:val="{AA9B0D8E-B1DC-4DF0-9190-6321D01930EB}"/>
      </w:docPartPr>
      <w:docPartBody>
        <w:p w:rsidR="00C95394" w:rsidRDefault="0031548C" w:rsidP="0031548C">
          <w:pPr>
            <w:pStyle w:val="C9A3165A9B404201A8395CD003CEF93A30"/>
          </w:pPr>
          <w:r>
            <w:rPr>
              <w:rStyle w:val="PlaceholderText"/>
              <w:i/>
              <w:color w:val="FF0000"/>
            </w:rPr>
            <w:t>The academic supervisor’s contact number</w:t>
          </w:r>
        </w:p>
      </w:docPartBody>
    </w:docPart>
    <w:docPart>
      <w:docPartPr>
        <w:name w:val="1E6011451CF14CE8B1713588AD0F03F1"/>
        <w:category>
          <w:name w:val="General"/>
          <w:gallery w:val="placeholder"/>
        </w:category>
        <w:types>
          <w:type w:val="bbPlcHdr"/>
        </w:types>
        <w:behaviors>
          <w:behavior w:val="content"/>
        </w:behaviors>
        <w:guid w:val="{68196CF9-FF0B-4F43-A524-3F4D49C6C712}"/>
      </w:docPartPr>
      <w:docPartBody>
        <w:p w:rsidR="00C95394" w:rsidRDefault="0031548C" w:rsidP="0031548C">
          <w:pPr>
            <w:pStyle w:val="1E6011451CF14CE8B1713588AD0F03F130"/>
          </w:pPr>
          <w:r>
            <w:rPr>
              <w:rStyle w:val="PlaceholderText"/>
              <w:i/>
              <w:color w:val="FF0000"/>
            </w:rPr>
            <w:t>The academic supervisor’s designation</w:t>
          </w:r>
        </w:p>
      </w:docPartBody>
    </w:docPart>
    <w:docPart>
      <w:docPartPr>
        <w:name w:val="F4CE2519B39C4977957CC98603BC9A17"/>
        <w:category>
          <w:name w:val="General"/>
          <w:gallery w:val="placeholder"/>
        </w:category>
        <w:types>
          <w:type w:val="bbPlcHdr"/>
        </w:types>
        <w:behaviors>
          <w:behavior w:val="content"/>
        </w:behaviors>
        <w:guid w:val="{E07FA586-F6C1-4311-AB27-ADADB30E5E51}"/>
      </w:docPartPr>
      <w:docPartBody>
        <w:p w:rsidR="00BD2033" w:rsidRDefault="0031548C" w:rsidP="0031548C">
          <w:pPr>
            <w:pStyle w:val="F4CE2519B39C4977957CC98603BC9A1711"/>
          </w:pPr>
          <w:r>
            <w:rPr>
              <w:rStyle w:val="PlaceholderText"/>
              <w:i/>
              <w:color w:val="FF0000"/>
            </w:rPr>
            <w:t>From</w:t>
          </w:r>
        </w:p>
      </w:docPartBody>
    </w:docPart>
    <w:docPart>
      <w:docPartPr>
        <w:name w:val="4079428BD71E4BE68CD52C11DCF081AE"/>
        <w:category>
          <w:name w:val="General"/>
          <w:gallery w:val="placeholder"/>
        </w:category>
        <w:types>
          <w:type w:val="bbPlcHdr"/>
        </w:types>
        <w:behaviors>
          <w:behavior w:val="content"/>
        </w:behaviors>
        <w:guid w:val="{F4F918D8-B0ED-433A-B016-4CBAD8B92955}"/>
      </w:docPartPr>
      <w:docPartBody>
        <w:p w:rsidR="00BD2033" w:rsidRDefault="0031548C" w:rsidP="0031548C">
          <w:pPr>
            <w:pStyle w:val="4079428BD71E4BE68CD52C11DCF081AE11"/>
          </w:pPr>
          <w:r>
            <w:rPr>
              <w:rStyle w:val="PlaceholderText"/>
              <w:i/>
              <w:color w:val="FF0000"/>
            </w:rPr>
            <w:t>To</w:t>
          </w:r>
        </w:p>
      </w:docPartBody>
    </w:docPart>
    <w:docPart>
      <w:docPartPr>
        <w:name w:val="CF21FFB194114472B41665CB0850656C"/>
        <w:category>
          <w:name w:val="General"/>
          <w:gallery w:val="placeholder"/>
        </w:category>
        <w:types>
          <w:type w:val="bbPlcHdr"/>
        </w:types>
        <w:behaviors>
          <w:behavior w:val="content"/>
        </w:behaviors>
        <w:guid w:val="{767D38B7-62EB-4E7A-B868-C4F9C169E145}"/>
      </w:docPartPr>
      <w:docPartBody>
        <w:p w:rsidR="00C333EF" w:rsidRDefault="0031548C" w:rsidP="0031548C">
          <w:pPr>
            <w:pStyle w:val="CF21FFB194114472B41665CB0850656C5"/>
          </w:pPr>
          <w:r w:rsidRPr="00075B0B">
            <w:rPr>
              <w:rStyle w:val="PlaceholderText"/>
              <w:i/>
              <w:color w:val="FF0000"/>
            </w:rPr>
            <w:t>The industry supervisor’s name</w:t>
          </w:r>
        </w:p>
      </w:docPartBody>
    </w:docPart>
    <w:docPart>
      <w:docPartPr>
        <w:name w:val="C7D84659E7174BA69171B7A4E3B1A6A9"/>
        <w:category>
          <w:name w:val="General"/>
          <w:gallery w:val="placeholder"/>
        </w:category>
        <w:types>
          <w:type w:val="bbPlcHdr"/>
        </w:types>
        <w:behaviors>
          <w:behavior w:val="content"/>
        </w:behaviors>
        <w:guid w:val="{23AE87D4-8E53-485D-998E-0AFAC7437C99}"/>
      </w:docPartPr>
      <w:docPartBody>
        <w:p w:rsidR="00C333EF" w:rsidRDefault="0031548C" w:rsidP="0031548C">
          <w:pPr>
            <w:pStyle w:val="C7D84659E7174BA69171B7A4E3B1A6A95"/>
          </w:pPr>
          <w:r w:rsidRPr="00075B0B">
            <w:rPr>
              <w:rStyle w:val="PlaceholderText"/>
              <w:i/>
              <w:color w:val="FF0000"/>
            </w:rPr>
            <w:t>The industry supervisor’s designation</w:t>
          </w:r>
        </w:p>
      </w:docPartBody>
    </w:docPart>
    <w:docPart>
      <w:docPartPr>
        <w:name w:val="D65D9708AD954DBD82EC6C61DF04F19B"/>
        <w:category>
          <w:name w:val="General"/>
          <w:gallery w:val="placeholder"/>
        </w:category>
        <w:types>
          <w:type w:val="bbPlcHdr"/>
        </w:types>
        <w:behaviors>
          <w:behavior w:val="content"/>
        </w:behaviors>
        <w:guid w:val="{9BB66335-5859-4992-92A6-3AB6C940BBC1}"/>
      </w:docPartPr>
      <w:docPartBody>
        <w:p w:rsidR="00C333EF" w:rsidRDefault="0031548C" w:rsidP="0031548C">
          <w:pPr>
            <w:pStyle w:val="D65D9708AD954DBD82EC6C61DF04F19B5"/>
          </w:pPr>
          <w:r w:rsidRPr="00075B0B">
            <w:rPr>
              <w:rStyle w:val="PlaceholderText"/>
              <w:i/>
              <w:color w:val="FF0000"/>
            </w:rPr>
            <w:t>The industry supervisor’s department</w:t>
          </w:r>
        </w:p>
      </w:docPartBody>
    </w:docPart>
    <w:docPart>
      <w:docPartPr>
        <w:name w:val="D5CD7530A93F4FAA8097E1B4EEDE3B1F"/>
        <w:category>
          <w:name w:val="General"/>
          <w:gallery w:val="placeholder"/>
        </w:category>
        <w:types>
          <w:type w:val="bbPlcHdr"/>
        </w:types>
        <w:behaviors>
          <w:behavior w:val="content"/>
        </w:behaviors>
        <w:guid w:val="{1CC625AA-AB6E-4EE2-9C70-E210E8377B43}"/>
      </w:docPartPr>
      <w:docPartBody>
        <w:p w:rsidR="00C333EF" w:rsidRDefault="0031548C" w:rsidP="0031548C">
          <w:pPr>
            <w:pStyle w:val="D5CD7530A93F4FAA8097E1B4EEDE3B1F5"/>
          </w:pPr>
          <w:r w:rsidRPr="00075B0B">
            <w:rPr>
              <w:rStyle w:val="PlaceholderText"/>
              <w:i/>
              <w:color w:val="FF0000"/>
            </w:rPr>
            <w:t>The industry supervisor’s contact number</w:t>
          </w:r>
        </w:p>
      </w:docPartBody>
    </w:docPart>
    <w:docPart>
      <w:docPartPr>
        <w:name w:val="EDEFFC3A271C4F18B1CF3B41EBCC3D4D"/>
        <w:category>
          <w:name w:val="General"/>
          <w:gallery w:val="placeholder"/>
        </w:category>
        <w:types>
          <w:type w:val="bbPlcHdr"/>
        </w:types>
        <w:behaviors>
          <w:behavior w:val="content"/>
        </w:behaviors>
        <w:guid w:val="{CE7778CB-ABD4-4DA2-B65A-46182CA384BE}"/>
      </w:docPartPr>
      <w:docPartBody>
        <w:p w:rsidR="00C333EF" w:rsidRDefault="0031548C" w:rsidP="0031548C">
          <w:pPr>
            <w:pStyle w:val="EDEFFC3A271C4F18B1CF3B41EBCC3D4D5"/>
          </w:pPr>
          <w:r w:rsidRPr="00075B0B">
            <w:rPr>
              <w:rStyle w:val="PlaceholderText"/>
              <w:i/>
              <w:color w:val="FF0000"/>
            </w:rPr>
            <w:t>The industry supervisor’s email address</w:t>
          </w:r>
        </w:p>
      </w:docPartBody>
    </w:docPart>
    <w:docPart>
      <w:docPartPr>
        <w:name w:val="CB5B06D127EC49918DDBD8D3DFCF8D51"/>
        <w:category>
          <w:name w:val="General"/>
          <w:gallery w:val="placeholder"/>
        </w:category>
        <w:types>
          <w:type w:val="bbPlcHdr"/>
        </w:types>
        <w:behaviors>
          <w:behavior w:val="content"/>
        </w:behaviors>
        <w:guid w:val="{DAA319DF-FE74-420C-907A-B08D4FFD95A3}"/>
      </w:docPartPr>
      <w:docPartBody>
        <w:p w:rsidR="00C333EF" w:rsidRDefault="0031548C" w:rsidP="0031548C">
          <w:pPr>
            <w:pStyle w:val="CB5B06D127EC49918DDBD8D3DFCF8D515"/>
          </w:pPr>
          <w:r w:rsidRPr="00075B0B">
            <w:rPr>
              <w:rStyle w:val="PlaceholderText"/>
              <w:i/>
              <w:color w:val="FF0000"/>
            </w:rPr>
            <w:t>Click or tap to enter a date</w:t>
          </w:r>
        </w:p>
      </w:docPartBody>
    </w:docPart>
    <w:docPart>
      <w:docPartPr>
        <w:name w:val="33E8792DD0CF493CA43E39AC248F4D8F"/>
        <w:category>
          <w:name w:val="General"/>
          <w:gallery w:val="placeholder"/>
        </w:category>
        <w:types>
          <w:type w:val="bbPlcHdr"/>
        </w:types>
        <w:behaviors>
          <w:behavior w:val="content"/>
        </w:behaviors>
        <w:guid w:val="{5EF9083B-5D36-4273-AA58-13A409777BBA}"/>
      </w:docPartPr>
      <w:docPartBody>
        <w:p w:rsidR="00C333EF" w:rsidRDefault="0031548C" w:rsidP="0031548C">
          <w:pPr>
            <w:pStyle w:val="33E8792DD0CF493CA43E39AC248F4D8F5"/>
          </w:pPr>
          <w:r w:rsidRPr="00075B0B">
            <w:rPr>
              <w:rStyle w:val="PlaceholderText"/>
              <w:i/>
              <w:color w:val="FF0000"/>
            </w:rPr>
            <w:t xml:space="preserve">The </w:t>
          </w:r>
          <w:r>
            <w:rPr>
              <w:rStyle w:val="PlaceholderText"/>
              <w:i/>
              <w:color w:val="FF0000"/>
            </w:rPr>
            <w:t>candidate’s</w:t>
          </w:r>
          <w:r w:rsidRPr="00075B0B">
            <w:rPr>
              <w:rStyle w:val="PlaceholderText"/>
              <w:i/>
              <w:color w:val="FF0000"/>
            </w:rPr>
            <w:t xml:space="preserve"> name</w:t>
          </w:r>
        </w:p>
      </w:docPartBody>
    </w:docPart>
    <w:docPart>
      <w:docPartPr>
        <w:name w:val="D5B6DE68D3514FCC9031B6D31888F619"/>
        <w:category>
          <w:name w:val="General"/>
          <w:gallery w:val="placeholder"/>
        </w:category>
        <w:types>
          <w:type w:val="bbPlcHdr"/>
        </w:types>
        <w:behaviors>
          <w:behavior w:val="content"/>
        </w:behaviors>
        <w:guid w:val="{41399BCF-8A20-4A2B-91DF-EA9059B97DC6}"/>
      </w:docPartPr>
      <w:docPartBody>
        <w:p w:rsidR="00C333EF" w:rsidRDefault="0031548C" w:rsidP="0031548C">
          <w:pPr>
            <w:pStyle w:val="D5B6DE68D3514FCC9031B6D31888F6195"/>
          </w:pPr>
          <w:r w:rsidRPr="00075B0B">
            <w:rPr>
              <w:rStyle w:val="PlaceholderText"/>
              <w:i/>
              <w:color w:val="FF0000"/>
            </w:rPr>
            <w:t>Click or tap to enter a date</w:t>
          </w:r>
        </w:p>
      </w:docPartBody>
    </w:docPart>
    <w:docPart>
      <w:docPartPr>
        <w:name w:val="3F6ABC78D0B4409CB5985305CBDFD17F"/>
        <w:category>
          <w:name w:val="General"/>
          <w:gallery w:val="placeholder"/>
        </w:category>
        <w:types>
          <w:type w:val="bbPlcHdr"/>
        </w:types>
        <w:behaviors>
          <w:behavior w:val="content"/>
        </w:behaviors>
        <w:guid w:val="{35E802DB-76A2-4D2D-8401-761B11051C61}"/>
      </w:docPartPr>
      <w:docPartBody>
        <w:p w:rsidR="00C333EF" w:rsidRDefault="0031548C" w:rsidP="0031548C">
          <w:pPr>
            <w:pStyle w:val="3F6ABC78D0B4409CB5985305CBDFD17F5"/>
          </w:pPr>
          <w:r>
            <w:rPr>
              <w:rStyle w:val="PlaceholderText"/>
              <w:i/>
              <w:color w:val="FF0000"/>
            </w:rPr>
            <w:t>The industry supervisor’s name</w:t>
          </w:r>
        </w:p>
      </w:docPartBody>
    </w:docPart>
    <w:docPart>
      <w:docPartPr>
        <w:name w:val="38C31B29343F40C5A1AF42C2A634725C"/>
        <w:category>
          <w:name w:val="General"/>
          <w:gallery w:val="placeholder"/>
        </w:category>
        <w:types>
          <w:type w:val="bbPlcHdr"/>
        </w:types>
        <w:behaviors>
          <w:behavior w:val="content"/>
        </w:behaviors>
        <w:guid w:val="{81B3D097-EA9F-4673-84D4-0777B5BF74AA}"/>
      </w:docPartPr>
      <w:docPartBody>
        <w:p w:rsidR="00C333EF" w:rsidRDefault="0031548C" w:rsidP="0031548C">
          <w:pPr>
            <w:pStyle w:val="38C31B29343F40C5A1AF42C2A634725C5"/>
          </w:pPr>
          <w:r>
            <w:rPr>
              <w:rStyle w:val="PlaceholderText"/>
              <w:i/>
              <w:color w:val="FF0000"/>
            </w:rPr>
            <w:t>The industry supervisor’s email address</w:t>
          </w:r>
        </w:p>
      </w:docPartBody>
    </w:docPart>
    <w:docPart>
      <w:docPartPr>
        <w:name w:val="BE1FC9A31D5B41269D89D420C15B49E2"/>
        <w:category>
          <w:name w:val="General"/>
          <w:gallery w:val="placeholder"/>
        </w:category>
        <w:types>
          <w:type w:val="bbPlcHdr"/>
        </w:types>
        <w:behaviors>
          <w:behavior w:val="content"/>
        </w:behaviors>
        <w:guid w:val="{A4BA0F44-0C47-484A-B7DF-20D95F500D8B}"/>
      </w:docPartPr>
      <w:docPartBody>
        <w:p w:rsidR="00C333EF" w:rsidRDefault="0031548C" w:rsidP="0031548C">
          <w:pPr>
            <w:pStyle w:val="BE1FC9A31D5B41269D89D420C15B49E25"/>
          </w:pPr>
          <w:r>
            <w:rPr>
              <w:rStyle w:val="PlaceholderText"/>
              <w:i/>
              <w:color w:val="FF0000"/>
            </w:rPr>
            <w:t>The industry supervisor’s contact number</w:t>
          </w:r>
        </w:p>
      </w:docPartBody>
    </w:docPart>
    <w:docPart>
      <w:docPartPr>
        <w:name w:val="2D49B0DB708E4155827F38847AAD8AC0"/>
        <w:category>
          <w:name w:val="General"/>
          <w:gallery w:val="placeholder"/>
        </w:category>
        <w:types>
          <w:type w:val="bbPlcHdr"/>
        </w:types>
        <w:behaviors>
          <w:behavior w:val="content"/>
        </w:behaviors>
        <w:guid w:val="{3CA6EA2A-5FED-447C-B0B7-E580037487CC}"/>
      </w:docPartPr>
      <w:docPartBody>
        <w:p w:rsidR="00C333EF" w:rsidRDefault="0031548C" w:rsidP="0031548C">
          <w:pPr>
            <w:pStyle w:val="2D49B0DB708E4155827F38847AAD8AC05"/>
          </w:pPr>
          <w:r>
            <w:rPr>
              <w:rStyle w:val="PlaceholderText"/>
              <w:i/>
              <w:color w:val="FF0000"/>
            </w:rPr>
            <w:t>The industry supervisor’s designation</w:t>
          </w:r>
        </w:p>
      </w:docPartBody>
    </w:docPart>
    <w:docPart>
      <w:docPartPr>
        <w:name w:val="A92AF85AF5D84D779DB18A06A4763D26"/>
        <w:category>
          <w:name w:val="General"/>
          <w:gallery w:val="placeholder"/>
        </w:category>
        <w:types>
          <w:type w:val="bbPlcHdr"/>
        </w:types>
        <w:behaviors>
          <w:behavior w:val="content"/>
        </w:behaviors>
        <w:guid w:val="{DC679A7D-1610-4718-984E-1C72AC5492D0}"/>
      </w:docPartPr>
      <w:docPartBody>
        <w:p w:rsidR="00C333EF" w:rsidRDefault="0031548C" w:rsidP="0031548C">
          <w:pPr>
            <w:pStyle w:val="A92AF85AF5D84D779DB18A06A4763D265"/>
          </w:pPr>
          <w:r>
            <w:rPr>
              <w:rStyle w:val="PlaceholderText"/>
              <w:i/>
              <w:color w:val="FF0000"/>
            </w:rPr>
            <w:t>The industry supervisor’s department / division</w:t>
          </w:r>
        </w:p>
      </w:docPartBody>
    </w:docPart>
    <w:docPart>
      <w:docPartPr>
        <w:name w:val="6E23AF969BD1493DB27063546E5EFA16"/>
        <w:category>
          <w:name w:val="General"/>
          <w:gallery w:val="placeholder"/>
        </w:category>
        <w:types>
          <w:type w:val="bbPlcHdr"/>
        </w:types>
        <w:behaviors>
          <w:behavior w:val="content"/>
        </w:behaviors>
        <w:guid w:val="{1AEC3112-489A-41BF-B75C-E448AF85FEAB}"/>
      </w:docPartPr>
      <w:docPartBody>
        <w:p w:rsidR="00814CB5" w:rsidRDefault="007B1FA8" w:rsidP="007B1FA8">
          <w:pPr>
            <w:pStyle w:val="6E23AF969BD1493DB27063546E5EFA16"/>
          </w:pPr>
          <w:r w:rsidRPr="00DC7422">
            <w:rPr>
              <w:rStyle w:val="PlaceholderText"/>
              <w:i/>
              <w:sz w:val="40"/>
              <w:szCs w:val="40"/>
            </w:rPr>
            <w:t>Organization Name</w:t>
          </w:r>
        </w:p>
      </w:docPartBody>
    </w:docPart>
    <w:docPart>
      <w:docPartPr>
        <w:name w:val="647A0D4C20D14BC7BED43EE0C1200DAB"/>
        <w:category>
          <w:name w:val="General"/>
          <w:gallery w:val="placeholder"/>
        </w:category>
        <w:types>
          <w:type w:val="bbPlcHdr"/>
        </w:types>
        <w:behaviors>
          <w:behavior w:val="content"/>
        </w:behaviors>
        <w:guid w:val="{22107FCC-EEEC-46D7-BCA8-2302B093F232}"/>
      </w:docPartPr>
      <w:docPartBody>
        <w:p w:rsidR="00814CB5" w:rsidRDefault="007B1FA8" w:rsidP="007B1FA8">
          <w:pPr>
            <w:pStyle w:val="647A0D4C20D14BC7BED43EE0C1200DAB"/>
          </w:pPr>
          <w:r w:rsidRPr="00DC7422">
            <w:rPr>
              <w:rStyle w:val="PlaceholderText"/>
              <w:i/>
              <w:sz w:val="32"/>
              <w:szCs w:val="32"/>
            </w:rPr>
            <w:t>From date</w:t>
          </w:r>
        </w:p>
      </w:docPartBody>
    </w:docPart>
    <w:docPart>
      <w:docPartPr>
        <w:name w:val="04F36C93B4EC4A1581CAC85A684D7706"/>
        <w:category>
          <w:name w:val="General"/>
          <w:gallery w:val="placeholder"/>
        </w:category>
        <w:types>
          <w:type w:val="bbPlcHdr"/>
        </w:types>
        <w:behaviors>
          <w:behavior w:val="content"/>
        </w:behaviors>
        <w:guid w:val="{513CC554-C4DF-4905-8C3A-C6B2FB2FFF1D}"/>
      </w:docPartPr>
      <w:docPartBody>
        <w:p w:rsidR="00814CB5" w:rsidRDefault="007B1FA8" w:rsidP="007B1FA8">
          <w:pPr>
            <w:pStyle w:val="04F36C93B4EC4A1581CAC85A684D7706"/>
          </w:pPr>
          <w:r w:rsidRPr="00DC7422">
            <w:rPr>
              <w:rStyle w:val="PlaceholderText"/>
              <w:i/>
              <w:sz w:val="32"/>
              <w:szCs w:val="32"/>
            </w:rPr>
            <w:t>To date</w:t>
          </w:r>
        </w:p>
      </w:docPartBody>
    </w:docPart>
    <w:docPart>
      <w:docPartPr>
        <w:name w:val="876DAAA0E4C94DB6A8AF63490169AAE7"/>
        <w:category>
          <w:name w:val="General"/>
          <w:gallery w:val="placeholder"/>
        </w:category>
        <w:types>
          <w:type w:val="bbPlcHdr"/>
        </w:types>
        <w:behaviors>
          <w:behavior w:val="content"/>
        </w:behaviors>
        <w:guid w:val="{3D0226D9-196A-483F-97B8-C6E1885CB940}"/>
      </w:docPartPr>
      <w:docPartBody>
        <w:p w:rsidR="00814CB5" w:rsidRDefault="007B1FA8" w:rsidP="007B1FA8">
          <w:pPr>
            <w:pStyle w:val="876DAAA0E4C94DB6A8AF63490169AAE7"/>
          </w:pPr>
          <w:r w:rsidRPr="00DC7422">
            <w:rPr>
              <w:rStyle w:val="PlaceholderText"/>
              <w:i/>
              <w:sz w:val="28"/>
              <w:szCs w:val="28"/>
            </w:rPr>
            <w:t>Name</w:t>
          </w:r>
          <w:r>
            <w:rPr>
              <w:rStyle w:val="PlaceholderText"/>
              <w:i/>
              <w:sz w:val="28"/>
              <w:szCs w:val="28"/>
            </w:rPr>
            <w:t xml:space="preserve"> of Candidate</w:t>
          </w:r>
        </w:p>
      </w:docPartBody>
    </w:docPart>
    <w:docPart>
      <w:docPartPr>
        <w:name w:val="C97ADB126C784966A193F670F2FB3BD4"/>
        <w:category>
          <w:name w:val="General"/>
          <w:gallery w:val="placeholder"/>
        </w:category>
        <w:types>
          <w:type w:val="bbPlcHdr"/>
        </w:types>
        <w:behaviors>
          <w:behavior w:val="content"/>
        </w:behaviors>
        <w:guid w:val="{8986CC7D-BDA7-44C9-8D12-06E5AAA89168}"/>
      </w:docPartPr>
      <w:docPartBody>
        <w:p w:rsidR="00814CB5" w:rsidRDefault="007B1FA8" w:rsidP="007B1FA8">
          <w:pPr>
            <w:pStyle w:val="C97ADB126C784966A193F670F2FB3BD4"/>
          </w:pPr>
          <w:r w:rsidRPr="00DC7422">
            <w:rPr>
              <w:rStyle w:val="PlaceholderText"/>
              <w:i/>
              <w:sz w:val="28"/>
              <w:szCs w:val="28"/>
            </w:rPr>
            <w:t>Matriculation Number</w:t>
          </w:r>
        </w:p>
      </w:docPartBody>
    </w:docPart>
    <w:docPart>
      <w:docPartPr>
        <w:name w:val="F4AE73125A5E4796807150AA2E1B09E3"/>
        <w:category>
          <w:name w:val="General"/>
          <w:gallery w:val="placeholder"/>
        </w:category>
        <w:types>
          <w:type w:val="bbPlcHdr"/>
        </w:types>
        <w:behaviors>
          <w:behavior w:val="content"/>
        </w:behaviors>
        <w:guid w:val="{8DA89C53-668B-4848-9CF7-A5B80B46FEF9}"/>
      </w:docPartPr>
      <w:docPartBody>
        <w:p w:rsidR="00814CB5" w:rsidRDefault="007B1FA8" w:rsidP="007B1FA8">
          <w:pPr>
            <w:pStyle w:val="F4AE73125A5E4796807150AA2E1B09E3"/>
          </w:pPr>
          <w:r w:rsidRPr="003429F4">
            <w:rPr>
              <w:rStyle w:val="PlaceholderText"/>
              <w:i/>
            </w:rPr>
            <w:t>Name of Industry Supervisor</w:t>
          </w:r>
        </w:p>
      </w:docPartBody>
    </w:docPart>
    <w:docPart>
      <w:docPartPr>
        <w:name w:val="96CD104B12834BE19A11254D8E33EE64"/>
        <w:category>
          <w:name w:val="General"/>
          <w:gallery w:val="placeholder"/>
        </w:category>
        <w:types>
          <w:type w:val="bbPlcHdr"/>
        </w:types>
        <w:behaviors>
          <w:behavior w:val="content"/>
        </w:behaviors>
        <w:guid w:val="{3AFE25AE-A794-44A1-BDB2-FC9CE7038857}"/>
      </w:docPartPr>
      <w:docPartBody>
        <w:p w:rsidR="00814CB5" w:rsidRDefault="007B1FA8" w:rsidP="007B1FA8">
          <w:pPr>
            <w:pStyle w:val="96CD104B12834BE19A11254D8E33EE64"/>
          </w:pPr>
          <w:r w:rsidRPr="003429F4">
            <w:rPr>
              <w:rStyle w:val="PlaceholderText"/>
              <w:i/>
            </w:rPr>
            <w:t>Name of Academic Supervisor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C0"/>
    <w:rsid w:val="000D3B05"/>
    <w:rsid w:val="00196C76"/>
    <w:rsid w:val="001B3E54"/>
    <w:rsid w:val="001C7BE7"/>
    <w:rsid w:val="001E56C0"/>
    <w:rsid w:val="00210DE1"/>
    <w:rsid w:val="00271F2E"/>
    <w:rsid w:val="002B79F9"/>
    <w:rsid w:val="002F4FDA"/>
    <w:rsid w:val="0031548C"/>
    <w:rsid w:val="00334B7C"/>
    <w:rsid w:val="0038303F"/>
    <w:rsid w:val="003938C4"/>
    <w:rsid w:val="003C3D6E"/>
    <w:rsid w:val="00484E33"/>
    <w:rsid w:val="004911A4"/>
    <w:rsid w:val="004B626E"/>
    <w:rsid w:val="004F128C"/>
    <w:rsid w:val="004F5F97"/>
    <w:rsid w:val="005A6846"/>
    <w:rsid w:val="005D7458"/>
    <w:rsid w:val="006373D4"/>
    <w:rsid w:val="006D669C"/>
    <w:rsid w:val="00705B80"/>
    <w:rsid w:val="00737F2A"/>
    <w:rsid w:val="007B1FA8"/>
    <w:rsid w:val="007B2136"/>
    <w:rsid w:val="007C70BA"/>
    <w:rsid w:val="007D4163"/>
    <w:rsid w:val="007D6179"/>
    <w:rsid w:val="00814CB5"/>
    <w:rsid w:val="00875FAC"/>
    <w:rsid w:val="0088576D"/>
    <w:rsid w:val="008A163F"/>
    <w:rsid w:val="008E621F"/>
    <w:rsid w:val="00904565"/>
    <w:rsid w:val="00924AFC"/>
    <w:rsid w:val="0093085F"/>
    <w:rsid w:val="0097419C"/>
    <w:rsid w:val="00993D64"/>
    <w:rsid w:val="00A626E8"/>
    <w:rsid w:val="00A73321"/>
    <w:rsid w:val="00AA4B2B"/>
    <w:rsid w:val="00B06401"/>
    <w:rsid w:val="00B44C73"/>
    <w:rsid w:val="00B51293"/>
    <w:rsid w:val="00B57191"/>
    <w:rsid w:val="00B74CB8"/>
    <w:rsid w:val="00BD2033"/>
    <w:rsid w:val="00C000F3"/>
    <w:rsid w:val="00C21DC2"/>
    <w:rsid w:val="00C22F19"/>
    <w:rsid w:val="00C333EF"/>
    <w:rsid w:val="00C82414"/>
    <w:rsid w:val="00C95394"/>
    <w:rsid w:val="00DB6636"/>
    <w:rsid w:val="00E00176"/>
    <w:rsid w:val="00E14E1D"/>
    <w:rsid w:val="00E443E6"/>
    <w:rsid w:val="00E95BAE"/>
    <w:rsid w:val="00EA16A6"/>
    <w:rsid w:val="00EB281A"/>
    <w:rsid w:val="00ED0AD9"/>
    <w:rsid w:val="00ED16E3"/>
    <w:rsid w:val="00F52311"/>
    <w:rsid w:val="00FF1FF3"/>
    <w:rsid w:val="00FF45C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7B1FA8"/>
    <w:rPr>
      <w:color w:val="808080"/>
    </w:rPr>
  </w:style>
  <w:style w:type="paragraph" w:customStyle="1" w:styleId="86AB18730FD0457B8DE7CD30419810A4">
    <w:name w:val="86AB18730FD0457B8DE7CD30419810A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
    <w:name w:val="6146951DDD8D49E2BBEF69D7CC0A265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
    <w:name w:val="BE3DCB045E134D1DA27AAE2D2FFD2D7B"/>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
    <w:name w:val="5D3E860103DC4B479161C75F8F82C2CA"/>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
    <w:name w:val="32972C7FA54E4632B33D1146DAED0A2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BAAD1B18B84AC78F1EDD78762E5623">
    <w:name w:val="D6BAAD1B18B84AC78F1EDD78762E562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437E028DB134DB1868E40BEFAF0502A">
    <w:name w:val="2437E028DB134DB1868E40BEFAF0502A"/>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
    <w:name w:val="6CCEF5C8E4AB4135BB3BD2593157B51B"/>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
    <w:name w:val="F53A416742E34D668862C3227146952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
    <w:name w:val="1A62C43657EB43679F549540EBB1F91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
    <w:name w:val="2704490CBCFF4803A80399C2882DCE5F"/>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
    <w:name w:val="82193DE052424F9D9525C5DAF715B23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
    <w:name w:val="727BDC4B7C8D4A70857236A4FA5E57FE"/>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
    <w:name w:val="D8002013DB6D462587D77E51E4FFD05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
    <w:name w:val="1B86F5EEA82F473C920296518B6D399B"/>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
    <w:name w:val="D546B65122384E72A065B9DA3FDDFE5D"/>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
    <w:name w:val="86AB18730FD0457B8DE7CD30419810A4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
    <w:name w:val="6146951DDD8D49E2BBEF69D7CC0A2656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
    <w:name w:val="BE3DCB045E134D1DA27AAE2D2FFD2D7B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
    <w:name w:val="5D3E860103DC4B479161C75F8F82C2CA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
    <w:name w:val="5309266DB1354CB08FD67FEB1DABEEE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
    <w:name w:val="F69E21C084C7424F995E54B45AD5E17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
    <w:name w:val="32972C7FA54E4632B33D1146DAED0A22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BAAD1B18B84AC78F1EDD78762E56231">
    <w:name w:val="D6BAAD1B18B84AC78F1EDD78762E5623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437E028DB134DB1868E40BEFAF0502A1">
    <w:name w:val="2437E028DB134DB1868E40BEFAF0502A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
    <w:name w:val="6CCEF5C8E4AB4135BB3BD2593157B51B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
    <w:name w:val="F53A416742E34D668862C32271469527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1">
    <w:name w:val="1A62C43657EB43679F549540EBB1F914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
    <w:name w:val="2704490CBCFF4803A80399C2882DCE5F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
    <w:name w:val="82193DE052424F9D9525C5DAF715B230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
    <w:name w:val="727BDC4B7C8D4A70857236A4FA5E57FE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
    <w:name w:val="D8002013DB6D462587D77E51E4FFD05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
    <w:name w:val="1B86F5EEA82F473C920296518B6D399B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
    <w:name w:val="D546B65122384E72A065B9DA3FDDFE5D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2">
    <w:name w:val="86AB18730FD0457B8DE7CD30419810A4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2">
    <w:name w:val="6146951DDD8D49E2BBEF69D7CC0A2656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2">
    <w:name w:val="BE3DCB045E134D1DA27AAE2D2FFD2D7B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2">
    <w:name w:val="5D3E860103DC4B479161C75F8F82C2CA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
    <w:name w:val="5309266DB1354CB08FD67FEB1DABEEE6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
    <w:name w:val="F69E21C084C7424F995E54B45AD5E174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2">
    <w:name w:val="32972C7FA54E4632B33D1146DAED0A22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BAAD1B18B84AC78F1EDD78762E56232">
    <w:name w:val="D6BAAD1B18B84AC78F1EDD78762E5623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437E028DB134DB1868E40BEFAF0502A2">
    <w:name w:val="2437E028DB134DB1868E40BEFAF0502A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2">
    <w:name w:val="6CCEF5C8E4AB4135BB3BD2593157B51B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2">
    <w:name w:val="F53A416742E34D668862C32271469527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2">
    <w:name w:val="1A62C43657EB43679F549540EBB1F914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2">
    <w:name w:val="2704490CBCFF4803A80399C2882DCE5F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2">
    <w:name w:val="82193DE052424F9D9525C5DAF715B230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2">
    <w:name w:val="727BDC4B7C8D4A70857236A4FA5E57FE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2">
    <w:name w:val="D8002013DB6D462587D77E51E4FFD05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2">
    <w:name w:val="1B86F5EEA82F473C920296518B6D399B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2">
    <w:name w:val="D546B65122384E72A065B9DA3FDDFE5D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3">
    <w:name w:val="86AB18730FD0457B8DE7CD30419810A4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3">
    <w:name w:val="6146951DDD8D49E2BBEF69D7CC0A2656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3">
    <w:name w:val="BE3DCB045E134D1DA27AAE2D2FFD2D7B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3">
    <w:name w:val="5D3E860103DC4B479161C75F8F82C2CA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2">
    <w:name w:val="5309266DB1354CB08FD67FEB1DABEEE6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2">
    <w:name w:val="F69E21C084C7424F995E54B45AD5E174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3">
    <w:name w:val="32972C7FA54E4632B33D1146DAED0A22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3">
    <w:name w:val="6CCEF5C8E4AB4135BB3BD2593157B51B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3">
    <w:name w:val="F53A416742E34D668862C32271469527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F65483219014749804E90F72D5B86F4">
    <w:name w:val="4F65483219014749804E90F72D5B86F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833F0A26244CFDA6D48D562F81DB46">
    <w:name w:val="F5833F0A26244CFDA6D48D562F81DB4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3">
    <w:name w:val="1A62C43657EB43679F549540EBB1F914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B4FC929679F49DEACBAD12C965311AC">
    <w:name w:val="BB4FC929679F49DEACBAD12C965311AC"/>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3">
    <w:name w:val="2704490CBCFF4803A80399C2882DCE5F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3">
    <w:name w:val="82193DE052424F9D9525C5DAF715B230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3">
    <w:name w:val="727BDC4B7C8D4A70857236A4FA5E57FE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3">
    <w:name w:val="D8002013DB6D462587D77E51E4FFD05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3">
    <w:name w:val="1B86F5EEA82F473C920296518B6D399B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3">
    <w:name w:val="D546B65122384E72A065B9DA3FDDFE5D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4">
    <w:name w:val="86AB18730FD0457B8DE7CD30419810A4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4">
    <w:name w:val="6146951DDD8D49E2BBEF69D7CC0A2656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4">
    <w:name w:val="BE3DCB045E134D1DA27AAE2D2FFD2D7B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4">
    <w:name w:val="5D3E860103DC4B479161C75F8F82C2CA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3">
    <w:name w:val="5309266DB1354CB08FD67FEB1DABEEE6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3">
    <w:name w:val="F69E21C084C7424F995E54B45AD5E174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4">
    <w:name w:val="32972C7FA54E4632B33D1146DAED0A22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4">
    <w:name w:val="6CCEF5C8E4AB4135BB3BD2593157B51B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4">
    <w:name w:val="F53A416742E34D668862C32271469527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F65483219014749804E90F72D5B86F41">
    <w:name w:val="4F65483219014749804E90F72D5B86F4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833F0A26244CFDA6D48D562F81DB461">
    <w:name w:val="F5833F0A26244CFDA6D48D562F81DB46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4">
    <w:name w:val="1A62C43657EB43679F549540EBB1F914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B4FC929679F49DEACBAD12C965311AC1">
    <w:name w:val="BB4FC929679F49DEACBAD12C965311AC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4">
    <w:name w:val="2704490CBCFF4803A80399C2882DCE5F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4">
    <w:name w:val="82193DE052424F9D9525C5DAF715B230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4">
    <w:name w:val="727BDC4B7C8D4A70857236A4FA5E57FE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4">
    <w:name w:val="D8002013DB6D462587D77E51E4FFD051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4">
    <w:name w:val="1B86F5EEA82F473C920296518B6D399B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4">
    <w:name w:val="D546B65122384E72A065B9DA3FDDFE5D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622A6FD4AF4DEF9EC354FC1315D59A">
    <w:name w:val="31622A6FD4AF4DEF9EC354FC1315D59A"/>
    <w:rsid w:val="001E56C0"/>
  </w:style>
  <w:style w:type="paragraph" w:customStyle="1" w:styleId="4865DE03866D4421989C75546F840909">
    <w:name w:val="4865DE03866D4421989C75546F840909"/>
    <w:rsid w:val="001E56C0"/>
  </w:style>
  <w:style w:type="paragraph" w:customStyle="1" w:styleId="77E0FF6635524619A14FEBA6F3E5DF00">
    <w:name w:val="77E0FF6635524619A14FEBA6F3E5DF00"/>
    <w:rsid w:val="001E56C0"/>
  </w:style>
  <w:style w:type="paragraph" w:customStyle="1" w:styleId="86AB18730FD0457B8DE7CD30419810A45">
    <w:name w:val="86AB18730FD0457B8DE7CD30419810A4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5">
    <w:name w:val="6146951DDD8D49E2BBEF69D7CC0A2656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5">
    <w:name w:val="BE3DCB045E134D1DA27AAE2D2FFD2D7B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5">
    <w:name w:val="5D3E860103DC4B479161C75F8F82C2CA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4">
    <w:name w:val="5309266DB1354CB08FD67FEB1DABEEE6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4">
    <w:name w:val="F69E21C084C7424F995E54B45AD5E174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5">
    <w:name w:val="32972C7FA54E4632B33D1146DAED0A22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5">
    <w:name w:val="6CCEF5C8E4AB4135BB3BD2593157B51B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5">
    <w:name w:val="F53A416742E34D668862C32271469527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F65483219014749804E90F72D5B86F42">
    <w:name w:val="4F65483219014749804E90F72D5B86F4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833F0A26244CFDA6D48D562F81DB462">
    <w:name w:val="F5833F0A26244CFDA6D48D562F81DB46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A62C43657EB43679F549540EBB1F9145">
    <w:name w:val="1A62C43657EB43679F549540EBB1F914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B4FC929679F49DEACBAD12C965311AC2">
    <w:name w:val="BB4FC929679F49DEACBAD12C965311AC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5">
    <w:name w:val="2704490CBCFF4803A80399C2882DCE5F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5">
    <w:name w:val="82193DE052424F9D9525C5DAF715B230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5">
    <w:name w:val="727BDC4B7C8D4A70857236A4FA5E57FE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5">
    <w:name w:val="D8002013DB6D462587D77E51E4FFD051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5">
    <w:name w:val="1B86F5EEA82F473C920296518B6D399B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5">
    <w:name w:val="D546B65122384E72A065B9DA3FDDFE5D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701D35562014109857D886F212DA75A">
    <w:name w:val="9701D35562014109857D886F212DA75A"/>
    <w:rsid w:val="001E56C0"/>
  </w:style>
  <w:style w:type="paragraph" w:customStyle="1" w:styleId="43C35C1BF8374950AD954C58C3AC7F4A">
    <w:name w:val="43C35C1BF8374950AD954C58C3AC7F4A"/>
    <w:rsid w:val="001E56C0"/>
  </w:style>
  <w:style w:type="paragraph" w:customStyle="1" w:styleId="FB710F86FBBC482DBBA193511E74B57C">
    <w:name w:val="FB710F86FBBC482DBBA193511E74B57C"/>
    <w:rsid w:val="001E56C0"/>
  </w:style>
  <w:style w:type="paragraph" w:customStyle="1" w:styleId="C07A4CCEB992481A8C6B6736D58BBC0A">
    <w:name w:val="C07A4CCEB992481A8C6B6736D58BBC0A"/>
    <w:rsid w:val="001E56C0"/>
  </w:style>
  <w:style w:type="paragraph" w:customStyle="1" w:styleId="512B24531DE14465B638B7A79653EB47">
    <w:name w:val="512B24531DE14465B638B7A79653EB47"/>
    <w:rsid w:val="001E56C0"/>
  </w:style>
  <w:style w:type="paragraph" w:customStyle="1" w:styleId="3792DE72A46F430AB9500229FA90034D">
    <w:name w:val="3792DE72A46F430AB9500229FA90034D"/>
    <w:rsid w:val="001E56C0"/>
  </w:style>
  <w:style w:type="paragraph" w:customStyle="1" w:styleId="86AB18730FD0457B8DE7CD30419810A46">
    <w:name w:val="86AB18730FD0457B8DE7CD30419810A4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6">
    <w:name w:val="6146951DDD8D49E2BBEF69D7CC0A2656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6">
    <w:name w:val="BE3DCB045E134D1DA27AAE2D2FFD2D7B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6">
    <w:name w:val="5D3E860103DC4B479161C75F8F82C2CA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
    <w:name w:val="FB710F86FBBC482DBBA193511E74B57C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
    <w:name w:val="C07A4CCEB992481A8C6B6736D58BBC0A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5">
    <w:name w:val="5309266DB1354CB08FD67FEB1DABEEE6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5">
    <w:name w:val="F69E21C084C7424F995E54B45AD5E174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6">
    <w:name w:val="32972C7FA54E4632B33D1146DAED0A22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6">
    <w:name w:val="6CCEF5C8E4AB4135BB3BD2593157B51B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
    <w:name w:val="512B24531DE14465B638B7A79653EB47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
    <w:name w:val="3792DE72A46F430AB9500229FA90034D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6">
    <w:name w:val="F53A416742E34D668862C32271469527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6">
    <w:name w:val="2704490CBCFF4803A80399C2882DCE5F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6">
    <w:name w:val="82193DE052424F9D9525C5DAF715B230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6">
    <w:name w:val="727BDC4B7C8D4A70857236A4FA5E57FE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6">
    <w:name w:val="D8002013DB6D462587D77E51E4FFD051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6">
    <w:name w:val="1B86F5EEA82F473C920296518B6D399B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6">
    <w:name w:val="D546B65122384E72A065B9DA3FDDFE5D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7">
    <w:name w:val="86AB18730FD0457B8DE7CD30419810A4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7">
    <w:name w:val="6146951DDD8D49E2BBEF69D7CC0A2656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7">
    <w:name w:val="BE3DCB045E134D1DA27AAE2D2FFD2D7B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7">
    <w:name w:val="5D3E860103DC4B479161C75F8F82C2CA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2">
    <w:name w:val="FB710F86FBBC482DBBA193511E74B57C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2">
    <w:name w:val="C07A4CCEB992481A8C6B6736D58BBC0A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6">
    <w:name w:val="5309266DB1354CB08FD67FEB1DABEEE6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6">
    <w:name w:val="F69E21C084C7424F995E54B45AD5E174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7">
    <w:name w:val="32972C7FA54E4632B33D1146DAED0A22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7">
    <w:name w:val="6CCEF5C8E4AB4135BB3BD2593157B51B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2">
    <w:name w:val="512B24531DE14465B638B7A79653EB47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2">
    <w:name w:val="3792DE72A46F430AB9500229FA90034D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7">
    <w:name w:val="F53A416742E34D668862C32271469527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7">
    <w:name w:val="2704490CBCFF4803A80399C2882DCE5F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7">
    <w:name w:val="82193DE052424F9D9525C5DAF715B230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7">
    <w:name w:val="727BDC4B7C8D4A70857236A4FA5E57FE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7">
    <w:name w:val="D8002013DB6D462587D77E51E4FFD051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7">
    <w:name w:val="1B86F5EEA82F473C920296518B6D399B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7">
    <w:name w:val="D546B65122384E72A065B9DA3FDDFE5D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8">
    <w:name w:val="86AB18730FD0457B8DE7CD30419810A4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8">
    <w:name w:val="6146951DDD8D49E2BBEF69D7CC0A2656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8">
    <w:name w:val="BE3DCB045E134D1DA27AAE2D2FFD2D7B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8">
    <w:name w:val="5D3E860103DC4B479161C75F8F82C2CA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3">
    <w:name w:val="FB710F86FBBC482DBBA193511E74B57C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3">
    <w:name w:val="C07A4CCEB992481A8C6B6736D58BBC0A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7">
    <w:name w:val="5309266DB1354CB08FD67FEB1DABEEE6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7">
    <w:name w:val="F69E21C084C7424F995E54B45AD5E174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8">
    <w:name w:val="32972C7FA54E4632B33D1146DAED0A22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8">
    <w:name w:val="6CCEF5C8E4AB4135BB3BD2593157B51B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3">
    <w:name w:val="512B24531DE14465B638B7A79653EB47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3">
    <w:name w:val="3792DE72A46F430AB9500229FA90034D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8">
    <w:name w:val="F53A416742E34D668862C32271469527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8">
    <w:name w:val="2704490CBCFF4803A80399C2882DCE5F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8">
    <w:name w:val="82193DE052424F9D9525C5DAF715B230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8">
    <w:name w:val="727BDC4B7C8D4A70857236A4FA5E57FE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8">
    <w:name w:val="D8002013DB6D462587D77E51E4FFD051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8">
    <w:name w:val="1B86F5EEA82F473C920296518B6D399B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8">
    <w:name w:val="D546B65122384E72A065B9DA3FDDFE5D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9">
    <w:name w:val="86AB18730FD0457B8DE7CD30419810A4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9">
    <w:name w:val="6146951DDD8D49E2BBEF69D7CC0A2656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9">
    <w:name w:val="BE3DCB045E134D1DA27AAE2D2FFD2D7B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9">
    <w:name w:val="5D3E860103DC4B479161C75F8F82C2CA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4">
    <w:name w:val="FB710F86FBBC482DBBA193511E74B57C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4">
    <w:name w:val="C07A4CCEB992481A8C6B6736D58BBC0A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8">
    <w:name w:val="5309266DB1354CB08FD67FEB1DABEEE6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8">
    <w:name w:val="F69E21C084C7424F995E54B45AD5E174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9">
    <w:name w:val="32972C7FA54E4632B33D1146DAED0A22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9">
    <w:name w:val="6CCEF5C8E4AB4135BB3BD2593157B51B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4">
    <w:name w:val="512B24531DE14465B638B7A79653EB47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4">
    <w:name w:val="3792DE72A46F430AB9500229FA90034D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9">
    <w:name w:val="F53A416742E34D668862C32271469527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9">
    <w:name w:val="2704490CBCFF4803A80399C2882DCE5F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9">
    <w:name w:val="82193DE052424F9D9525C5DAF715B230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9">
    <w:name w:val="727BDC4B7C8D4A70857236A4FA5E57FE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9">
    <w:name w:val="D8002013DB6D462587D77E51E4FFD051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9">
    <w:name w:val="1B86F5EEA82F473C920296518B6D399B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9">
    <w:name w:val="D546B65122384E72A065B9DA3FDDFE5D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0">
    <w:name w:val="86AB18730FD0457B8DE7CD30419810A4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0">
    <w:name w:val="6146951DDD8D49E2BBEF69D7CC0A2656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0">
    <w:name w:val="BE3DCB045E134D1DA27AAE2D2FFD2D7B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0">
    <w:name w:val="5D3E860103DC4B479161C75F8F82C2CA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5">
    <w:name w:val="FB710F86FBBC482DBBA193511E74B57C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5">
    <w:name w:val="C07A4CCEB992481A8C6B6736D58BBC0A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9">
    <w:name w:val="5309266DB1354CB08FD67FEB1DABEEE6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9">
    <w:name w:val="F69E21C084C7424F995E54B45AD5E1749"/>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0">
    <w:name w:val="32972C7FA54E4632B33D1146DAED0A22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0">
    <w:name w:val="6CCEF5C8E4AB4135BB3BD2593157B51B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5">
    <w:name w:val="512B24531DE14465B638B7A79653EB47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5">
    <w:name w:val="3792DE72A46F430AB9500229FA90034D5"/>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0">
    <w:name w:val="F53A416742E34D668862C32271469527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0">
    <w:name w:val="2704490CBCFF4803A80399C2882DCE5F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0">
    <w:name w:val="82193DE052424F9D9525C5DAF715B230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0">
    <w:name w:val="727BDC4B7C8D4A70857236A4FA5E57FE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0">
    <w:name w:val="D8002013DB6D462587D77E51E4FFD051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0">
    <w:name w:val="1B86F5EEA82F473C920296518B6D399B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0">
    <w:name w:val="D546B65122384E72A065B9DA3FDDFE5D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1">
    <w:name w:val="86AB18730FD0457B8DE7CD30419810A4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1">
    <w:name w:val="6146951DDD8D49E2BBEF69D7CC0A2656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1">
    <w:name w:val="BE3DCB045E134D1DA27AAE2D2FFD2D7B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1">
    <w:name w:val="5D3E860103DC4B479161C75F8F82C2CA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6">
    <w:name w:val="FB710F86FBBC482DBBA193511E74B57C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6">
    <w:name w:val="C07A4CCEB992481A8C6B6736D58BBC0A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0">
    <w:name w:val="5309266DB1354CB08FD67FEB1DABEEE6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0">
    <w:name w:val="F69E21C084C7424F995E54B45AD5E17410"/>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1">
    <w:name w:val="32972C7FA54E4632B33D1146DAED0A22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1">
    <w:name w:val="6CCEF5C8E4AB4135BB3BD2593157B51B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6">
    <w:name w:val="512B24531DE14465B638B7A79653EB47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6">
    <w:name w:val="3792DE72A46F430AB9500229FA90034D6"/>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1">
    <w:name w:val="F53A416742E34D668862C32271469527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1">
    <w:name w:val="2704490CBCFF4803A80399C2882DCE5F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1">
    <w:name w:val="82193DE052424F9D9525C5DAF715B230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1">
    <w:name w:val="727BDC4B7C8D4A70857236A4FA5E57FE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1">
    <w:name w:val="D8002013DB6D462587D77E51E4FFD051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1">
    <w:name w:val="1B86F5EEA82F473C920296518B6D399B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1">
    <w:name w:val="D546B65122384E72A065B9DA3FDDFE5D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2">
    <w:name w:val="86AB18730FD0457B8DE7CD30419810A4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2">
    <w:name w:val="6146951DDD8D49E2BBEF69D7CC0A2656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2">
    <w:name w:val="BE3DCB045E134D1DA27AAE2D2FFD2D7B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2">
    <w:name w:val="5D3E860103DC4B479161C75F8F82C2CA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7">
    <w:name w:val="FB710F86FBBC482DBBA193511E74B57C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7">
    <w:name w:val="C07A4CCEB992481A8C6B6736D58BBC0A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1">
    <w:name w:val="5309266DB1354CB08FD67FEB1DABEEE6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1">
    <w:name w:val="F69E21C084C7424F995E54B45AD5E17411"/>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2">
    <w:name w:val="32972C7FA54E4632B33D1146DAED0A22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2">
    <w:name w:val="6CCEF5C8E4AB4135BB3BD2593157B51B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7">
    <w:name w:val="512B24531DE14465B638B7A79653EB47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7">
    <w:name w:val="3792DE72A46F430AB9500229FA90034D7"/>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2">
    <w:name w:val="F53A416742E34D668862C32271469527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2">
    <w:name w:val="2704490CBCFF4803A80399C2882DCE5F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2">
    <w:name w:val="82193DE052424F9D9525C5DAF715B230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2">
    <w:name w:val="727BDC4B7C8D4A70857236A4FA5E57FE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2">
    <w:name w:val="D8002013DB6D462587D77E51E4FFD051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2">
    <w:name w:val="1B86F5EEA82F473C920296518B6D399B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2">
    <w:name w:val="D546B65122384E72A065B9DA3FDDFE5D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3">
    <w:name w:val="86AB18730FD0457B8DE7CD30419810A4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3">
    <w:name w:val="6146951DDD8D49E2BBEF69D7CC0A2656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3">
    <w:name w:val="BE3DCB045E134D1DA27AAE2D2FFD2D7B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3">
    <w:name w:val="5D3E860103DC4B479161C75F8F82C2CA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8">
    <w:name w:val="FB710F86FBBC482DBBA193511E74B57C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8">
    <w:name w:val="C07A4CCEB992481A8C6B6736D58BBC0A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2">
    <w:name w:val="5309266DB1354CB08FD67FEB1DABEEE6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2">
    <w:name w:val="F69E21C084C7424F995E54B45AD5E17412"/>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3">
    <w:name w:val="32972C7FA54E4632B33D1146DAED0A22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3">
    <w:name w:val="6CCEF5C8E4AB4135BB3BD2593157B51B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8">
    <w:name w:val="512B24531DE14465B638B7A79653EB47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8">
    <w:name w:val="3792DE72A46F430AB9500229FA90034D8"/>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3">
    <w:name w:val="F53A416742E34D668862C32271469527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3">
    <w:name w:val="2704490CBCFF4803A80399C2882DCE5F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3">
    <w:name w:val="82193DE052424F9D9525C5DAF715B230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3">
    <w:name w:val="727BDC4B7C8D4A70857236A4FA5E57FE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3">
    <w:name w:val="D8002013DB6D462587D77E51E4FFD051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3">
    <w:name w:val="1B86F5EEA82F473C920296518B6D399B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3">
    <w:name w:val="D546B65122384E72A065B9DA3FDDFE5D13"/>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
    <w:name w:val="37382420AED94931BD4C6C0B62DE0334"/>
    <w:rsid w:val="001E56C0"/>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FA04B06195144368C1BE00305CDBDB4">
    <w:name w:val="DFA04B06195144368C1BE00305CDBDB4"/>
    <w:rsid w:val="00AA4B2B"/>
  </w:style>
  <w:style w:type="paragraph" w:customStyle="1" w:styleId="7D78B20253BD474391450BFC520ED3DC">
    <w:name w:val="7D78B20253BD474391450BFC520ED3DC"/>
    <w:rsid w:val="00AA4B2B"/>
  </w:style>
  <w:style w:type="paragraph" w:customStyle="1" w:styleId="7F408D063AD646879DFD456AFE73E432">
    <w:name w:val="7F408D063AD646879DFD456AFE73E432"/>
    <w:rsid w:val="00AA4B2B"/>
  </w:style>
  <w:style w:type="paragraph" w:customStyle="1" w:styleId="3A645201B7724F919AB9396FE64362A3">
    <w:name w:val="3A645201B7724F919AB9396FE64362A3"/>
    <w:rsid w:val="00AA4B2B"/>
  </w:style>
  <w:style w:type="paragraph" w:customStyle="1" w:styleId="2C759CCD32D548F7A20C127CF81BC798">
    <w:name w:val="2C759CCD32D548F7A20C127CF81BC798"/>
    <w:rsid w:val="00AA4B2B"/>
  </w:style>
  <w:style w:type="paragraph" w:customStyle="1" w:styleId="F066B9E679E64C50A0C29DA889733305">
    <w:name w:val="F066B9E679E64C50A0C29DA889733305"/>
    <w:rsid w:val="00AA4B2B"/>
  </w:style>
  <w:style w:type="paragraph" w:customStyle="1" w:styleId="32D0C0EEF5CB461BA0A5E8DFCFCE7F16">
    <w:name w:val="32D0C0EEF5CB461BA0A5E8DFCFCE7F16"/>
    <w:rsid w:val="00AA4B2B"/>
  </w:style>
  <w:style w:type="paragraph" w:customStyle="1" w:styleId="1E03622E6E384F4480C8DA52BCBAE514">
    <w:name w:val="1E03622E6E384F4480C8DA52BCBAE514"/>
    <w:rsid w:val="00AA4B2B"/>
  </w:style>
  <w:style w:type="paragraph" w:customStyle="1" w:styleId="276349D7A2434F6EBFEA22A5946C3C33">
    <w:name w:val="276349D7A2434F6EBFEA22A5946C3C33"/>
    <w:rsid w:val="00AA4B2B"/>
  </w:style>
  <w:style w:type="paragraph" w:customStyle="1" w:styleId="F5ECDBFE211F4A61819CD801493F356F">
    <w:name w:val="F5ECDBFE211F4A61819CD801493F356F"/>
    <w:rsid w:val="00AA4B2B"/>
  </w:style>
  <w:style w:type="paragraph" w:customStyle="1" w:styleId="441E9A6B3E43492F963849EA730B3012">
    <w:name w:val="441E9A6B3E43492F963849EA730B3012"/>
    <w:rsid w:val="00AA4B2B"/>
  </w:style>
  <w:style w:type="paragraph" w:customStyle="1" w:styleId="BD520A31F76A4693BC8901DD74CAF537">
    <w:name w:val="BD520A31F76A4693BC8901DD74CAF537"/>
    <w:rsid w:val="00AA4B2B"/>
  </w:style>
  <w:style w:type="paragraph" w:customStyle="1" w:styleId="B8BE21323A5B4B45A52A84380A7BF512">
    <w:name w:val="B8BE21323A5B4B45A52A84380A7BF512"/>
    <w:rsid w:val="00AA4B2B"/>
  </w:style>
  <w:style w:type="paragraph" w:customStyle="1" w:styleId="EF55F7F007E94963A6DA04FAFA0BFF43">
    <w:name w:val="EF55F7F007E94963A6DA04FAFA0BFF43"/>
    <w:rsid w:val="00AA4B2B"/>
  </w:style>
  <w:style w:type="paragraph" w:customStyle="1" w:styleId="C6D2C4B99D724AA8ADE45370ADE8D751">
    <w:name w:val="C6D2C4B99D724AA8ADE45370ADE8D751"/>
    <w:rsid w:val="00AA4B2B"/>
  </w:style>
  <w:style w:type="paragraph" w:customStyle="1" w:styleId="AC0C8A06368A4D2896CEDC8C3206AFD2">
    <w:name w:val="AC0C8A06368A4D2896CEDC8C3206AFD2"/>
    <w:rsid w:val="00AA4B2B"/>
  </w:style>
  <w:style w:type="paragraph" w:customStyle="1" w:styleId="2BD9493F70F6409292FE97C7221021D9">
    <w:name w:val="2BD9493F70F6409292FE97C7221021D9"/>
    <w:rsid w:val="00AA4B2B"/>
  </w:style>
  <w:style w:type="paragraph" w:customStyle="1" w:styleId="788798DB83A1465EBD1A9FFABDE54C2B">
    <w:name w:val="788798DB83A1465EBD1A9FFABDE54C2B"/>
    <w:rsid w:val="00AA4B2B"/>
  </w:style>
  <w:style w:type="paragraph" w:customStyle="1" w:styleId="73A51B35084345438953253039CB5C3E">
    <w:name w:val="73A51B35084345438953253039CB5C3E"/>
    <w:rsid w:val="00AA4B2B"/>
  </w:style>
  <w:style w:type="paragraph" w:customStyle="1" w:styleId="3DE2FE1DD0C34D4CB1733B26A6A6AFC8">
    <w:name w:val="3DE2FE1DD0C34D4CB1733B26A6A6AFC8"/>
    <w:rsid w:val="00AA4B2B"/>
  </w:style>
  <w:style w:type="paragraph" w:customStyle="1" w:styleId="41739F101A8F4B3182A2581F7C2FC721">
    <w:name w:val="41739F101A8F4B3182A2581F7C2FC721"/>
    <w:rsid w:val="00AA4B2B"/>
  </w:style>
  <w:style w:type="paragraph" w:customStyle="1" w:styleId="81EAEC0BA01F42A9B075C27647F90A7F">
    <w:name w:val="81EAEC0BA01F42A9B075C27647F90A7F"/>
    <w:rsid w:val="00AA4B2B"/>
  </w:style>
  <w:style w:type="paragraph" w:customStyle="1" w:styleId="DDD4FD7C149144EBBED21D2380CCD89F">
    <w:name w:val="DDD4FD7C149144EBBED21D2380CCD89F"/>
    <w:rsid w:val="00AA4B2B"/>
  </w:style>
  <w:style w:type="paragraph" w:customStyle="1" w:styleId="49B6290AD2AF4A8D9F88B43A47111397">
    <w:name w:val="49B6290AD2AF4A8D9F88B43A47111397"/>
    <w:rsid w:val="00AA4B2B"/>
  </w:style>
  <w:style w:type="paragraph" w:customStyle="1" w:styleId="1F18BB2A0EE1418EBD50F7C3E177718E">
    <w:name w:val="1F18BB2A0EE1418EBD50F7C3E177718E"/>
    <w:rsid w:val="00AA4B2B"/>
  </w:style>
  <w:style w:type="paragraph" w:customStyle="1" w:styleId="1EBFF1723F704630AB5DB36B70B09358">
    <w:name w:val="1EBFF1723F704630AB5DB36B70B09358"/>
    <w:rsid w:val="00AA4B2B"/>
  </w:style>
  <w:style w:type="paragraph" w:customStyle="1" w:styleId="F4302F7092BC411FB5AD20E6E8152B7F">
    <w:name w:val="F4302F7092BC411FB5AD20E6E8152B7F"/>
    <w:rsid w:val="00AA4B2B"/>
  </w:style>
  <w:style w:type="paragraph" w:customStyle="1" w:styleId="86AB18730FD0457B8DE7CD30419810A414">
    <w:name w:val="86AB18730FD0457B8DE7CD30419810A4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4">
    <w:name w:val="6146951DDD8D49E2BBEF69D7CC0A2656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4">
    <w:name w:val="BE3DCB045E134D1DA27AAE2D2FFD2D7B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4">
    <w:name w:val="5D3E860103DC4B479161C75F8F82C2CA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9">
    <w:name w:val="FB710F86FBBC482DBBA193511E74B57C9"/>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9">
    <w:name w:val="C07A4CCEB992481A8C6B6736D58BBC0A9"/>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3">
    <w:name w:val="5309266DB1354CB08FD67FEB1DABEEE613"/>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3">
    <w:name w:val="F69E21C084C7424F995E54B45AD5E17413"/>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4">
    <w:name w:val="32972C7FA54E4632B33D1146DAED0A22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4">
    <w:name w:val="6CCEF5C8E4AB4135BB3BD2593157B51B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9">
    <w:name w:val="512B24531DE14465B638B7A79653EB479"/>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9">
    <w:name w:val="3792DE72A46F430AB9500229FA90034D9"/>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4">
    <w:name w:val="F53A416742E34D668862C32271469527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4">
    <w:name w:val="2704490CBCFF4803A80399C2882DCE5F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4">
    <w:name w:val="82193DE052424F9D9525C5DAF715B230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4">
    <w:name w:val="727BDC4B7C8D4A70857236A4FA5E57FE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4">
    <w:name w:val="D8002013DB6D462587D77E51E4FFD051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4">
    <w:name w:val="1B86F5EEA82F473C920296518B6D399B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4">
    <w:name w:val="D546B65122384E72A065B9DA3FDDFE5D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1">
    <w:name w:val="37382420AED94931BD4C6C0B62DE0334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302F7092BC411FB5AD20E6E8152B7F1">
    <w:name w:val="F4302F7092BC411FB5AD20E6E8152B7F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1E9A6B3E43492F963849EA730B30121">
    <w:name w:val="441E9A6B3E43492F963849EA730B3012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D520A31F76A4693BC8901DD74CAF5371">
    <w:name w:val="BD520A31F76A4693BC8901DD74CAF537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BE21323A5B4B45A52A84380A7BF5121">
    <w:name w:val="B8BE21323A5B4B45A52A84380A7BF512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F55F7F007E94963A6DA04FAFA0BFF431">
    <w:name w:val="EF55F7F007E94963A6DA04FAFA0BFF43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6D2C4B99D724AA8ADE45370ADE8D7511">
    <w:name w:val="C6D2C4B99D724AA8ADE45370ADE8D751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C0C8A06368A4D2896CEDC8C3206AFD21">
    <w:name w:val="AC0C8A06368A4D2896CEDC8C3206AFD2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BD9493F70F6409292FE97C7221021D91">
    <w:name w:val="2BD9493F70F6409292FE97C7221021D9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88798DB83A1465EBD1A9FFABDE54C2B1">
    <w:name w:val="788798DB83A1465EBD1A9FFABDE54C2B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3A51B35084345438953253039CB5C3E1">
    <w:name w:val="73A51B35084345438953253039CB5C3E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DE2FE1DD0C34D4CB1733B26A6A6AFC81">
    <w:name w:val="3DE2FE1DD0C34D4CB1733B26A6A6AFC8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1739F101A8F4B3182A2581F7C2FC7211">
    <w:name w:val="41739F101A8F4B3182A2581F7C2FC721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EAEC0BA01F42A9B075C27647F90A7F1">
    <w:name w:val="81EAEC0BA01F42A9B075C27647F90A7F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DD4FD7C149144EBBED21D2380CCD89F1">
    <w:name w:val="DDD4FD7C149144EBBED21D2380CCD89F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6290AD2AF4A8D9F88B43A471113971">
    <w:name w:val="49B6290AD2AF4A8D9F88B43A47111397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18BB2A0EE1418EBD50F7C3E177718E1">
    <w:name w:val="1F18BB2A0EE1418EBD50F7C3E177718E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BFF1723F704630AB5DB36B70B093581">
    <w:name w:val="1EBFF1723F704630AB5DB36B70B09358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FA04B06195144368C1BE00305CDBDB41">
    <w:name w:val="DFA04B06195144368C1BE00305CDBDB4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D78B20253BD474391450BFC520ED3DC1">
    <w:name w:val="7D78B20253BD474391450BFC520ED3DC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408D063AD646879DFD456AFE73E4321">
    <w:name w:val="7F408D063AD646879DFD456AFE73E432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645201B7724F919AB9396FE64362A31">
    <w:name w:val="3A645201B7724F919AB9396FE64362A3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C759CCD32D548F7A20C127CF81BC7981">
    <w:name w:val="2C759CCD32D548F7A20C127CF81BC798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66B9E679E64C50A0C29DA8897333051">
    <w:name w:val="F066B9E679E64C50A0C29DA889733305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DF53DD377404A84271EF221ADD50F">
    <w:name w:val="2DADF53DD377404A84271EF221ADD50F"/>
    <w:rsid w:val="00AA4B2B"/>
  </w:style>
  <w:style w:type="paragraph" w:customStyle="1" w:styleId="43EFCC8486264513A42F2A67D28A524D">
    <w:name w:val="43EFCC8486264513A42F2A67D28A524D"/>
    <w:rsid w:val="00AA4B2B"/>
  </w:style>
  <w:style w:type="paragraph" w:customStyle="1" w:styleId="6AE151ECBC4C46278CB2D1DA9B5D0A12">
    <w:name w:val="6AE151ECBC4C46278CB2D1DA9B5D0A12"/>
    <w:rsid w:val="00AA4B2B"/>
  </w:style>
  <w:style w:type="paragraph" w:customStyle="1" w:styleId="FB82E7C597884CD79020EE632F636981">
    <w:name w:val="FB82E7C597884CD79020EE632F636981"/>
    <w:rsid w:val="00AA4B2B"/>
  </w:style>
  <w:style w:type="paragraph" w:customStyle="1" w:styleId="88331FF9698E48729883A1C2D32620E1">
    <w:name w:val="88331FF9698E48729883A1C2D32620E1"/>
    <w:rsid w:val="00AA4B2B"/>
  </w:style>
  <w:style w:type="paragraph" w:customStyle="1" w:styleId="16217E58A9F3481D8DF965C072424649">
    <w:name w:val="16217E58A9F3481D8DF965C072424649"/>
    <w:rsid w:val="00AA4B2B"/>
  </w:style>
  <w:style w:type="paragraph" w:customStyle="1" w:styleId="C74443AB54A44004A9B7472C90FC983A">
    <w:name w:val="C74443AB54A44004A9B7472C90FC983A"/>
    <w:rsid w:val="00AA4B2B"/>
  </w:style>
  <w:style w:type="paragraph" w:customStyle="1" w:styleId="6BFC88F6EBE5414782BD8C849E425D94">
    <w:name w:val="6BFC88F6EBE5414782BD8C849E425D94"/>
    <w:rsid w:val="00AA4B2B"/>
  </w:style>
  <w:style w:type="paragraph" w:customStyle="1" w:styleId="1173F2585D3E4481BD9399D1535F0930">
    <w:name w:val="1173F2585D3E4481BD9399D1535F0930"/>
    <w:rsid w:val="00AA4B2B"/>
  </w:style>
  <w:style w:type="paragraph" w:customStyle="1" w:styleId="35391F3C77FE4D238C979061E825A307">
    <w:name w:val="35391F3C77FE4D238C979061E825A307"/>
    <w:rsid w:val="00AA4B2B"/>
  </w:style>
  <w:style w:type="paragraph" w:customStyle="1" w:styleId="6052E9219EE5485E81A1C587FC001944">
    <w:name w:val="6052E9219EE5485E81A1C587FC001944"/>
    <w:rsid w:val="00AA4B2B"/>
  </w:style>
  <w:style w:type="paragraph" w:customStyle="1" w:styleId="68EAB7B64A7F4C5F803C806C5BEA0EEC">
    <w:name w:val="68EAB7B64A7F4C5F803C806C5BEA0EEC"/>
    <w:rsid w:val="00AA4B2B"/>
  </w:style>
  <w:style w:type="paragraph" w:customStyle="1" w:styleId="E486D129C4194207AD22A4F3F79DA50A">
    <w:name w:val="E486D129C4194207AD22A4F3F79DA50A"/>
    <w:rsid w:val="00AA4B2B"/>
  </w:style>
  <w:style w:type="paragraph" w:customStyle="1" w:styleId="E0F75B85B5AF4E898CE072F6D1877F85">
    <w:name w:val="E0F75B85B5AF4E898CE072F6D1877F85"/>
    <w:rsid w:val="00AA4B2B"/>
  </w:style>
  <w:style w:type="paragraph" w:customStyle="1" w:styleId="F48C1F4827D3410A859DAFB00D18AA4B">
    <w:name w:val="F48C1F4827D3410A859DAFB00D18AA4B"/>
    <w:rsid w:val="00AA4B2B"/>
  </w:style>
  <w:style w:type="paragraph" w:customStyle="1" w:styleId="E26304119942433B8AB8A7533A9FFCF1">
    <w:name w:val="E26304119942433B8AB8A7533A9FFCF1"/>
    <w:rsid w:val="00AA4B2B"/>
  </w:style>
  <w:style w:type="paragraph" w:customStyle="1" w:styleId="8275A5948A7D43C39EECEAFDF624B4B0">
    <w:name w:val="8275A5948A7D43C39EECEAFDF624B4B0"/>
    <w:rsid w:val="00AA4B2B"/>
  </w:style>
  <w:style w:type="paragraph" w:customStyle="1" w:styleId="7E87126EF3834A3BA0CE5F5161724CAA">
    <w:name w:val="7E87126EF3834A3BA0CE5F5161724CAA"/>
    <w:rsid w:val="00AA4B2B"/>
  </w:style>
  <w:style w:type="paragraph" w:customStyle="1" w:styleId="34BED4EB67824F028A7D83D7BD7CC548">
    <w:name w:val="34BED4EB67824F028A7D83D7BD7CC548"/>
    <w:rsid w:val="00AA4B2B"/>
  </w:style>
  <w:style w:type="paragraph" w:customStyle="1" w:styleId="88A8020BF914480292360FECE2A4D5DE">
    <w:name w:val="88A8020BF914480292360FECE2A4D5DE"/>
    <w:rsid w:val="00AA4B2B"/>
  </w:style>
  <w:style w:type="paragraph" w:customStyle="1" w:styleId="86AB18730FD0457B8DE7CD30419810A415">
    <w:name w:val="86AB18730FD0457B8DE7CD30419810A4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5">
    <w:name w:val="6146951DDD8D49E2BBEF69D7CC0A2656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5">
    <w:name w:val="BE3DCB045E134D1DA27AAE2D2FFD2D7B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5">
    <w:name w:val="5D3E860103DC4B479161C75F8F82C2CA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0">
    <w:name w:val="FB710F86FBBC482DBBA193511E74B57C10"/>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0">
    <w:name w:val="C07A4CCEB992481A8C6B6736D58BBC0A10"/>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4">
    <w:name w:val="5309266DB1354CB08FD67FEB1DABEEE6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4">
    <w:name w:val="F69E21C084C7424F995E54B45AD5E17414"/>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5">
    <w:name w:val="32972C7FA54E4632B33D1146DAED0A22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5">
    <w:name w:val="6CCEF5C8E4AB4135BB3BD2593157B51B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0">
    <w:name w:val="512B24531DE14465B638B7A79653EB4710"/>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0">
    <w:name w:val="3792DE72A46F430AB9500229FA90034D10"/>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5">
    <w:name w:val="F53A416742E34D668862C32271469527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5">
    <w:name w:val="2704490CBCFF4803A80399C2882DCE5F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5">
    <w:name w:val="82193DE052424F9D9525C5DAF715B230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5">
    <w:name w:val="727BDC4B7C8D4A70857236A4FA5E57FE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5">
    <w:name w:val="D8002013DB6D462587D77E51E4FFD051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5">
    <w:name w:val="1B86F5EEA82F473C920296518B6D399B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5">
    <w:name w:val="D546B65122384E72A065B9DA3FDDFE5D15"/>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2">
    <w:name w:val="37382420AED94931BD4C6C0B62DE03342"/>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E151ECBC4C46278CB2D1DA9B5D0A121">
    <w:name w:val="6AE151ECBC4C46278CB2D1DA9B5D0A12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8331FF9698E48729883A1C2D32620E11">
    <w:name w:val="88331FF9698E48729883A1C2D32620E1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217E58A9F3481D8DF965C0724246491">
    <w:name w:val="16217E58A9F3481D8DF965C072424649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4443AB54A44004A9B7472C90FC983A1">
    <w:name w:val="C74443AB54A44004A9B7472C90FC983A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BFC88F6EBE5414782BD8C849E425D941">
    <w:name w:val="6BFC88F6EBE5414782BD8C849E425D94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73F2585D3E4481BD9399D1535F09301">
    <w:name w:val="1173F2585D3E4481BD9399D1535F0930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391F3C77FE4D238C979061E825A3071">
    <w:name w:val="35391F3C77FE4D238C979061E825A307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052E9219EE5485E81A1C587FC0019441">
    <w:name w:val="6052E9219EE5485E81A1C587FC001944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8EAB7B64A7F4C5F803C806C5BEA0EEC1">
    <w:name w:val="68EAB7B64A7F4C5F803C806C5BEA0EEC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86D129C4194207AD22A4F3F79DA50A1">
    <w:name w:val="E486D129C4194207AD22A4F3F79DA50A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F75B85B5AF4E898CE072F6D1877F851">
    <w:name w:val="E0F75B85B5AF4E898CE072F6D1877F85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8C1F4827D3410A859DAFB00D18AA4B1">
    <w:name w:val="F48C1F4827D3410A859DAFB00D18AA4B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26304119942433B8AB8A7533A9FFCF11">
    <w:name w:val="E26304119942433B8AB8A7533A9FFCF1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75A5948A7D43C39EECEAFDF624B4B01">
    <w:name w:val="8275A5948A7D43C39EECEAFDF624B4B0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87126EF3834A3BA0CE5F5161724CAA1">
    <w:name w:val="7E87126EF3834A3BA0CE5F5161724CAA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4BED4EB67824F028A7D83D7BD7CC5481">
    <w:name w:val="34BED4EB67824F028A7D83D7BD7CC548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8A8020BF914480292360FECE2A4D5DE1">
    <w:name w:val="88A8020BF914480292360FECE2A4D5DE1"/>
    <w:rsid w:val="00AA4B2B"/>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C4A98BA8EB4483818A4210ACB521D0">
    <w:name w:val="F7C4A98BA8EB4483818A4210ACB521D0"/>
    <w:rsid w:val="00AA4B2B"/>
  </w:style>
  <w:style w:type="paragraph" w:customStyle="1" w:styleId="585B7C86248F469C9A971B693CAB6145">
    <w:name w:val="585B7C86248F469C9A971B693CAB6145"/>
    <w:rsid w:val="00AA4B2B"/>
  </w:style>
  <w:style w:type="paragraph" w:customStyle="1" w:styleId="7F928FA0445C495E8C0B1F51AF274E77">
    <w:name w:val="7F928FA0445C495E8C0B1F51AF274E77"/>
    <w:rsid w:val="00AA4B2B"/>
  </w:style>
  <w:style w:type="paragraph" w:customStyle="1" w:styleId="6611F2C23E614838B9E4BF84400E07BD">
    <w:name w:val="6611F2C23E614838B9E4BF84400E07BD"/>
    <w:rsid w:val="00AA4B2B"/>
  </w:style>
  <w:style w:type="paragraph" w:customStyle="1" w:styleId="518B966B4AA14C0A9479CAAECFD03929">
    <w:name w:val="518B966B4AA14C0A9479CAAECFD03929"/>
    <w:rsid w:val="00AA4B2B"/>
  </w:style>
  <w:style w:type="paragraph" w:customStyle="1" w:styleId="362D93B995CD474E83A554E2B1A0FB4A">
    <w:name w:val="362D93B995CD474E83A554E2B1A0FB4A"/>
    <w:rsid w:val="00AA4B2B"/>
  </w:style>
  <w:style w:type="paragraph" w:customStyle="1" w:styleId="8D110110262E45DFB04E228E6C234050">
    <w:name w:val="8D110110262E45DFB04E228E6C234050"/>
    <w:rsid w:val="00AA4B2B"/>
  </w:style>
  <w:style w:type="paragraph" w:customStyle="1" w:styleId="E50DFC69FECD411D8297F11ECAD22042">
    <w:name w:val="E50DFC69FECD411D8297F11ECAD22042"/>
    <w:rsid w:val="00AA4B2B"/>
  </w:style>
  <w:style w:type="paragraph" w:customStyle="1" w:styleId="C8CD07980F17451CB042F27D21660F64">
    <w:name w:val="C8CD07980F17451CB042F27D21660F64"/>
    <w:rsid w:val="00AA4B2B"/>
  </w:style>
  <w:style w:type="paragraph" w:customStyle="1" w:styleId="B88F882BBAAA46B28A6A455CB58D2B74">
    <w:name w:val="B88F882BBAAA46B28A6A455CB58D2B74"/>
    <w:rsid w:val="00AA4B2B"/>
  </w:style>
  <w:style w:type="paragraph" w:customStyle="1" w:styleId="63D8F9E19DB14E91B71ADACBE1C64AF6">
    <w:name w:val="63D8F9E19DB14E91B71ADACBE1C64AF6"/>
    <w:rsid w:val="00AA4B2B"/>
  </w:style>
  <w:style w:type="paragraph" w:customStyle="1" w:styleId="FE69E274CB9D4C6AB56E254B5565B34F">
    <w:name w:val="FE69E274CB9D4C6AB56E254B5565B34F"/>
    <w:rsid w:val="00AA4B2B"/>
  </w:style>
  <w:style w:type="paragraph" w:customStyle="1" w:styleId="557F39A5BC004DDFA6791E0CFBA5C98D">
    <w:name w:val="557F39A5BC004DDFA6791E0CFBA5C98D"/>
    <w:rsid w:val="00AA4B2B"/>
  </w:style>
  <w:style w:type="paragraph" w:customStyle="1" w:styleId="88520543287445BE970F8A9C6A05CF70">
    <w:name w:val="88520543287445BE970F8A9C6A05CF70"/>
    <w:rsid w:val="00AA4B2B"/>
  </w:style>
  <w:style w:type="paragraph" w:customStyle="1" w:styleId="FA0AE0E38D2845AA84B9975C25FDEF8C">
    <w:name w:val="FA0AE0E38D2845AA84B9975C25FDEF8C"/>
    <w:rsid w:val="00AA4B2B"/>
  </w:style>
  <w:style w:type="paragraph" w:customStyle="1" w:styleId="6DE507FB07FE4C4F83B7F766FE612B01">
    <w:name w:val="6DE507FB07FE4C4F83B7F766FE612B01"/>
    <w:rsid w:val="00AA4B2B"/>
  </w:style>
  <w:style w:type="paragraph" w:customStyle="1" w:styleId="0C63E08FCEB24F7485FCF218D41A4484">
    <w:name w:val="0C63E08FCEB24F7485FCF218D41A4484"/>
    <w:rsid w:val="00AA4B2B"/>
  </w:style>
  <w:style w:type="paragraph" w:customStyle="1" w:styleId="F529824720EA4D50A26E33F73AFD371D">
    <w:name w:val="F529824720EA4D50A26E33F73AFD371D"/>
    <w:rsid w:val="00AA4B2B"/>
  </w:style>
  <w:style w:type="paragraph" w:customStyle="1" w:styleId="C86658BD92BB4187859E6CFD6CB5B56B">
    <w:name w:val="C86658BD92BB4187859E6CFD6CB5B56B"/>
    <w:rsid w:val="00484E33"/>
  </w:style>
  <w:style w:type="paragraph" w:customStyle="1" w:styleId="7E292D2A53FD47B5BC2BEED899F45B95">
    <w:name w:val="7E292D2A53FD47B5BC2BEED899F45B95"/>
    <w:rsid w:val="00484E33"/>
  </w:style>
  <w:style w:type="paragraph" w:customStyle="1" w:styleId="E576A6256CA74E2586D605F9445993F3">
    <w:name w:val="E576A6256CA74E2586D605F9445993F3"/>
    <w:rsid w:val="00484E33"/>
  </w:style>
  <w:style w:type="paragraph" w:customStyle="1" w:styleId="E1EE0209328F4AEBBAF77EC3292727F2">
    <w:name w:val="E1EE0209328F4AEBBAF77EC3292727F2"/>
    <w:rsid w:val="00484E33"/>
  </w:style>
  <w:style w:type="paragraph" w:customStyle="1" w:styleId="82F25114FDF24D679BB79AB158A9D1FC">
    <w:name w:val="82F25114FDF24D679BB79AB158A9D1FC"/>
    <w:rsid w:val="00484E33"/>
  </w:style>
  <w:style w:type="paragraph" w:customStyle="1" w:styleId="055BB6B25FD342FD93AB0AD03D7606AB">
    <w:name w:val="055BB6B25FD342FD93AB0AD03D7606AB"/>
    <w:rsid w:val="00484E33"/>
  </w:style>
  <w:style w:type="paragraph" w:customStyle="1" w:styleId="96365CF331C542638AE007E7AD994AB0">
    <w:name w:val="96365CF331C542638AE007E7AD994AB0"/>
    <w:rsid w:val="00484E33"/>
  </w:style>
  <w:style w:type="paragraph" w:customStyle="1" w:styleId="B076B671FC914C5CB7767CCB9849365F">
    <w:name w:val="B076B671FC914C5CB7767CCB9849365F"/>
    <w:rsid w:val="00484E33"/>
  </w:style>
  <w:style w:type="paragraph" w:customStyle="1" w:styleId="B5D3A530C17A4153BD4F670C2E76E836">
    <w:name w:val="B5D3A530C17A4153BD4F670C2E76E836"/>
    <w:rsid w:val="00484E33"/>
  </w:style>
  <w:style w:type="paragraph" w:customStyle="1" w:styleId="CFD9DD4DF27540FEB65CDEEDCA7D8A49">
    <w:name w:val="CFD9DD4DF27540FEB65CDEEDCA7D8A49"/>
    <w:rsid w:val="00484E33"/>
  </w:style>
  <w:style w:type="paragraph" w:customStyle="1" w:styleId="13F3C236D1664E5B807CCD3F1E9CCC46">
    <w:name w:val="13F3C236D1664E5B807CCD3F1E9CCC46"/>
    <w:rsid w:val="00484E33"/>
  </w:style>
  <w:style w:type="paragraph" w:customStyle="1" w:styleId="DB749E518FAF423CAC151ADD5C77CFDA">
    <w:name w:val="DB749E518FAF423CAC151ADD5C77CFDA"/>
    <w:rsid w:val="00484E33"/>
  </w:style>
  <w:style w:type="paragraph" w:customStyle="1" w:styleId="DB9AA27A6A8B46B7A2B2A57294C03360">
    <w:name w:val="DB9AA27A6A8B46B7A2B2A57294C03360"/>
    <w:rsid w:val="00484E33"/>
  </w:style>
  <w:style w:type="paragraph" w:customStyle="1" w:styleId="117201E5F4C348E6BA7FAF651C6FB5A9">
    <w:name w:val="117201E5F4C348E6BA7FAF651C6FB5A9"/>
    <w:rsid w:val="00484E33"/>
  </w:style>
  <w:style w:type="paragraph" w:customStyle="1" w:styleId="B3649E1FC32B49F6A804D31A9850CB17">
    <w:name w:val="B3649E1FC32B49F6A804D31A9850CB17"/>
    <w:rsid w:val="00484E33"/>
  </w:style>
  <w:style w:type="paragraph" w:customStyle="1" w:styleId="74DD241EC28148019ECE452694EDBA5B">
    <w:name w:val="74DD241EC28148019ECE452694EDBA5B"/>
    <w:rsid w:val="00484E33"/>
  </w:style>
  <w:style w:type="paragraph" w:customStyle="1" w:styleId="831468FDF7344C499359780B0854AA39">
    <w:name w:val="831468FDF7344C499359780B0854AA39"/>
    <w:rsid w:val="00484E33"/>
  </w:style>
  <w:style w:type="paragraph" w:customStyle="1" w:styleId="D99B90545D40438C88F47EC23BBFDABB">
    <w:name w:val="D99B90545D40438C88F47EC23BBFDABB"/>
    <w:rsid w:val="00484E33"/>
  </w:style>
  <w:style w:type="paragraph" w:customStyle="1" w:styleId="F75B41C776104B4DA34DAA540729C969">
    <w:name w:val="F75B41C776104B4DA34DAA540729C969"/>
    <w:rsid w:val="00484E33"/>
  </w:style>
  <w:style w:type="paragraph" w:customStyle="1" w:styleId="668ACD52605C49EEBB2D87F9E582B481">
    <w:name w:val="668ACD52605C49EEBB2D87F9E582B481"/>
    <w:rsid w:val="00484E33"/>
  </w:style>
  <w:style w:type="paragraph" w:customStyle="1" w:styleId="103D567A41254ABDA79A30496314F084">
    <w:name w:val="103D567A41254ABDA79A30496314F084"/>
    <w:rsid w:val="00484E33"/>
  </w:style>
  <w:style w:type="paragraph" w:customStyle="1" w:styleId="0C9DB09130A64EF69BA53BAD202EA641">
    <w:name w:val="0C9DB09130A64EF69BA53BAD202EA641"/>
    <w:rsid w:val="00484E33"/>
  </w:style>
  <w:style w:type="paragraph" w:customStyle="1" w:styleId="DB4FE6924AD84F14BFEC159590589737">
    <w:name w:val="DB4FE6924AD84F14BFEC159590589737"/>
    <w:rsid w:val="00484E33"/>
  </w:style>
  <w:style w:type="paragraph" w:customStyle="1" w:styleId="C813C30B0FA74F12986D451FAE94D6A5">
    <w:name w:val="C813C30B0FA74F12986D451FAE94D6A5"/>
    <w:rsid w:val="00484E33"/>
  </w:style>
  <w:style w:type="paragraph" w:customStyle="1" w:styleId="86AB18730FD0457B8DE7CD30419810A416">
    <w:name w:val="86AB18730FD0457B8DE7CD30419810A4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6">
    <w:name w:val="6146951DDD8D49E2BBEF69D7CC0A2656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6">
    <w:name w:val="BE3DCB045E134D1DA27AAE2D2FFD2D7B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6">
    <w:name w:val="5D3E860103DC4B479161C75F8F82C2CA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1">
    <w:name w:val="FB710F86FBBC482DBBA193511E74B57C1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1">
    <w:name w:val="C07A4CCEB992481A8C6B6736D58BBC0A1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5">
    <w:name w:val="5309266DB1354CB08FD67FEB1DABEEE615"/>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5">
    <w:name w:val="F69E21C084C7424F995E54B45AD5E17415"/>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6">
    <w:name w:val="32972C7FA54E4632B33D1146DAED0A22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6">
    <w:name w:val="6CCEF5C8E4AB4135BB3BD2593157B51B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1">
    <w:name w:val="512B24531DE14465B638B7A79653EB471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1">
    <w:name w:val="3792DE72A46F430AB9500229FA90034D1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6">
    <w:name w:val="F53A416742E34D668862C32271469527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6">
    <w:name w:val="2704490CBCFF4803A80399C2882DCE5F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6">
    <w:name w:val="82193DE052424F9D9525C5DAF715B230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6">
    <w:name w:val="727BDC4B7C8D4A70857236A4FA5E57FE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6">
    <w:name w:val="D8002013DB6D462587D77E51E4FFD051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6">
    <w:name w:val="1B86F5EEA82F473C920296518B6D399B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6">
    <w:name w:val="D546B65122384E72A065B9DA3FDDFE5D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3">
    <w:name w:val="37382420AED94931BD4C6C0B62DE0334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62D93B995CD474E83A554E2B1A0FB4A1">
    <w:name w:val="362D93B995CD474E83A554E2B1A0FB4A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D110110262E45DFB04E228E6C2340501">
    <w:name w:val="8D110110262E45DFB04E228E6C234050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0DFC69FECD411D8297F11ECAD220421">
    <w:name w:val="E50DFC69FECD411D8297F11ECAD22042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CD07980F17451CB042F27D21660F641">
    <w:name w:val="C8CD07980F17451CB042F27D21660F64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8F882BBAAA46B28A6A455CB58D2B741">
    <w:name w:val="B88F882BBAAA46B28A6A455CB58D2B74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6658BD92BB4187859E6CFD6CB5B56B1">
    <w:name w:val="C86658BD92BB4187859E6CFD6CB5B56B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292D2A53FD47B5BC2BEED899F45B951">
    <w:name w:val="7E292D2A53FD47B5BC2BEED899F45B95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76A6256CA74E2586D605F9445993F31">
    <w:name w:val="E576A6256CA74E2586D605F9445993F3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1EE0209328F4AEBBAF77EC3292727F21">
    <w:name w:val="E1EE0209328F4AEBBAF77EC3292727F2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F25114FDF24D679BB79AB158A9D1FC1">
    <w:name w:val="82F25114FDF24D679BB79AB158A9D1FC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3649E1FC32B49F6A804D31A9850CB171">
    <w:name w:val="B3649E1FC32B49F6A804D31A9850CB17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DD241EC28148019ECE452694EDBA5B1">
    <w:name w:val="74DD241EC28148019ECE452694EDBA5B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31468FDF7344C499359780B0854AA391">
    <w:name w:val="831468FDF7344C499359780B0854AA39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9B90545D40438C88F47EC23BBFDABB1">
    <w:name w:val="D99B90545D40438C88F47EC23BBFDABB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5B41C776104B4DA34DAA540729C9691">
    <w:name w:val="F75B41C776104B4DA34DAA540729C969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C63E08FCEB24F7485FCF218D41A44841">
    <w:name w:val="0C63E08FCEB24F7485FCF218D41A4484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E40FC2DD084939B6B6F1CEDEC82019">
    <w:name w:val="1BE40FC2DD084939B6B6F1CEDEC82019"/>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7">
    <w:name w:val="86AB18730FD0457B8DE7CD30419810A4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7">
    <w:name w:val="6146951DDD8D49E2BBEF69D7CC0A2656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7">
    <w:name w:val="BE3DCB045E134D1DA27AAE2D2FFD2D7B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7">
    <w:name w:val="5D3E860103DC4B479161C75F8F82C2CA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2">
    <w:name w:val="FB710F86FBBC482DBBA193511E74B57C1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2">
    <w:name w:val="C07A4CCEB992481A8C6B6736D58BBC0A1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6">
    <w:name w:val="5309266DB1354CB08FD67FEB1DABEEE6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6">
    <w:name w:val="F69E21C084C7424F995E54B45AD5E1741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7">
    <w:name w:val="32972C7FA54E4632B33D1146DAED0A22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7">
    <w:name w:val="6CCEF5C8E4AB4135BB3BD2593157B51B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2">
    <w:name w:val="512B24531DE14465B638B7A79653EB471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2">
    <w:name w:val="3792DE72A46F430AB9500229FA90034D1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7">
    <w:name w:val="F53A416742E34D668862C32271469527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7">
    <w:name w:val="2704490CBCFF4803A80399C2882DCE5F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7">
    <w:name w:val="82193DE052424F9D9525C5DAF715B230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7">
    <w:name w:val="727BDC4B7C8D4A70857236A4FA5E57FE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7">
    <w:name w:val="D8002013DB6D462587D77E51E4FFD051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7">
    <w:name w:val="1B86F5EEA82F473C920296518B6D399B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7">
    <w:name w:val="D546B65122384E72A065B9DA3FDDFE5D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4">
    <w:name w:val="37382420AED94931BD4C6C0B62DE03344"/>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62D93B995CD474E83A554E2B1A0FB4A2">
    <w:name w:val="362D93B995CD474E83A554E2B1A0FB4A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D110110262E45DFB04E228E6C2340502">
    <w:name w:val="8D110110262E45DFB04E228E6C234050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0DFC69FECD411D8297F11ECAD220422">
    <w:name w:val="E50DFC69FECD411D8297F11ECAD22042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CD07980F17451CB042F27D21660F642">
    <w:name w:val="C8CD07980F17451CB042F27D21660F64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8F882BBAAA46B28A6A455CB58D2B742">
    <w:name w:val="B88F882BBAAA46B28A6A455CB58D2B74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6658BD92BB4187859E6CFD6CB5B56B2">
    <w:name w:val="C86658BD92BB4187859E6CFD6CB5B56B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292D2A53FD47B5BC2BEED899F45B952">
    <w:name w:val="7E292D2A53FD47B5BC2BEED899F45B95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76A6256CA74E2586D605F9445993F32">
    <w:name w:val="E576A6256CA74E2586D605F9445993F3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1EE0209328F4AEBBAF77EC3292727F22">
    <w:name w:val="E1EE0209328F4AEBBAF77EC3292727F2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F25114FDF24D679BB79AB158A9D1FC2">
    <w:name w:val="82F25114FDF24D679BB79AB158A9D1FC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3649E1FC32B49F6A804D31A9850CB172">
    <w:name w:val="B3649E1FC32B49F6A804D31A9850CB17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DD241EC28148019ECE452694EDBA5B2">
    <w:name w:val="74DD241EC28148019ECE452694EDBA5B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31468FDF7344C499359780B0854AA392">
    <w:name w:val="831468FDF7344C499359780B0854AA39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9B90545D40438C88F47EC23BBFDABB2">
    <w:name w:val="D99B90545D40438C88F47EC23BBFDABB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5B41C776104B4DA34DAA540729C9692">
    <w:name w:val="F75B41C776104B4DA34DAA540729C969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C63E08FCEB24F7485FCF218D41A44842">
    <w:name w:val="0C63E08FCEB24F7485FCF218D41A4484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E40FC2DD084939B6B6F1CEDEC820191">
    <w:name w:val="1BE40FC2DD084939B6B6F1CEDEC82019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0275E8108649F68128AD4CB22F3F0A">
    <w:name w:val="F40275E8108649F68128AD4CB22F3F0A"/>
    <w:rsid w:val="00484E33"/>
  </w:style>
  <w:style w:type="paragraph" w:customStyle="1" w:styleId="16ED61A22E1F438FAA4E7DF11E905E7A">
    <w:name w:val="16ED61A22E1F438FAA4E7DF11E905E7A"/>
    <w:rsid w:val="00484E33"/>
  </w:style>
  <w:style w:type="paragraph" w:customStyle="1" w:styleId="8275F18EA0E0435B98DC8A6F24CA2B9C">
    <w:name w:val="8275F18EA0E0435B98DC8A6F24CA2B9C"/>
    <w:rsid w:val="00484E33"/>
  </w:style>
  <w:style w:type="paragraph" w:customStyle="1" w:styleId="CD344D9185F4435C94D970D8703B22C3">
    <w:name w:val="CD344D9185F4435C94D970D8703B22C3"/>
    <w:rsid w:val="00484E33"/>
  </w:style>
  <w:style w:type="paragraph" w:customStyle="1" w:styleId="7C998F4128BB4CEE8942E3D9FEE6CFD7">
    <w:name w:val="7C998F4128BB4CEE8942E3D9FEE6CFD7"/>
    <w:rsid w:val="00484E33"/>
  </w:style>
  <w:style w:type="paragraph" w:customStyle="1" w:styleId="B1F98C9D503148B89A69B8D12E2EE377">
    <w:name w:val="B1F98C9D503148B89A69B8D12E2EE377"/>
    <w:rsid w:val="00484E33"/>
  </w:style>
  <w:style w:type="paragraph" w:customStyle="1" w:styleId="7F190B3D498E4931BFD99D99DC1CB63A">
    <w:name w:val="7F190B3D498E4931BFD99D99DC1CB63A"/>
    <w:rsid w:val="00484E33"/>
  </w:style>
  <w:style w:type="paragraph" w:customStyle="1" w:styleId="0C861FC9E4834B17BB34919C11EA2AC1">
    <w:name w:val="0C861FC9E4834B17BB34919C11EA2AC1"/>
    <w:rsid w:val="00484E33"/>
  </w:style>
  <w:style w:type="paragraph" w:customStyle="1" w:styleId="3104C85786B54D168C70804D72AC8DE8">
    <w:name w:val="3104C85786B54D168C70804D72AC8DE8"/>
    <w:rsid w:val="00484E33"/>
  </w:style>
  <w:style w:type="paragraph" w:customStyle="1" w:styleId="502E2B170EEF4AEE8BC61659153DF124">
    <w:name w:val="502E2B170EEF4AEE8BC61659153DF124"/>
    <w:rsid w:val="00484E33"/>
  </w:style>
  <w:style w:type="paragraph" w:customStyle="1" w:styleId="CEEDA61B45A24B1B94DB1338A8195D98">
    <w:name w:val="CEEDA61B45A24B1B94DB1338A8195D98"/>
    <w:rsid w:val="00484E33"/>
  </w:style>
  <w:style w:type="paragraph" w:customStyle="1" w:styleId="86AB18730FD0457B8DE7CD30419810A418">
    <w:name w:val="86AB18730FD0457B8DE7CD30419810A4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8">
    <w:name w:val="6146951DDD8D49E2BBEF69D7CC0A2656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8">
    <w:name w:val="BE3DCB045E134D1DA27AAE2D2FFD2D7B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8">
    <w:name w:val="5D3E860103DC4B479161C75F8F82C2CA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3">
    <w:name w:val="FB710F86FBBC482DBBA193511E74B57C1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3">
    <w:name w:val="C07A4CCEB992481A8C6B6736D58BBC0A1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7">
    <w:name w:val="5309266DB1354CB08FD67FEB1DABEEE6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7">
    <w:name w:val="F69E21C084C7424F995E54B45AD5E17417"/>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8">
    <w:name w:val="32972C7FA54E4632B33D1146DAED0A22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8">
    <w:name w:val="6CCEF5C8E4AB4135BB3BD2593157B51B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3">
    <w:name w:val="512B24531DE14465B638B7A79653EB471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3">
    <w:name w:val="3792DE72A46F430AB9500229FA90034D1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8">
    <w:name w:val="F53A416742E34D668862C32271469527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8">
    <w:name w:val="2704490CBCFF4803A80399C2882DCE5F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8">
    <w:name w:val="82193DE052424F9D9525C5DAF715B230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8">
    <w:name w:val="727BDC4B7C8D4A70857236A4FA5E57FE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8">
    <w:name w:val="D8002013DB6D462587D77E51E4FFD051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8">
    <w:name w:val="1B86F5EEA82F473C920296518B6D399B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8">
    <w:name w:val="D546B65122384E72A065B9DA3FDDFE5D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5">
    <w:name w:val="37382420AED94931BD4C6C0B62DE03345"/>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04C85786B54D168C70804D72AC8DE81">
    <w:name w:val="3104C85786B54D168C70804D72AC8DE8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62D93B995CD474E83A554E2B1A0FB4A3">
    <w:name w:val="362D93B995CD474E83A554E2B1A0FB4A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D110110262E45DFB04E228E6C2340503">
    <w:name w:val="8D110110262E45DFB04E228E6C234050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0DFC69FECD411D8297F11ECAD220423">
    <w:name w:val="E50DFC69FECD411D8297F11ECAD22042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CD07980F17451CB042F27D21660F643">
    <w:name w:val="C8CD07980F17451CB042F27D21660F64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8F882BBAAA46B28A6A455CB58D2B743">
    <w:name w:val="B88F882BBAAA46B28A6A455CB58D2B74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6658BD92BB4187859E6CFD6CB5B56B3">
    <w:name w:val="C86658BD92BB4187859E6CFD6CB5B56B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292D2A53FD47B5BC2BEED899F45B953">
    <w:name w:val="7E292D2A53FD47B5BC2BEED899F45B95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76A6256CA74E2586D605F9445993F33">
    <w:name w:val="E576A6256CA74E2586D605F9445993F3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1EE0209328F4AEBBAF77EC3292727F23">
    <w:name w:val="E1EE0209328F4AEBBAF77EC3292727F2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F25114FDF24D679BB79AB158A9D1FC3">
    <w:name w:val="82F25114FDF24D679BB79AB158A9D1FC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3649E1FC32B49F6A804D31A9850CB173">
    <w:name w:val="B3649E1FC32B49F6A804D31A9850CB17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DD241EC28148019ECE452694EDBA5B3">
    <w:name w:val="74DD241EC28148019ECE452694EDBA5B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31468FDF7344C499359780B0854AA393">
    <w:name w:val="831468FDF7344C499359780B0854AA39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9B90545D40438C88F47EC23BBFDABB3">
    <w:name w:val="D99B90545D40438C88F47EC23BBFDABB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5B41C776104B4DA34DAA540729C9693">
    <w:name w:val="F75B41C776104B4DA34DAA540729C969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C63E08FCEB24F7485FCF218D41A44843">
    <w:name w:val="0C63E08FCEB24F7485FCF218D41A4484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998F4128BB4CEE8942E3D9FEE6CFD71">
    <w:name w:val="7C998F4128BB4CEE8942E3D9FEE6CFD7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88FECA92DD447508B3C15BAB90A9E0A">
    <w:name w:val="988FECA92DD447508B3C15BAB90A9E0A"/>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68CB8E80EF4FC186BA5EA4E8507F18">
    <w:name w:val="7468CB8E80EF4FC186BA5EA4E8507F18"/>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051E707439743D48267E8EBC4C268A3">
    <w:name w:val="8051E707439743D48267E8EBC4C268A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9FAAAE996241798F2F56C20A9C53A6">
    <w:name w:val="5B9FAAAE996241798F2F56C20A9C53A6"/>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EEE46C7A4E4C22B25B7EA0C43D1461">
    <w:name w:val="11EEE46C7A4E4C22B25B7EA0C43D146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D13D60683A4BF683EAB1D7085B5F82">
    <w:name w:val="CAD13D60683A4BF683EAB1D7085B5F82"/>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02E2B170EEF4AEE8BC61659153DF1241">
    <w:name w:val="502E2B170EEF4AEE8BC61659153DF124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F1C51D5E324C918283730D368F99E3">
    <w:name w:val="89F1C51D5E324C918283730D368F99E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EDA61B45A24B1B94DB1338A8195D981">
    <w:name w:val="CEEDA61B45A24B1B94DB1338A8195D981"/>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33FC2CD020E401DB7CD5E195FCD7113">
    <w:name w:val="733FC2CD020E401DB7CD5E195FCD7113"/>
    <w:rsid w:val="00484E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19">
    <w:name w:val="86AB18730FD0457B8DE7CD30419810A4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19">
    <w:name w:val="6146951DDD8D49E2BBEF69D7CC0A2656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19">
    <w:name w:val="BE3DCB045E134D1DA27AAE2D2FFD2D7B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19">
    <w:name w:val="5D3E860103DC4B479161C75F8F82C2CA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4">
    <w:name w:val="FB710F86FBBC482DBBA193511E74B57C1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4">
    <w:name w:val="C07A4CCEB992481A8C6B6736D58BBC0A1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8">
    <w:name w:val="5309266DB1354CB08FD67FEB1DABEEE618"/>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8">
    <w:name w:val="F69E21C084C7424F995E54B45AD5E17418"/>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19">
    <w:name w:val="32972C7FA54E4632B33D1146DAED0A22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19">
    <w:name w:val="6CCEF5C8E4AB4135BB3BD2593157B51B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4">
    <w:name w:val="512B24531DE14465B638B7A79653EB471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4">
    <w:name w:val="3792DE72A46F430AB9500229FA90034D1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19">
    <w:name w:val="F53A416742E34D668862C32271469527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19">
    <w:name w:val="2704490CBCFF4803A80399C2882DCE5F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19">
    <w:name w:val="82193DE052424F9D9525C5DAF715B230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19">
    <w:name w:val="727BDC4B7C8D4A70857236A4FA5E57FE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19">
    <w:name w:val="D8002013DB6D462587D77E51E4FFD051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19">
    <w:name w:val="1B86F5EEA82F473C920296518B6D399B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19">
    <w:name w:val="D546B65122384E72A065B9DA3FDDFE5D19"/>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6">
    <w:name w:val="37382420AED94931BD4C6C0B62DE03346"/>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04C85786B54D168C70804D72AC8DE82">
    <w:name w:val="3104C85786B54D168C70804D72AC8DE82"/>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62D93B995CD474E83A554E2B1A0FB4A4">
    <w:name w:val="362D93B995CD474E83A554E2B1A0FB4A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D110110262E45DFB04E228E6C2340504">
    <w:name w:val="8D110110262E45DFB04E228E6C234050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0DFC69FECD411D8297F11ECAD220424">
    <w:name w:val="E50DFC69FECD411D8297F11ECAD22042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CD07980F17451CB042F27D21660F644">
    <w:name w:val="C8CD07980F17451CB042F27D21660F64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8F882BBAAA46B28A6A455CB58D2B744">
    <w:name w:val="B88F882BBAAA46B28A6A455CB58D2B74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6658BD92BB4187859E6CFD6CB5B56B4">
    <w:name w:val="C86658BD92BB4187859E6CFD6CB5B56B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292D2A53FD47B5BC2BEED899F45B954">
    <w:name w:val="7E292D2A53FD47B5BC2BEED899F45B95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76A6256CA74E2586D605F9445993F34">
    <w:name w:val="E576A6256CA74E2586D605F9445993F3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1EE0209328F4AEBBAF77EC3292727F24">
    <w:name w:val="E1EE0209328F4AEBBAF77EC3292727F2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F25114FDF24D679BB79AB158A9D1FC4">
    <w:name w:val="82F25114FDF24D679BB79AB158A9D1FC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3649E1FC32B49F6A804D31A9850CB174">
    <w:name w:val="B3649E1FC32B49F6A804D31A9850CB17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DD241EC28148019ECE452694EDBA5B4">
    <w:name w:val="74DD241EC28148019ECE452694EDBA5B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31468FDF7344C499359780B0854AA394">
    <w:name w:val="831468FDF7344C499359780B0854AA39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9B90545D40438C88F47EC23BBFDABB4">
    <w:name w:val="D99B90545D40438C88F47EC23BBFDABB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5B41C776104B4DA34DAA540729C9694">
    <w:name w:val="F75B41C776104B4DA34DAA540729C969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C63E08FCEB24F7485FCF218D41A44844">
    <w:name w:val="0C63E08FCEB24F7485FCF218D41A44844"/>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998F4128BB4CEE8942E3D9FEE6CFD72">
    <w:name w:val="7C998F4128BB4CEE8942E3D9FEE6CFD72"/>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88FECA92DD447508B3C15BAB90A9E0A1">
    <w:name w:val="988FECA92DD447508B3C15BAB90A9E0A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68CB8E80EF4FC186BA5EA4E8507F181">
    <w:name w:val="7468CB8E80EF4FC186BA5EA4E8507F18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051E707439743D48267E8EBC4C268A31">
    <w:name w:val="8051E707439743D48267E8EBC4C268A3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9FAAAE996241798F2F56C20A9C53A61">
    <w:name w:val="5B9FAAAE996241798F2F56C20A9C53A6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EEE46C7A4E4C22B25B7EA0C43D14611">
    <w:name w:val="11EEE46C7A4E4C22B25B7EA0C43D1461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D13D60683A4BF683EAB1D7085B5F821">
    <w:name w:val="CAD13D60683A4BF683EAB1D7085B5F82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02E2B170EEF4AEE8BC61659153DF1242">
    <w:name w:val="502E2B170EEF4AEE8BC61659153DF1242"/>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F1C51D5E324C918283730D368F99E31">
    <w:name w:val="89F1C51D5E324C918283730D368F99E3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EDA61B45A24B1B94DB1338A8195D982">
    <w:name w:val="CEEDA61B45A24B1B94DB1338A8195D982"/>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33FC2CD020E401DB7CD5E195FCD71131">
    <w:name w:val="733FC2CD020E401DB7CD5E195FCD71131"/>
    <w:rsid w:val="00B74CB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B18730FD0457B8DE7CD30419810A420">
    <w:name w:val="86AB18730FD0457B8DE7CD30419810A4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46951DDD8D49E2BBEF69D7CC0A265620">
    <w:name w:val="6146951DDD8D49E2BBEF69D7CC0A2656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3DCB045E134D1DA27AAE2D2FFD2D7B20">
    <w:name w:val="BE3DCB045E134D1DA27AAE2D2FFD2D7B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D3E860103DC4B479161C75F8F82C2CA20">
    <w:name w:val="5D3E860103DC4B479161C75F8F82C2CA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710F86FBBC482DBBA193511E74B57C15">
    <w:name w:val="FB710F86FBBC482DBBA193511E74B57C1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7A4CCEB992481A8C6B6736D58BBC0A15">
    <w:name w:val="C07A4CCEB992481A8C6B6736D58BBC0A1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309266DB1354CB08FD67FEB1DABEEE619">
    <w:name w:val="5309266DB1354CB08FD67FEB1DABEEE619"/>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9E21C084C7424F995E54B45AD5E17419">
    <w:name w:val="F69E21C084C7424F995E54B45AD5E17419"/>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2972C7FA54E4632B33D1146DAED0A2220">
    <w:name w:val="32972C7FA54E4632B33D1146DAED0A22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CCEF5C8E4AB4135BB3BD2593157B51B20">
    <w:name w:val="6CCEF5C8E4AB4135BB3BD2593157B51B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12B24531DE14465B638B7A79653EB4715">
    <w:name w:val="512B24531DE14465B638B7A79653EB471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92DE72A46F430AB9500229FA90034D15">
    <w:name w:val="3792DE72A46F430AB9500229FA90034D1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53A416742E34D668862C3227146952720">
    <w:name w:val="F53A416742E34D668862C32271469527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4490CBCFF4803A80399C2882DCE5F20">
    <w:name w:val="2704490CBCFF4803A80399C2882DCE5F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193DE052424F9D9525C5DAF715B23020">
    <w:name w:val="82193DE052424F9D9525C5DAF715B230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7BDC4B7C8D4A70857236A4FA5E57FE20">
    <w:name w:val="727BDC4B7C8D4A70857236A4FA5E57FE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002013DB6D462587D77E51E4FFD05120">
    <w:name w:val="D8002013DB6D462587D77E51E4FFD051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B86F5EEA82F473C920296518B6D399B20">
    <w:name w:val="1B86F5EEA82F473C920296518B6D399B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46B65122384E72A065B9DA3FDDFE5D20">
    <w:name w:val="D546B65122384E72A065B9DA3FDDFE5D20"/>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382420AED94931BD4C6C0B62DE03347">
    <w:name w:val="37382420AED94931BD4C6C0B62DE03347"/>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04C85786B54D168C70804D72AC8DE83">
    <w:name w:val="3104C85786B54D168C70804D72AC8DE83"/>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62D93B995CD474E83A554E2B1A0FB4A5">
    <w:name w:val="362D93B995CD474E83A554E2B1A0FB4A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D110110262E45DFB04E228E6C2340505">
    <w:name w:val="8D110110262E45DFB04E228E6C234050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0DFC69FECD411D8297F11ECAD220425">
    <w:name w:val="E50DFC69FECD411D8297F11ECAD22042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CD07980F17451CB042F27D21660F645">
    <w:name w:val="C8CD07980F17451CB042F27D21660F64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88F882BBAAA46B28A6A455CB58D2B745">
    <w:name w:val="B88F882BBAAA46B28A6A455CB58D2B74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86658BD92BB4187859E6CFD6CB5B56B5">
    <w:name w:val="C86658BD92BB4187859E6CFD6CB5B56B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292D2A53FD47B5BC2BEED899F45B955">
    <w:name w:val="7E292D2A53FD47B5BC2BEED899F45B95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576A6256CA74E2586D605F9445993F35">
    <w:name w:val="E576A6256CA74E2586D605F9445993F3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1EE0209328F4AEBBAF77EC3292727F25">
    <w:name w:val="E1EE0209328F4AEBBAF77EC3292727F2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2F25114FDF24D679BB79AB158A9D1FC5">
    <w:name w:val="82F25114FDF24D679BB79AB158A9D1FC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3649E1FC32B49F6A804D31A9850CB175">
    <w:name w:val="B3649E1FC32B49F6A804D31A9850CB17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DD241EC28148019ECE452694EDBA5B5">
    <w:name w:val="74DD241EC28148019ECE452694EDBA5B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31468FDF7344C499359780B0854AA395">
    <w:name w:val="831468FDF7344C499359780B0854AA39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9B90545D40438C88F47EC23BBFDABB5">
    <w:name w:val="D99B90545D40438C88F47EC23BBFDABB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75B41C776104B4DA34DAA540729C9695">
    <w:name w:val="F75B41C776104B4DA34DAA540729C969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C63E08FCEB24F7485FCF218D41A44845">
    <w:name w:val="0C63E08FCEB24F7485FCF218D41A44845"/>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998F4128BB4CEE8942E3D9FEE6CFD73">
    <w:name w:val="7C998F4128BB4CEE8942E3D9FEE6CFD73"/>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88FECA92DD447508B3C15BAB90A9E0A2">
    <w:name w:val="988FECA92DD447508B3C15BAB90A9E0A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468CB8E80EF4FC186BA5EA4E8507F182">
    <w:name w:val="7468CB8E80EF4FC186BA5EA4E8507F18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051E707439743D48267E8EBC4C268A32">
    <w:name w:val="8051E707439743D48267E8EBC4C268A3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9FAAAE996241798F2F56C20A9C53A62">
    <w:name w:val="5B9FAAAE996241798F2F56C20A9C53A6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EEE46C7A4E4C22B25B7EA0C43D14612">
    <w:name w:val="11EEE46C7A4E4C22B25B7EA0C43D1461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D13D60683A4BF683EAB1D7085B5F822">
    <w:name w:val="CAD13D60683A4BF683EAB1D7085B5F82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02E2B170EEF4AEE8BC61659153DF1243">
    <w:name w:val="502E2B170EEF4AEE8BC61659153DF1243"/>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F1C51D5E324C918283730D368F99E32">
    <w:name w:val="89F1C51D5E324C918283730D368F99E3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EDA61B45A24B1B94DB1338A8195D983">
    <w:name w:val="CEEDA61B45A24B1B94DB1338A8195D983"/>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33FC2CD020E401DB7CD5E195FCD71132">
    <w:name w:val="733FC2CD020E401DB7CD5E195FCD71132"/>
    <w:rsid w:val="005D7458"/>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B1A4916F86D488C87A31E52A6A244E8">
    <w:name w:val="EB1A4916F86D488C87A31E52A6A244E8"/>
    <w:rsid w:val="002B79F9"/>
  </w:style>
  <w:style w:type="paragraph" w:customStyle="1" w:styleId="A9A37BE358434D23893FD88220398000">
    <w:name w:val="A9A37BE358434D23893FD88220398000"/>
    <w:rsid w:val="002B79F9"/>
  </w:style>
  <w:style w:type="paragraph" w:customStyle="1" w:styleId="8A3225D52E5A481CA900C3A95AA75CDB">
    <w:name w:val="8A3225D52E5A481CA900C3A95AA75CDB"/>
    <w:rsid w:val="002B79F9"/>
  </w:style>
  <w:style w:type="paragraph" w:customStyle="1" w:styleId="273842359CA74DF5BC45DF98A7BA4BAD">
    <w:name w:val="273842359CA74DF5BC45DF98A7BA4BAD"/>
    <w:rsid w:val="002B79F9"/>
  </w:style>
  <w:style w:type="paragraph" w:customStyle="1" w:styleId="338439696A9C4D08BE96941508C9BC1D">
    <w:name w:val="338439696A9C4D08BE96941508C9BC1D"/>
    <w:rsid w:val="002B79F9"/>
  </w:style>
  <w:style w:type="paragraph" w:customStyle="1" w:styleId="097C5D1C446C483FABC13043FC36B90F">
    <w:name w:val="097C5D1C446C483FABC13043FC36B90F"/>
    <w:rsid w:val="002B79F9"/>
  </w:style>
  <w:style w:type="paragraph" w:customStyle="1" w:styleId="23594F765F5149349BBB368D6248E974">
    <w:name w:val="23594F765F5149349BBB368D6248E974"/>
    <w:rsid w:val="002B79F9"/>
  </w:style>
  <w:style w:type="paragraph" w:customStyle="1" w:styleId="075643036BAE4F97A068694BF720CF46">
    <w:name w:val="075643036BAE4F97A068694BF720CF46"/>
    <w:rsid w:val="002B79F9"/>
  </w:style>
  <w:style w:type="paragraph" w:customStyle="1" w:styleId="478CA3A68FB34ABBAE13A1E4482F6EC3">
    <w:name w:val="478CA3A68FB34ABBAE13A1E4482F6EC3"/>
    <w:rsid w:val="002B79F9"/>
  </w:style>
  <w:style w:type="paragraph" w:customStyle="1" w:styleId="6333B4CE6DBD41F388F8EF114B34AF5C">
    <w:name w:val="6333B4CE6DBD41F388F8EF114B34AF5C"/>
    <w:rsid w:val="002B79F9"/>
  </w:style>
  <w:style w:type="paragraph" w:customStyle="1" w:styleId="C477C2F5730B4EEFBB31E542C146889A">
    <w:name w:val="C477C2F5730B4EEFBB31E542C146889A"/>
    <w:rsid w:val="002B79F9"/>
  </w:style>
  <w:style w:type="paragraph" w:customStyle="1" w:styleId="F489CAD2CD094A5294A231DCB52A172E">
    <w:name w:val="F489CAD2CD094A5294A231DCB52A172E"/>
    <w:rsid w:val="002B79F9"/>
  </w:style>
  <w:style w:type="paragraph" w:customStyle="1" w:styleId="DBD1C8B59F20491C9A77DC767CC60433">
    <w:name w:val="DBD1C8B59F20491C9A77DC767CC60433"/>
    <w:rsid w:val="002B79F9"/>
  </w:style>
  <w:style w:type="paragraph" w:customStyle="1" w:styleId="2AFB27B276FE4C33916910356ADF4EA6">
    <w:name w:val="2AFB27B276FE4C33916910356ADF4EA6"/>
    <w:rsid w:val="002B79F9"/>
  </w:style>
  <w:style w:type="paragraph" w:customStyle="1" w:styleId="DF807717C0084C0C989C4A7A4818D91D">
    <w:name w:val="DF807717C0084C0C989C4A7A4818D91D"/>
    <w:rsid w:val="002B79F9"/>
  </w:style>
  <w:style w:type="paragraph" w:customStyle="1" w:styleId="6EC0389DC37246F185AA3711DB3FF210">
    <w:name w:val="6EC0389DC37246F185AA3711DB3FF210"/>
    <w:rsid w:val="002B79F9"/>
  </w:style>
  <w:style w:type="paragraph" w:customStyle="1" w:styleId="57B12723589649A095A8EBBBE06BF1F9">
    <w:name w:val="57B12723589649A095A8EBBBE06BF1F9"/>
    <w:rsid w:val="002B79F9"/>
  </w:style>
  <w:style w:type="paragraph" w:customStyle="1" w:styleId="BCD6BB5F797346ABB0C9B92024AB92E6">
    <w:name w:val="BCD6BB5F797346ABB0C9B92024AB92E6"/>
    <w:rsid w:val="002B79F9"/>
  </w:style>
  <w:style w:type="paragraph" w:customStyle="1" w:styleId="5C2877AD8DB8418DBB7E44631828FA85">
    <w:name w:val="5C2877AD8DB8418DBB7E44631828FA85"/>
    <w:rsid w:val="002B79F9"/>
  </w:style>
  <w:style w:type="paragraph" w:customStyle="1" w:styleId="EE3C4CC5FC1A41E7B9A9C759468CB5BF">
    <w:name w:val="EE3C4CC5FC1A41E7B9A9C759468CB5BF"/>
    <w:rsid w:val="002B79F9"/>
  </w:style>
  <w:style w:type="paragraph" w:customStyle="1" w:styleId="6A47BA4500DC4BB6AB79E731FECDE7FA">
    <w:name w:val="6A47BA4500DC4BB6AB79E731FECDE7FA"/>
    <w:rsid w:val="00875FAC"/>
  </w:style>
  <w:style w:type="paragraph" w:customStyle="1" w:styleId="3149756602C74547AC74CF8EF630681A">
    <w:name w:val="3149756602C74547AC74CF8EF630681A"/>
    <w:rsid w:val="00875FAC"/>
  </w:style>
  <w:style w:type="paragraph" w:customStyle="1" w:styleId="F444C454D15D434795A25C8CF988D214">
    <w:name w:val="F444C454D15D434795A25C8CF988D214"/>
    <w:rsid w:val="00875FAC"/>
  </w:style>
  <w:style w:type="paragraph" w:customStyle="1" w:styleId="A6DB8778D1834EFD8996B0168BC2F69D">
    <w:name w:val="A6DB8778D1834EFD8996B0168BC2F69D"/>
    <w:rsid w:val="00875FAC"/>
  </w:style>
  <w:style w:type="paragraph" w:customStyle="1" w:styleId="E4B367DC3C304FC5B0BE5E72FFB5A74D">
    <w:name w:val="E4B367DC3C304FC5B0BE5E72FFB5A74D"/>
    <w:rsid w:val="00875FAC"/>
  </w:style>
  <w:style w:type="paragraph" w:customStyle="1" w:styleId="A5064C9277F14A7093E1AD9C0416106F">
    <w:name w:val="A5064C9277F14A7093E1AD9C0416106F"/>
    <w:rsid w:val="00875FAC"/>
  </w:style>
  <w:style w:type="paragraph" w:customStyle="1" w:styleId="959002A593714B5CA4F8B55A093628B4">
    <w:name w:val="959002A593714B5CA4F8B55A093628B4"/>
    <w:rsid w:val="00875FAC"/>
  </w:style>
  <w:style w:type="paragraph" w:customStyle="1" w:styleId="F275CC2FE97C4C55B54499F4020A1884">
    <w:name w:val="F275CC2FE97C4C55B54499F4020A1884"/>
    <w:rsid w:val="00875FAC"/>
  </w:style>
  <w:style w:type="paragraph" w:customStyle="1" w:styleId="71ED39263DED454F8B7C66EB9959BF27">
    <w:name w:val="71ED39263DED454F8B7C66EB9959BF27"/>
    <w:rsid w:val="00875FAC"/>
  </w:style>
  <w:style w:type="paragraph" w:customStyle="1" w:styleId="F65F398D6ED54F608656EDB3FD8F7C1E">
    <w:name w:val="F65F398D6ED54F608656EDB3FD8F7C1E"/>
    <w:rsid w:val="00875FAC"/>
  </w:style>
  <w:style w:type="paragraph" w:customStyle="1" w:styleId="CBAB073BAA2C45EB91775F6CE2D27DE3">
    <w:name w:val="CBAB073BAA2C45EB91775F6CE2D27DE3"/>
    <w:rsid w:val="00875FAC"/>
  </w:style>
  <w:style w:type="paragraph" w:customStyle="1" w:styleId="B23D9902D7BB4C20B189A28A1791CB3E">
    <w:name w:val="B23D9902D7BB4C20B189A28A1791CB3E"/>
    <w:rsid w:val="00875FAC"/>
  </w:style>
  <w:style w:type="paragraph" w:customStyle="1" w:styleId="C0BAAA8D1EDC4728B5FB12B5CEF4D6F0">
    <w:name w:val="C0BAAA8D1EDC4728B5FB12B5CEF4D6F0"/>
    <w:rsid w:val="00875FAC"/>
  </w:style>
  <w:style w:type="paragraph" w:customStyle="1" w:styleId="B0B3981E05674741BB3EDD40A04F4766">
    <w:name w:val="B0B3981E05674741BB3EDD40A04F4766"/>
    <w:rsid w:val="00875FAC"/>
  </w:style>
  <w:style w:type="paragraph" w:customStyle="1" w:styleId="43B23AED31974FE2BD32B7B6D8360320">
    <w:name w:val="43B23AED31974FE2BD32B7B6D8360320"/>
    <w:rsid w:val="00875FAC"/>
  </w:style>
  <w:style w:type="paragraph" w:customStyle="1" w:styleId="CFFF4A09DF9B42A9AE501A1035CE008E">
    <w:name w:val="CFFF4A09DF9B42A9AE501A1035CE008E"/>
    <w:rsid w:val="00875FAC"/>
  </w:style>
  <w:style w:type="paragraph" w:customStyle="1" w:styleId="D48E1791D7094ED6B72E12379FB5DB8E">
    <w:name w:val="D48E1791D7094ED6B72E12379FB5DB8E"/>
    <w:rsid w:val="00875FAC"/>
  </w:style>
  <w:style w:type="paragraph" w:customStyle="1" w:styleId="CAC34B5A8B2647F2B29A36C8F355D912">
    <w:name w:val="CAC34B5A8B2647F2B29A36C8F355D912"/>
    <w:rsid w:val="00875FAC"/>
  </w:style>
  <w:style w:type="paragraph" w:customStyle="1" w:styleId="C28A0A56DED84F5F902128F37FA820BC">
    <w:name w:val="C28A0A56DED84F5F902128F37FA820BC"/>
    <w:rsid w:val="00875FAC"/>
  </w:style>
  <w:style w:type="paragraph" w:customStyle="1" w:styleId="D0FF40542F624FAE97DA2A77B41CC9A1">
    <w:name w:val="D0FF40542F624FAE97DA2A77B41CC9A1"/>
    <w:rsid w:val="00875FAC"/>
  </w:style>
  <w:style w:type="paragraph" w:customStyle="1" w:styleId="53C79E0DAE884C44B3965585BD560C33">
    <w:name w:val="53C79E0DAE884C44B3965585BD560C33"/>
    <w:rsid w:val="00904565"/>
  </w:style>
  <w:style w:type="paragraph" w:customStyle="1" w:styleId="4A3BDF7F645F443D9034F24308843A81">
    <w:name w:val="4A3BDF7F645F443D9034F24308843A81"/>
    <w:rsid w:val="00904565"/>
  </w:style>
  <w:style w:type="paragraph" w:customStyle="1" w:styleId="C21080E4B64A4E1288A34AEF20669463">
    <w:name w:val="C21080E4B64A4E1288A34AEF20669463"/>
    <w:rsid w:val="00904565"/>
  </w:style>
  <w:style w:type="paragraph" w:customStyle="1" w:styleId="3EC1986DD02B40F0B99071A72B986293">
    <w:name w:val="3EC1986DD02B40F0B99071A72B986293"/>
    <w:rsid w:val="00904565"/>
  </w:style>
  <w:style w:type="paragraph" w:customStyle="1" w:styleId="8A8049760A4644999144AE4728B6C454">
    <w:name w:val="8A8049760A4644999144AE4728B6C454"/>
    <w:rsid w:val="00904565"/>
  </w:style>
  <w:style w:type="paragraph" w:customStyle="1" w:styleId="0C4BADE07A3148E2AC52BE1C1DBC9AF0">
    <w:name w:val="0C4BADE07A3148E2AC52BE1C1DBC9AF0"/>
    <w:rsid w:val="00904565"/>
  </w:style>
  <w:style w:type="paragraph" w:customStyle="1" w:styleId="0ECDB71CF4C340AAAA64436A22235294">
    <w:name w:val="0ECDB71CF4C340AAAA64436A22235294"/>
    <w:rsid w:val="00904565"/>
  </w:style>
  <w:style w:type="paragraph" w:customStyle="1" w:styleId="22CDDBFE667945D7A295D8D13FAE9B0C">
    <w:name w:val="22CDDBFE667945D7A295D8D13FAE9B0C"/>
    <w:rsid w:val="00904565"/>
  </w:style>
  <w:style w:type="paragraph" w:customStyle="1" w:styleId="EA0DB378617546C883CE422BA94D1FD5">
    <w:name w:val="EA0DB378617546C883CE422BA94D1FD5"/>
    <w:rsid w:val="00904565"/>
  </w:style>
  <w:style w:type="paragraph" w:customStyle="1" w:styleId="4DC1C391AF5F4CC1A828F6A28626E167">
    <w:name w:val="4DC1C391AF5F4CC1A828F6A28626E167"/>
    <w:rsid w:val="00904565"/>
  </w:style>
  <w:style w:type="paragraph" w:customStyle="1" w:styleId="D2960D79E6DC4F42A8AA3AD064FFD8C5">
    <w:name w:val="D2960D79E6DC4F42A8AA3AD064FFD8C5"/>
    <w:rsid w:val="00904565"/>
  </w:style>
  <w:style w:type="paragraph" w:customStyle="1" w:styleId="0F2E4738E5EB4669B350C6D4A7519BF8">
    <w:name w:val="0F2E4738E5EB4669B350C6D4A7519BF8"/>
    <w:rsid w:val="00904565"/>
  </w:style>
  <w:style w:type="paragraph" w:customStyle="1" w:styleId="D8921DB28A1145D0A7AA5E98D138A2A1">
    <w:name w:val="D8921DB28A1145D0A7AA5E98D138A2A1"/>
    <w:rsid w:val="00904565"/>
  </w:style>
  <w:style w:type="paragraph" w:customStyle="1" w:styleId="407C202636F144DF9F01C30FCDDFA571">
    <w:name w:val="407C202636F144DF9F01C30FCDDFA571"/>
    <w:rsid w:val="00904565"/>
  </w:style>
  <w:style w:type="paragraph" w:customStyle="1" w:styleId="DA70DD2445EC4F93B2F5FCA621564705">
    <w:name w:val="DA70DD2445EC4F93B2F5FCA621564705"/>
    <w:rsid w:val="00904565"/>
  </w:style>
  <w:style w:type="paragraph" w:customStyle="1" w:styleId="75480EF2321142B5886C7DAE8E47571B">
    <w:name w:val="75480EF2321142B5886C7DAE8E47571B"/>
    <w:rsid w:val="00904565"/>
  </w:style>
  <w:style w:type="paragraph" w:customStyle="1" w:styleId="C45D07B950B44F1FB607274C540AE631">
    <w:name w:val="C45D07B950B44F1FB607274C540AE631"/>
    <w:rsid w:val="00904565"/>
  </w:style>
  <w:style w:type="paragraph" w:customStyle="1" w:styleId="9568813D79584AA9AFBC679849FCD54C">
    <w:name w:val="9568813D79584AA9AFBC679849FCD54C"/>
    <w:rsid w:val="00904565"/>
  </w:style>
  <w:style w:type="paragraph" w:customStyle="1" w:styleId="CD5EA3C244B04B519325FA51224B9CB2">
    <w:name w:val="CD5EA3C244B04B519325FA51224B9CB2"/>
    <w:rsid w:val="00904565"/>
  </w:style>
  <w:style w:type="paragraph" w:customStyle="1" w:styleId="3EC2DCF0EA66498B87698183F42E5028">
    <w:name w:val="3EC2DCF0EA66498B87698183F42E5028"/>
    <w:rsid w:val="00904565"/>
  </w:style>
  <w:style w:type="paragraph" w:customStyle="1" w:styleId="AF99E09CD3B54675A493CFD39794BA03">
    <w:name w:val="AF99E09CD3B54675A493CFD39794BA03"/>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77FDB2ABF0B46BB88ECBB622324ADC5">
    <w:name w:val="377FDB2ABF0B46BB88ECBB622324ADC5"/>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2E2C2B50DEE46E88BC6DEDB154A5DF7">
    <w:name w:val="D2E2C2B50DEE46E88BC6DEDB154A5DF7"/>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455CFF549834016BF5962BF500FE67C">
    <w:name w:val="B455CFF549834016BF5962BF500FE67C"/>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70A73B53B8142DBA3BB1B75E266458E">
    <w:name w:val="970A73B53B8142DBA3BB1B75E266458E"/>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309DEAE42934D6AB279EE1781CFF576">
    <w:name w:val="2309DEAE42934D6AB279EE1781CFF576"/>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710C533BE04DC2A86D9FBBC0095620">
    <w:name w:val="E0710C533BE04DC2A86D9FBBC0095620"/>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BD7D8BB62A430EBAC795C2A294E22B">
    <w:name w:val="F9BD7D8BB62A430EBAC795C2A294E22B"/>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1">
    <w:name w:val="6A47BA4500DC4BB6AB79E731FECDE7FA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1">
    <w:name w:val="3149756602C74547AC74CF8EF630681A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44C454D15D434795A25C8CF988D2141">
    <w:name w:val="F444C454D15D434795A25C8CF988D214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6DB8778D1834EFD8996B0168BC2F69D1">
    <w:name w:val="A6DB8778D1834EFD8996B0168BC2F69D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1">
    <w:name w:val="E4B367DC3C304FC5B0BE5E72FFB5A74D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1">
    <w:name w:val="A5064C9277F14A7093E1AD9C0416106F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1">
    <w:name w:val="959002A593714B5CA4F8B55A093628B4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1">
    <w:name w:val="F275CC2FE97C4C55B54499F4020A1884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1">
    <w:name w:val="71ED39263DED454F8B7C66EB9959BF27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1">
    <w:name w:val="F65F398D6ED54F608656EDB3FD8F7C1E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1">
    <w:name w:val="CBAB073BAA2C45EB91775F6CE2D27DE3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1">
    <w:name w:val="B23D9902D7BB4C20B189A28A1791CB3E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1">
    <w:name w:val="C0BAAA8D1EDC4728B5FB12B5CEF4D6F0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1">
    <w:name w:val="B0B3981E05674741BB3EDD40A04F4766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1">
    <w:name w:val="43B23AED31974FE2BD32B7B6D8360320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1">
    <w:name w:val="CFFF4A09DF9B42A9AE501A1035CE008E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1">
    <w:name w:val="D48E1791D7094ED6B72E12379FB5DB8E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1">
    <w:name w:val="CAC34B5A8B2647F2B29A36C8F355D912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1">
    <w:name w:val="C28A0A56DED84F5F902128F37FA820BC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1">
    <w:name w:val="D0FF40542F624FAE97DA2A77B41CC9A11"/>
    <w:rsid w:val="00904565"/>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0F25FE73B04E019D74C2AF3BDA574E">
    <w:name w:val="950F25FE73B04E019D74C2AF3BDA574E"/>
    <w:rsid w:val="00904565"/>
  </w:style>
  <w:style w:type="paragraph" w:customStyle="1" w:styleId="66656264EA82447F963E3EF884C10B32">
    <w:name w:val="66656264EA82447F963E3EF884C10B32"/>
    <w:rsid w:val="00904565"/>
  </w:style>
  <w:style w:type="paragraph" w:customStyle="1" w:styleId="7672F6D8921448EB8FA35414BC062A68">
    <w:name w:val="7672F6D8921448EB8FA35414BC062A68"/>
    <w:rsid w:val="00904565"/>
  </w:style>
  <w:style w:type="paragraph" w:customStyle="1" w:styleId="80804EB5E7C9445581271607B904E085">
    <w:name w:val="80804EB5E7C9445581271607B904E085"/>
    <w:rsid w:val="00904565"/>
  </w:style>
  <w:style w:type="paragraph" w:customStyle="1" w:styleId="16B495AB0C8C4F1BB8209A212023191A">
    <w:name w:val="16B495AB0C8C4F1BB8209A212023191A"/>
    <w:rsid w:val="00904565"/>
  </w:style>
  <w:style w:type="paragraph" w:customStyle="1" w:styleId="A0098B960A3347E3B88A9EFDE78FD2AF">
    <w:name w:val="A0098B960A3347E3B88A9EFDE78FD2AF"/>
    <w:rsid w:val="00904565"/>
  </w:style>
  <w:style w:type="paragraph" w:customStyle="1" w:styleId="C235877E6B6547A892565031FE6E0342">
    <w:name w:val="C235877E6B6547A892565031FE6E0342"/>
    <w:rsid w:val="00904565"/>
  </w:style>
  <w:style w:type="paragraph" w:customStyle="1" w:styleId="3260AE36FB1F456DB4303410404D4779">
    <w:name w:val="3260AE36FB1F456DB4303410404D4779"/>
    <w:rsid w:val="00904565"/>
  </w:style>
  <w:style w:type="paragraph" w:customStyle="1" w:styleId="4A2B4EBBAC0B4C78A56F562034D23A8F">
    <w:name w:val="4A2B4EBBAC0B4C78A56F562034D23A8F"/>
    <w:rsid w:val="00904565"/>
  </w:style>
  <w:style w:type="paragraph" w:customStyle="1" w:styleId="FCCC5DFC9F4F4939AB4DFCFD4F839D11">
    <w:name w:val="FCCC5DFC9F4F4939AB4DFCFD4F839D11"/>
    <w:rsid w:val="00904565"/>
  </w:style>
  <w:style w:type="paragraph" w:customStyle="1" w:styleId="D038B3EE0D7649D29223C0FD9A0FEEC1">
    <w:name w:val="D038B3EE0D7649D29223C0FD9A0FEEC1"/>
    <w:rsid w:val="00904565"/>
  </w:style>
  <w:style w:type="paragraph" w:customStyle="1" w:styleId="86A8A9C335D44DE39B6F8542BF46C480">
    <w:name w:val="86A8A9C335D44DE39B6F8542BF46C480"/>
    <w:rsid w:val="00904565"/>
  </w:style>
  <w:style w:type="paragraph" w:customStyle="1" w:styleId="893F07649C884A219DF4900A9AA8C0C8">
    <w:name w:val="893F07649C884A219DF4900A9AA8C0C8"/>
    <w:rsid w:val="00904565"/>
  </w:style>
  <w:style w:type="paragraph" w:customStyle="1" w:styleId="14C19503D518491788F37696213500BA">
    <w:name w:val="14C19503D518491788F37696213500BA"/>
    <w:rsid w:val="00904565"/>
  </w:style>
  <w:style w:type="paragraph" w:customStyle="1" w:styleId="E99FBCE87E1346B994F1FB591AE0D7A1">
    <w:name w:val="E99FBCE87E1346B994F1FB591AE0D7A1"/>
    <w:rsid w:val="00904565"/>
  </w:style>
  <w:style w:type="paragraph" w:customStyle="1" w:styleId="0B2A1113A9BB46FE8559DD08EEE80275">
    <w:name w:val="0B2A1113A9BB46FE8559DD08EEE80275"/>
    <w:rsid w:val="00904565"/>
  </w:style>
  <w:style w:type="paragraph" w:customStyle="1" w:styleId="4A2B4EBBAC0B4C78A56F562034D23A8F1">
    <w:name w:val="4A2B4EBBAC0B4C78A56F562034D23A8F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
    <w:name w:val="FCCC5DFC9F4F4939AB4DFCFD4F839D11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
    <w:name w:val="D038B3EE0D7649D29223C0FD9A0FEEC1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
    <w:name w:val="86A8A9C335D44DE39B6F8542BF46C480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
    <w:name w:val="893F07649C884A219DF4900A9AA8C0C8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
    <w:name w:val="14C19503D518491788F37696213500BA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
    <w:name w:val="E99FBCE87E1346B994F1FB591AE0D7A1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
    <w:name w:val="0B2A1113A9BB46FE8559DD08EEE80275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
    <w:name w:val="486DD9D042BB46419D6C6C44CC389E3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
    <w:name w:val="47413FC290AA46A8A546B04B5EC1CE3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
    <w:name w:val="F96DB65E971C4D71B8061D5435127A5A"/>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2">
    <w:name w:val="6A47BA4500DC4BB6AB79E731FECDE7FA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2">
    <w:name w:val="3149756602C74547AC74CF8EF630681A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2">
    <w:name w:val="E4B367DC3C304FC5B0BE5E72FFB5A74D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2">
    <w:name w:val="A5064C9277F14A7093E1AD9C0416106F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2">
    <w:name w:val="959002A593714B5CA4F8B55A093628B4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2">
    <w:name w:val="F275CC2FE97C4C55B54499F4020A1884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2">
    <w:name w:val="71ED39263DED454F8B7C66EB9959BF27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2">
    <w:name w:val="F65F398D6ED54F608656EDB3FD8F7C1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2">
    <w:name w:val="CBAB073BAA2C45EB91775F6CE2D27DE3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2">
    <w:name w:val="B23D9902D7BB4C20B189A28A1791CB3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2">
    <w:name w:val="C0BAAA8D1EDC4728B5FB12B5CEF4D6F0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2">
    <w:name w:val="B0B3981E05674741BB3EDD40A04F4766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2">
    <w:name w:val="43B23AED31974FE2BD32B7B6D8360320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2">
    <w:name w:val="CFFF4A09DF9B42A9AE501A1035CE008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2">
    <w:name w:val="D48E1791D7094ED6B72E12379FB5DB8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2">
    <w:name w:val="CAC34B5A8B2647F2B29A36C8F355D912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2">
    <w:name w:val="C28A0A56DED84F5F902128F37FA820BC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2">
    <w:name w:val="D0FF40542F624FAE97DA2A77B41CC9A1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
    <w:name w:val="4A2B4EBBAC0B4C78A56F562034D23A8F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
    <w:name w:val="FCCC5DFC9F4F4939AB4DFCFD4F839D11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
    <w:name w:val="D038B3EE0D7649D29223C0FD9A0FEEC1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
    <w:name w:val="86A8A9C335D44DE39B6F8542BF46C480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
    <w:name w:val="893F07649C884A219DF4900A9AA8C0C8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
    <w:name w:val="14C19503D518491788F37696213500BA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
    <w:name w:val="E99FBCE87E1346B994F1FB591AE0D7A1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
    <w:name w:val="0B2A1113A9BB46FE8559DD08EEE80275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
    <w:name w:val="486DD9D042BB46419D6C6C44CC389E35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
    <w:name w:val="47413FC290AA46A8A546B04B5EC1CE38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
    <w:name w:val="F96DB65E971C4D71B8061D5435127A5A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3">
    <w:name w:val="6A47BA4500DC4BB6AB79E731FECDE7FA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3">
    <w:name w:val="3149756602C74547AC74CF8EF630681A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3">
    <w:name w:val="E4B367DC3C304FC5B0BE5E72FFB5A74D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3">
    <w:name w:val="A5064C9277F14A7093E1AD9C0416106F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3">
    <w:name w:val="959002A593714B5CA4F8B55A093628B4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3">
    <w:name w:val="F275CC2FE97C4C55B54499F4020A1884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3">
    <w:name w:val="71ED39263DED454F8B7C66EB9959BF27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3">
    <w:name w:val="F65F398D6ED54F608656EDB3FD8F7C1E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3">
    <w:name w:val="CBAB073BAA2C45EB91775F6CE2D27DE3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3">
    <w:name w:val="B23D9902D7BB4C20B189A28A1791CB3E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3">
    <w:name w:val="C0BAAA8D1EDC4728B5FB12B5CEF4D6F0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3">
    <w:name w:val="B0B3981E05674741BB3EDD40A04F4766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3">
    <w:name w:val="43B23AED31974FE2BD32B7B6D8360320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3">
    <w:name w:val="CFFF4A09DF9B42A9AE501A1035CE008E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3">
    <w:name w:val="D48E1791D7094ED6B72E12379FB5DB8E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3">
    <w:name w:val="CAC34B5A8B2647F2B29A36C8F355D912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3">
    <w:name w:val="C28A0A56DED84F5F902128F37FA820BC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3">
    <w:name w:val="D0FF40542F624FAE97DA2A77B41CC9A1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3">
    <w:name w:val="4A2B4EBBAC0B4C78A56F562034D23A8F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3">
    <w:name w:val="FCCC5DFC9F4F4939AB4DFCFD4F839D11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3">
    <w:name w:val="D038B3EE0D7649D29223C0FD9A0FEEC1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3">
    <w:name w:val="86A8A9C335D44DE39B6F8542BF46C480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3">
    <w:name w:val="893F07649C884A219DF4900A9AA8C0C8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3">
    <w:name w:val="14C19503D518491788F37696213500BA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3">
    <w:name w:val="E99FBCE87E1346B994F1FB591AE0D7A1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3">
    <w:name w:val="0B2A1113A9BB46FE8559DD08EEE80275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
    <w:name w:val="486DD9D042BB46419D6C6C44CC389E35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
    <w:name w:val="47413FC290AA46A8A546B04B5EC1CE38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
    <w:name w:val="F96DB65E971C4D71B8061D5435127A5A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
    <w:name w:val="CE9D71BAB58147EBA2DE7FE2928A122A"/>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
    <w:name w:val="7E9298DE29E748D48011FA23CCC67BA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
    <w:name w:val="43B6EDD7D36C43CABFE02CD889A9C49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
    <w:name w:val="B0C6CF3D54F84B5E98F65E47572439D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
    <w:name w:val="A4538C0C571346A49BF1AEEB85E852FC"/>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4">
    <w:name w:val="6A47BA4500DC4BB6AB79E731FECDE7FA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4">
    <w:name w:val="3149756602C74547AC74CF8EF630681A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4">
    <w:name w:val="E4B367DC3C304FC5B0BE5E72FFB5A74D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4">
    <w:name w:val="A5064C9277F14A7093E1AD9C0416106F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4">
    <w:name w:val="959002A593714B5CA4F8B55A093628B4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4">
    <w:name w:val="F275CC2FE97C4C55B54499F4020A1884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4">
    <w:name w:val="71ED39263DED454F8B7C66EB9959BF27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4">
    <w:name w:val="F65F398D6ED54F608656EDB3FD8F7C1E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4">
    <w:name w:val="CBAB073BAA2C45EB91775F6CE2D27DE3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4">
    <w:name w:val="B23D9902D7BB4C20B189A28A1791CB3E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4">
    <w:name w:val="C0BAAA8D1EDC4728B5FB12B5CEF4D6F0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4">
    <w:name w:val="B0B3981E05674741BB3EDD40A04F4766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4">
    <w:name w:val="43B23AED31974FE2BD32B7B6D8360320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4">
    <w:name w:val="CFFF4A09DF9B42A9AE501A1035CE008E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4">
    <w:name w:val="D48E1791D7094ED6B72E12379FB5DB8E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4">
    <w:name w:val="CAC34B5A8B2647F2B29A36C8F355D912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4">
    <w:name w:val="C28A0A56DED84F5F902128F37FA820BC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4">
    <w:name w:val="D0FF40542F624FAE97DA2A77B41CC9A1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4">
    <w:name w:val="4A2B4EBBAC0B4C78A56F562034D23A8F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4">
    <w:name w:val="FCCC5DFC9F4F4939AB4DFCFD4F839D11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4">
    <w:name w:val="D038B3EE0D7649D29223C0FD9A0FEEC1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4">
    <w:name w:val="86A8A9C335D44DE39B6F8542BF46C480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4">
    <w:name w:val="893F07649C884A219DF4900A9AA8C0C8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4">
    <w:name w:val="14C19503D518491788F37696213500BA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4">
    <w:name w:val="E99FBCE87E1346B994F1FB591AE0D7A1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4">
    <w:name w:val="0B2A1113A9BB46FE8559DD08EEE80275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3">
    <w:name w:val="486DD9D042BB46419D6C6C44CC389E35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3">
    <w:name w:val="47413FC290AA46A8A546B04B5EC1CE38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3">
    <w:name w:val="F96DB65E971C4D71B8061D5435127A5A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
    <w:name w:val="CE9D71BAB58147EBA2DE7FE2928A122A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
    <w:name w:val="7E9298DE29E748D48011FA23CCC67BA8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
    <w:name w:val="43B6EDD7D36C43CABFE02CD889A9C497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
    <w:name w:val="B0C6CF3D54F84B5E98F65E47572439D5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
    <w:name w:val="A4538C0C571346A49BF1AEEB85E852FC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5">
    <w:name w:val="6A47BA4500DC4BB6AB79E731FECDE7FA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5">
    <w:name w:val="3149756602C74547AC74CF8EF630681A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5">
    <w:name w:val="E4B367DC3C304FC5B0BE5E72FFB5A74D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5">
    <w:name w:val="A5064C9277F14A7093E1AD9C0416106F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5">
    <w:name w:val="959002A593714B5CA4F8B55A093628B4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5">
    <w:name w:val="F275CC2FE97C4C55B54499F4020A1884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5">
    <w:name w:val="71ED39263DED454F8B7C66EB9959BF27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5">
    <w:name w:val="F65F398D6ED54F608656EDB3FD8F7C1E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5">
    <w:name w:val="CBAB073BAA2C45EB91775F6CE2D27DE3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5">
    <w:name w:val="B23D9902D7BB4C20B189A28A1791CB3E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5">
    <w:name w:val="C0BAAA8D1EDC4728B5FB12B5CEF4D6F0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5">
    <w:name w:val="B0B3981E05674741BB3EDD40A04F4766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5">
    <w:name w:val="43B23AED31974FE2BD32B7B6D8360320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5">
    <w:name w:val="CFFF4A09DF9B42A9AE501A1035CE008E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5">
    <w:name w:val="D48E1791D7094ED6B72E12379FB5DB8E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5">
    <w:name w:val="CAC34B5A8B2647F2B29A36C8F355D912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5">
    <w:name w:val="C28A0A56DED84F5F902128F37FA820BC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5">
    <w:name w:val="D0FF40542F624FAE97DA2A77B41CC9A1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5">
    <w:name w:val="4A2B4EBBAC0B4C78A56F562034D23A8F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5">
    <w:name w:val="FCCC5DFC9F4F4939AB4DFCFD4F839D11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5">
    <w:name w:val="D038B3EE0D7649D29223C0FD9A0FEEC1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5">
    <w:name w:val="86A8A9C335D44DE39B6F8542BF46C480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5">
    <w:name w:val="893F07649C884A219DF4900A9AA8C0C8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5">
    <w:name w:val="14C19503D518491788F37696213500BA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5">
    <w:name w:val="E99FBCE87E1346B994F1FB591AE0D7A1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5">
    <w:name w:val="0B2A1113A9BB46FE8559DD08EEE80275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4">
    <w:name w:val="486DD9D042BB46419D6C6C44CC389E35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4">
    <w:name w:val="47413FC290AA46A8A546B04B5EC1CE38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4">
    <w:name w:val="F96DB65E971C4D71B8061D5435127A5A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
    <w:name w:val="CE9D71BAB58147EBA2DE7FE2928A122A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
    <w:name w:val="7E9298DE29E748D48011FA23CCC67BA8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
    <w:name w:val="43B6EDD7D36C43CABFE02CD889A9C497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
    <w:name w:val="B0C6CF3D54F84B5E98F65E47572439D5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
    <w:name w:val="A4538C0C571346A49BF1AEEB85E852FC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A47BA4500DC4BB6AB79E731FECDE7FA6">
    <w:name w:val="6A47BA4500DC4BB6AB79E731FECDE7FA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149756602C74547AC74CF8EF630681A6">
    <w:name w:val="3149756602C74547AC74CF8EF630681A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B367DC3C304FC5B0BE5E72FFB5A74D6">
    <w:name w:val="E4B367DC3C304FC5B0BE5E72FFB5A74D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5064C9277F14A7093E1AD9C0416106F6">
    <w:name w:val="A5064C9277F14A7093E1AD9C0416106F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59002A593714B5CA4F8B55A093628B46">
    <w:name w:val="959002A593714B5CA4F8B55A093628B4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275CC2FE97C4C55B54499F4020A18846">
    <w:name w:val="F275CC2FE97C4C55B54499F4020A1884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1ED39263DED454F8B7C66EB9959BF276">
    <w:name w:val="71ED39263DED454F8B7C66EB9959BF27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65F398D6ED54F608656EDB3FD8F7C1E6">
    <w:name w:val="F65F398D6ED54F608656EDB3FD8F7C1E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AB073BAA2C45EB91775F6CE2D27DE36">
    <w:name w:val="CBAB073BAA2C45EB91775F6CE2D27DE3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23D9902D7BB4C20B189A28A1791CB3E6">
    <w:name w:val="B23D9902D7BB4C20B189A28A1791CB3E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BAAA8D1EDC4728B5FB12B5CEF4D6F06">
    <w:name w:val="C0BAAA8D1EDC4728B5FB12B5CEF4D6F0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B3981E05674741BB3EDD40A04F47666">
    <w:name w:val="B0B3981E05674741BB3EDD40A04F4766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23AED31974FE2BD32B7B6D83603206">
    <w:name w:val="43B23AED31974FE2BD32B7B6D8360320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6">
    <w:name w:val="CFFF4A09DF9B42A9AE501A1035CE008E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6">
    <w:name w:val="D48E1791D7094ED6B72E12379FB5DB8E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6">
    <w:name w:val="CAC34B5A8B2647F2B29A36C8F355D912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6">
    <w:name w:val="C28A0A56DED84F5F902128F37FA820BC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6">
    <w:name w:val="D0FF40542F624FAE97DA2A77B41CC9A1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
    <w:name w:val="47590C75A73349169431B6CB5C63D7A9"/>
    <w:rsid w:val="00FF45C9"/>
  </w:style>
  <w:style w:type="paragraph" w:customStyle="1" w:styleId="61BC9CEFDB2347089D02167F1F292A1E">
    <w:name w:val="61BC9CEFDB2347089D02167F1F292A1E"/>
    <w:rsid w:val="00FF45C9"/>
  </w:style>
  <w:style w:type="paragraph" w:customStyle="1" w:styleId="AE872C152338414A99FE1767780E9F20">
    <w:name w:val="AE872C152338414A99FE1767780E9F20"/>
    <w:rsid w:val="00FF45C9"/>
  </w:style>
  <w:style w:type="paragraph" w:customStyle="1" w:styleId="5B4C3A0648364A43BFDCA61E83EAD502">
    <w:name w:val="5B4C3A0648364A43BFDCA61E83EAD502"/>
    <w:rsid w:val="00FF45C9"/>
  </w:style>
  <w:style w:type="paragraph" w:customStyle="1" w:styleId="0231E1BDF91440CFA936D4E6535E00BF">
    <w:name w:val="0231E1BDF91440CFA936D4E6535E00BF"/>
    <w:rsid w:val="00FF45C9"/>
  </w:style>
  <w:style w:type="paragraph" w:customStyle="1" w:styleId="037CBF39CB3C4852AABEBAA7750696E1">
    <w:name w:val="037CBF39CB3C4852AABEBAA7750696E1"/>
    <w:rsid w:val="00FF45C9"/>
  </w:style>
  <w:style w:type="paragraph" w:customStyle="1" w:styleId="C9F2799778FD4AE58BF489FF1754106E">
    <w:name w:val="C9F2799778FD4AE58BF489FF1754106E"/>
    <w:rsid w:val="00FF45C9"/>
  </w:style>
  <w:style w:type="paragraph" w:customStyle="1" w:styleId="B67F12C4E4574FAC99406488707C6983">
    <w:name w:val="B67F12C4E4574FAC99406488707C6983"/>
    <w:rsid w:val="00FF45C9"/>
  </w:style>
  <w:style w:type="paragraph" w:customStyle="1" w:styleId="037E6223CB11462B9F68515835D9083D">
    <w:name w:val="037E6223CB11462B9F68515835D9083D"/>
    <w:rsid w:val="00FF45C9"/>
  </w:style>
  <w:style w:type="paragraph" w:customStyle="1" w:styleId="D8945B16F49F4F379235BF109988D92B">
    <w:name w:val="D8945B16F49F4F379235BF109988D92B"/>
    <w:rsid w:val="00FF45C9"/>
  </w:style>
  <w:style w:type="paragraph" w:customStyle="1" w:styleId="02629A03F3DB4B2697E3DB8445661B1C">
    <w:name w:val="02629A03F3DB4B2697E3DB8445661B1C"/>
    <w:rsid w:val="00FF45C9"/>
  </w:style>
  <w:style w:type="paragraph" w:customStyle="1" w:styleId="E4A5DAB3C81844A2BC3ECC0AAD6A7346">
    <w:name w:val="E4A5DAB3C81844A2BC3ECC0AAD6A7346"/>
    <w:rsid w:val="00FF45C9"/>
  </w:style>
  <w:style w:type="paragraph" w:customStyle="1" w:styleId="CCBDB4DB4BB64FD19C10072D4AD68F9B">
    <w:name w:val="CCBDB4DB4BB64FD19C10072D4AD68F9B"/>
    <w:rsid w:val="00FF45C9"/>
  </w:style>
  <w:style w:type="paragraph" w:customStyle="1" w:styleId="4A2B4EBBAC0B4C78A56F562034D23A8F6">
    <w:name w:val="4A2B4EBBAC0B4C78A56F562034D23A8F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6">
    <w:name w:val="FCCC5DFC9F4F4939AB4DFCFD4F839D11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6">
    <w:name w:val="D038B3EE0D7649D29223C0FD9A0FEEC1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6">
    <w:name w:val="86A8A9C335D44DE39B6F8542BF46C480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6">
    <w:name w:val="893F07649C884A219DF4900A9AA8C0C8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6">
    <w:name w:val="14C19503D518491788F37696213500BA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6">
    <w:name w:val="E99FBCE87E1346B994F1FB591AE0D7A1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6">
    <w:name w:val="0B2A1113A9BB46FE8559DD08EEE80275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5">
    <w:name w:val="486DD9D042BB46419D6C6C44CC389E35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5">
    <w:name w:val="47413FC290AA46A8A546B04B5EC1CE38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5">
    <w:name w:val="F96DB65E971C4D71B8061D5435127A5A5"/>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3">
    <w:name w:val="CE9D71BAB58147EBA2DE7FE2928A122A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3">
    <w:name w:val="7E9298DE29E748D48011FA23CCC67BA8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3">
    <w:name w:val="43B6EDD7D36C43CABFE02CD889A9C497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3">
    <w:name w:val="B0C6CF3D54F84B5E98F65E47572439D5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3">
    <w:name w:val="A4538C0C571346A49BF1AEEB85E852FC3"/>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
    <w:name w:val="47590C75A73349169431B6CB5C63D7A9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
    <w:name w:val="61BC9CEFDB2347089D02167F1F292A1E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
    <w:name w:val="AE872C152338414A99FE1767780E9F20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
    <w:name w:val="5B4C3A0648364A43BFDCA61E83EAD502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
    <w:name w:val="0231E1BDF91440CFA936D4E6535E00BF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
    <w:name w:val="037CBF39CB3C4852AABEBAA7750696E1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
    <w:name w:val="C9F2799778FD4AE58BF489FF1754106E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
    <w:name w:val="B67F12C4E4574FAC99406488707C6983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
    <w:name w:val="037E6223CB11462B9F68515835D9083D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
    <w:name w:val="D8945B16F49F4F379235BF109988D92B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
    <w:name w:val="02629A03F3DB4B2697E3DB8445661B1C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
    <w:name w:val="E4A5DAB3C81844A2BC3ECC0AAD6A7346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
    <w:name w:val="CCBDB4DB4BB64FD19C10072D4AD68F9B1"/>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7">
    <w:name w:val="CFFF4A09DF9B42A9AE501A1035CE008E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7">
    <w:name w:val="D48E1791D7094ED6B72E12379FB5DB8E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7">
    <w:name w:val="CAC34B5A8B2647F2B29A36C8F355D912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7">
    <w:name w:val="C28A0A56DED84F5F902128F37FA820BC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7">
    <w:name w:val="D0FF40542F624FAE97DA2A77B41CC9A1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7">
    <w:name w:val="4A2B4EBBAC0B4C78A56F562034D23A8F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7">
    <w:name w:val="FCCC5DFC9F4F4939AB4DFCFD4F839D11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7">
    <w:name w:val="D038B3EE0D7649D29223C0FD9A0FEEC1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7">
    <w:name w:val="86A8A9C335D44DE39B6F8542BF46C480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7">
    <w:name w:val="893F07649C884A219DF4900A9AA8C0C8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7">
    <w:name w:val="14C19503D518491788F37696213500BA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7">
    <w:name w:val="E99FBCE87E1346B994F1FB591AE0D7A1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7">
    <w:name w:val="0B2A1113A9BB46FE8559DD08EEE802757"/>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6">
    <w:name w:val="486DD9D042BB46419D6C6C44CC389E35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6">
    <w:name w:val="47413FC290AA46A8A546B04B5EC1CE38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6">
    <w:name w:val="F96DB65E971C4D71B8061D5435127A5A6"/>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4">
    <w:name w:val="CE9D71BAB58147EBA2DE7FE2928A122A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4">
    <w:name w:val="7E9298DE29E748D48011FA23CCC67BA8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4">
    <w:name w:val="43B6EDD7D36C43CABFE02CD889A9C497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4">
    <w:name w:val="B0C6CF3D54F84B5E98F65E47572439D5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4">
    <w:name w:val="A4538C0C571346A49BF1AEEB85E852FC4"/>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2">
    <w:name w:val="47590C75A73349169431B6CB5C63D7A9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2">
    <w:name w:val="61BC9CEFDB2347089D02167F1F292A1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2">
    <w:name w:val="AE872C152338414A99FE1767780E9F20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2">
    <w:name w:val="5B4C3A0648364A43BFDCA61E83EAD502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2">
    <w:name w:val="0231E1BDF91440CFA936D4E6535E00BF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2">
    <w:name w:val="037CBF39CB3C4852AABEBAA7750696E1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2">
    <w:name w:val="C9F2799778FD4AE58BF489FF1754106E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2">
    <w:name w:val="B67F12C4E4574FAC99406488707C6983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2">
    <w:name w:val="037E6223CB11462B9F68515835D9083D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2">
    <w:name w:val="D8945B16F49F4F379235BF109988D92B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2">
    <w:name w:val="02629A03F3DB4B2697E3DB8445661B1C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2">
    <w:name w:val="E4A5DAB3C81844A2BC3ECC0AAD6A7346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2">
    <w:name w:val="CCBDB4DB4BB64FD19C10072D4AD68F9B2"/>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8">
    <w:name w:val="CFFF4A09DF9B42A9AE501A1035CE008E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8">
    <w:name w:val="D48E1791D7094ED6B72E12379FB5DB8E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8">
    <w:name w:val="CAC34B5A8B2647F2B29A36C8F355D912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8">
    <w:name w:val="C28A0A56DED84F5F902128F37FA820BC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8">
    <w:name w:val="D0FF40542F624FAE97DA2A77B41CC9A18"/>
    <w:rsid w:val="00FF45C9"/>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8">
    <w:name w:val="4A2B4EBBAC0B4C78A56F562034D23A8F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8">
    <w:name w:val="FCCC5DFC9F4F4939AB4DFCFD4F839D11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8">
    <w:name w:val="D038B3EE0D7649D29223C0FD9A0FEEC1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8">
    <w:name w:val="86A8A9C335D44DE39B6F8542BF46C480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8">
    <w:name w:val="893F07649C884A219DF4900A9AA8C0C8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8">
    <w:name w:val="14C19503D518491788F37696213500BA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8">
    <w:name w:val="E99FBCE87E1346B994F1FB591AE0D7A1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8">
    <w:name w:val="0B2A1113A9BB46FE8559DD08EEE802758"/>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7">
    <w:name w:val="486DD9D042BB46419D6C6C44CC389E357"/>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7">
    <w:name w:val="47413FC290AA46A8A546B04B5EC1CE387"/>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7">
    <w:name w:val="F96DB65E971C4D71B8061D5435127A5A7"/>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5">
    <w:name w:val="CE9D71BAB58147EBA2DE7FE2928A122A5"/>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5">
    <w:name w:val="7E9298DE29E748D48011FA23CCC67BA85"/>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5">
    <w:name w:val="43B6EDD7D36C43CABFE02CD889A9C4975"/>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5">
    <w:name w:val="B0C6CF3D54F84B5E98F65E47572439D55"/>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5">
    <w:name w:val="A4538C0C571346A49BF1AEEB85E852FC5"/>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3">
    <w:name w:val="47590C75A73349169431B6CB5C63D7A9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3">
    <w:name w:val="61BC9CEFDB2347089D02167F1F292A1E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3">
    <w:name w:val="AE872C152338414A99FE1767780E9F20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3">
    <w:name w:val="5B4C3A0648364A43BFDCA61E83EAD502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3">
    <w:name w:val="0231E1BDF91440CFA936D4E6535E00BF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3">
    <w:name w:val="037CBF39CB3C4852AABEBAA7750696E1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3">
    <w:name w:val="C9F2799778FD4AE58BF489FF1754106E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3">
    <w:name w:val="B67F12C4E4574FAC99406488707C6983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3">
    <w:name w:val="037E6223CB11462B9F68515835D9083D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3">
    <w:name w:val="D8945B16F49F4F379235BF109988D92B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3">
    <w:name w:val="02629A03F3DB4B2697E3DB8445661B1C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3">
    <w:name w:val="E4A5DAB3C81844A2BC3ECC0AAD6A7346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3">
    <w:name w:val="CCBDB4DB4BB64FD19C10072D4AD68F9B3"/>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9">
    <w:name w:val="CFFF4A09DF9B42A9AE501A1035CE008E9"/>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9">
    <w:name w:val="D48E1791D7094ED6B72E12379FB5DB8E9"/>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9">
    <w:name w:val="CAC34B5A8B2647F2B29A36C8F355D9129"/>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9">
    <w:name w:val="C28A0A56DED84F5F902128F37FA820BC9"/>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9">
    <w:name w:val="D0FF40542F624FAE97DA2A77B41CC9A19"/>
    <w:rsid w:val="007C70BA"/>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9">
    <w:name w:val="4A2B4EBBAC0B4C78A56F562034D23A8F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9">
    <w:name w:val="FCCC5DFC9F4F4939AB4DFCFD4F839D11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9">
    <w:name w:val="D038B3EE0D7649D29223C0FD9A0FEEC1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9">
    <w:name w:val="86A8A9C335D44DE39B6F8542BF46C480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9">
    <w:name w:val="893F07649C884A219DF4900A9AA8C0C8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9">
    <w:name w:val="14C19503D518491788F37696213500BA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9">
    <w:name w:val="E99FBCE87E1346B994F1FB591AE0D7A1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9">
    <w:name w:val="0B2A1113A9BB46FE8559DD08EEE80275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8">
    <w:name w:val="486DD9D042BB46419D6C6C44CC389E35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8">
    <w:name w:val="47413FC290AA46A8A546B04B5EC1CE38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8">
    <w:name w:val="F96DB65E971C4D71B8061D5435127A5A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6">
    <w:name w:val="CE9D71BAB58147EBA2DE7FE2928A122A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6">
    <w:name w:val="7E9298DE29E748D48011FA23CCC67BA8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6">
    <w:name w:val="43B6EDD7D36C43CABFE02CD889A9C497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6">
    <w:name w:val="B0C6CF3D54F84B5E98F65E47572439D5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6">
    <w:name w:val="A4538C0C571346A49BF1AEEB85E852FC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4">
    <w:name w:val="47590C75A73349169431B6CB5C63D7A9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4">
    <w:name w:val="61BC9CEFDB2347089D02167F1F292A1E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4">
    <w:name w:val="AE872C152338414A99FE1767780E9F20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4">
    <w:name w:val="5B4C3A0648364A43BFDCA61E83EAD502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4">
    <w:name w:val="0231E1BDF91440CFA936D4E6535E00BF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4">
    <w:name w:val="037CBF39CB3C4852AABEBAA7750696E1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4">
    <w:name w:val="C9F2799778FD4AE58BF489FF1754106E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4">
    <w:name w:val="B67F12C4E4574FAC99406488707C6983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4">
    <w:name w:val="037E6223CB11462B9F68515835D9083D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4">
    <w:name w:val="D8945B16F49F4F379235BF109988D92B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4">
    <w:name w:val="02629A03F3DB4B2697E3DB8445661B1C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4">
    <w:name w:val="E4A5DAB3C81844A2BC3ECC0AAD6A7346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4">
    <w:name w:val="CCBDB4DB4BB64FD19C10072D4AD68F9B4"/>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10">
    <w:name w:val="CFFF4A09DF9B42A9AE501A1035CE008E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10">
    <w:name w:val="D48E1791D7094ED6B72E12379FB5DB8E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10">
    <w:name w:val="CAC34B5A8B2647F2B29A36C8F355D912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10">
    <w:name w:val="C28A0A56DED84F5F902128F37FA820BC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10">
    <w:name w:val="D0FF40542F624FAE97DA2A77B41CC9A1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0">
    <w:name w:val="4A2B4EBBAC0B4C78A56F562034D23A8F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0">
    <w:name w:val="FCCC5DFC9F4F4939AB4DFCFD4F839D11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0">
    <w:name w:val="D038B3EE0D7649D29223C0FD9A0FEEC1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0">
    <w:name w:val="86A8A9C335D44DE39B6F8542BF46C480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0">
    <w:name w:val="893F07649C884A219DF4900A9AA8C0C8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0">
    <w:name w:val="14C19503D518491788F37696213500BA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0">
    <w:name w:val="E99FBCE87E1346B994F1FB591AE0D7A1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0">
    <w:name w:val="0B2A1113A9BB46FE8559DD08EEE80275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9">
    <w:name w:val="486DD9D042BB46419D6C6C44CC389E35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9">
    <w:name w:val="47413FC290AA46A8A546B04B5EC1CE38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9">
    <w:name w:val="F96DB65E971C4D71B8061D5435127A5A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7">
    <w:name w:val="CE9D71BAB58147EBA2DE7FE2928A122A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7">
    <w:name w:val="7E9298DE29E748D48011FA23CCC67BA8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7">
    <w:name w:val="43B6EDD7D36C43CABFE02CD889A9C497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7">
    <w:name w:val="B0C6CF3D54F84B5E98F65E47572439D5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7">
    <w:name w:val="A4538C0C571346A49BF1AEEB85E852FC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5">
    <w:name w:val="47590C75A73349169431B6CB5C63D7A9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5">
    <w:name w:val="61BC9CEFDB2347089D02167F1F292A1E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5">
    <w:name w:val="AE872C152338414A99FE1767780E9F20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5">
    <w:name w:val="5B4C3A0648364A43BFDCA61E83EAD502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5">
    <w:name w:val="0231E1BDF91440CFA936D4E6535E00BF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5">
    <w:name w:val="037CBF39CB3C4852AABEBAA7750696E1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5">
    <w:name w:val="C9F2799778FD4AE58BF489FF1754106E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5">
    <w:name w:val="B67F12C4E4574FAC99406488707C6983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5">
    <w:name w:val="037E6223CB11462B9F68515835D9083D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5">
    <w:name w:val="D8945B16F49F4F379235BF109988D92B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5">
    <w:name w:val="02629A03F3DB4B2697E3DB8445661B1C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5">
    <w:name w:val="E4A5DAB3C81844A2BC3ECC0AAD6A7346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5">
    <w:name w:val="CCBDB4DB4BB64FD19C10072D4AD68F9B5"/>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FF4A09DF9B42A9AE501A1035CE008E11">
    <w:name w:val="CFFF4A09DF9B42A9AE501A1035CE008E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48E1791D7094ED6B72E12379FB5DB8E11">
    <w:name w:val="D48E1791D7094ED6B72E12379FB5DB8E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AC34B5A8B2647F2B29A36C8F355D91211">
    <w:name w:val="CAC34B5A8B2647F2B29A36C8F355D912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28A0A56DED84F5F902128F37FA820BC11">
    <w:name w:val="C28A0A56DED84F5F902128F37FA820BC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FF40542F624FAE97DA2A77B41CC9A111">
    <w:name w:val="D0FF40542F624FAE97DA2A77B41CC9A1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
    <w:name w:val="7F00B705BF5D48D7B3A26677C419C7CA"/>
    <w:rsid w:val="005A6846"/>
  </w:style>
  <w:style w:type="paragraph" w:customStyle="1" w:styleId="2DA6EE417088453988B787FB4A4E7A47">
    <w:name w:val="2DA6EE417088453988B787FB4A4E7A47"/>
    <w:rsid w:val="005A6846"/>
  </w:style>
  <w:style w:type="paragraph" w:customStyle="1" w:styleId="B45A5F2C1AFE4D78B4962501147CC957">
    <w:name w:val="B45A5F2C1AFE4D78B4962501147CC957"/>
    <w:rsid w:val="005A6846"/>
  </w:style>
  <w:style w:type="paragraph" w:customStyle="1" w:styleId="CF712AEAF9514CD680D5660CC8502F73">
    <w:name w:val="CF712AEAF9514CD680D5660CC8502F73"/>
    <w:rsid w:val="005A6846"/>
  </w:style>
  <w:style w:type="paragraph" w:customStyle="1" w:styleId="5BB26C0FD7D14436ACB43327A24F35DC">
    <w:name w:val="5BB26C0FD7D14436ACB43327A24F35DC"/>
    <w:rsid w:val="005A6846"/>
  </w:style>
  <w:style w:type="paragraph" w:customStyle="1" w:styleId="4A2B4EBBAC0B4C78A56F562034D23A8F11">
    <w:name w:val="4A2B4EBBAC0B4C78A56F562034D23A8F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1">
    <w:name w:val="FCCC5DFC9F4F4939AB4DFCFD4F839D11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1">
    <w:name w:val="D038B3EE0D7649D29223C0FD9A0FEEC1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1">
    <w:name w:val="86A8A9C335D44DE39B6F8542BF46C480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1">
    <w:name w:val="893F07649C884A219DF4900A9AA8C0C8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1">
    <w:name w:val="14C19503D518491788F37696213500BA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1">
    <w:name w:val="E99FBCE87E1346B994F1FB591AE0D7A1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1">
    <w:name w:val="0B2A1113A9BB46FE8559DD08EEE80275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0">
    <w:name w:val="486DD9D042BB46419D6C6C44CC389E35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0">
    <w:name w:val="47413FC290AA46A8A546B04B5EC1CE38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0">
    <w:name w:val="F96DB65E971C4D71B8061D5435127A5A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8">
    <w:name w:val="CE9D71BAB58147EBA2DE7FE2928A122A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8">
    <w:name w:val="7E9298DE29E748D48011FA23CCC67BA8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8">
    <w:name w:val="43B6EDD7D36C43CABFE02CD889A9C497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8">
    <w:name w:val="B0C6CF3D54F84B5E98F65E47572439D5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8">
    <w:name w:val="A4538C0C571346A49BF1AEEB85E852FC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6">
    <w:name w:val="47590C75A73349169431B6CB5C63D7A9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6">
    <w:name w:val="61BC9CEFDB2347089D02167F1F292A1E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6">
    <w:name w:val="AE872C152338414A99FE1767780E9F20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6">
    <w:name w:val="5B4C3A0648364A43BFDCA61E83EAD502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6">
    <w:name w:val="0231E1BDF91440CFA936D4E6535E00BF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6">
    <w:name w:val="037CBF39CB3C4852AABEBAA7750696E1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6">
    <w:name w:val="C9F2799778FD4AE58BF489FF1754106E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6">
    <w:name w:val="B67F12C4E4574FAC99406488707C6983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6">
    <w:name w:val="037E6223CB11462B9F68515835D9083D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6">
    <w:name w:val="D8945B16F49F4F379235BF109988D92B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6">
    <w:name w:val="02629A03F3DB4B2697E3DB8445661B1C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6">
    <w:name w:val="E4A5DAB3C81844A2BC3ECC0AAD6A7346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6">
    <w:name w:val="CCBDB4DB4BB64FD19C10072D4AD68F9B6"/>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
    <w:name w:val="7F00B705BF5D48D7B3A26677C419C7CA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
    <w:name w:val="2DA6EE417088453988B787FB4A4E7A47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45A5F2C1AFE4D78B4962501147CC9571">
    <w:name w:val="B45A5F2C1AFE4D78B4962501147CC957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
    <w:name w:val="CF712AEAF9514CD680D5660CC8502F73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B26C0FD7D14436ACB43327A24F35DC1">
    <w:name w:val="5BB26C0FD7D14436ACB43327A24F35DC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2">
    <w:name w:val="4A2B4EBBAC0B4C78A56F562034D23A8F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2">
    <w:name w:val="FCCC5DFC9F4F4939AB4DFCFD4F839D11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2">
    <w:name w:val="D038B3EE0D7649D29223C0FD9A0FEEC1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2">
    <w:name w:val="86A8A9C335D44DE39B6F8542BF46C480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2">
    <w:name w:val="893F07649C884A219DF4900A9AA8C0C8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2">
    <w:name w:val="14C19503D518491788F37696213500BA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2">
    <w:name w:val="E99FBCE87E1346B994F1FB591AE0D7A1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2">
    <w:name w:val="0B2A1113A9BB46FE8559DD08EEE80275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1">
    <w:name w:val="486DD9D042BB46419D6C6C44CC389E35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1">
    <w:name w:val="47413FC290AA46A8A546B04B5EC1CE38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1">
    <w:name w:val="F96DB65E971C4D71B8061D5435127A5A1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9">
    <w:name w:val="CE9D71BAB58147EBA2DE7FE2928A122A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9">
    <w:name w:val="7E9298DE29E748D48011FA23CCC67BA8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9">
    <w:name w:val="43B6EDD7D36C43CABFE02CD889A9C497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9">
    <w:name w:val="B0C6CF3D54F84B5E98F65E47572439D5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9">
    <w:name w:val="A4538C0C571346A49BF1AEEB85E852FC9"/>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7">
    <w:name w:val="47590C75A73349169431B6CB5C63D7A9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7">
    <w:name w:val="61BC9CEFDB2347089D02167F1F292A1E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7">
    <w:name w:val="AE872C152338414A99FE1767780E9F20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7">
    <w:name w:val="5B4C3A0648364A43BFDCA61E83EAD502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7">
    <w:name w:val="0231E1BDF91440CFA936D4E6535E00BF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7">
    <w:name w:val="037CBF39CB3C4852AABEBAA7750696E1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7">
    <w:name w:val="C9F2799778FD4AE58BF489FF1754106E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7">
    <w:name w:val="B67F12C4E4574FAC99406488707C6983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7">
    <w:name w:val="037E6223CB11462B9F68515835D9083D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7">
    <w:name w:val="D8945B16F49F4F379235BF109988D92B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7">
    <w:name w:val="02629A03F3DB4B2697E3DB8445661B1C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7">
    <w:name w:val="E4A5DAB3C81844A2BC3ECC0AAD6A7346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7">
    <w:name w:val="CCBDB4DB4BB64FD19C10072D4AD68F9B7"/>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2">
    <w:name w:val="7F00B705BF5D48D7B3A26677C419C7CA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2">
    <w:name w:val="2DA6EE417088453988B787FB4A4E7A47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
    <w:name w:val="FB1AEE2D73BB436FB72436BF674D1EA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2">
    <w:name w:val="CF712AEAF9514CD680D5660CC8502F73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
    <w:name w:val="8748FBB1D89543D69D2F1168457364B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3">
    <w:name w:val="4A2B4EBBAC0B4C78A56F562034D23A8F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3">
    <w:name w:val="FCCC5DFC9F4F4939AB4DFCFD4F839D11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3">
    <w:name w:val="D038B3EE0D7649D29223C0FD9A0FEEC1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3">
    <w:name w:val="86A8A9C335D44DE39B6F8542BF46C480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3">
    <w:name w:val="893F07649C884A219DF4900A9AA8C0C8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3">
    <w:name w:val="14C19503D518491788F37696213500BA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3">
    <w:name w:val="E99FBCE87E1346B994F1FB591AE0D7A1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3">
    <w:name w:val="0B2A1113A9BB46FE8559DD08EEE802751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2">
    <w:name w:val="486DD9D042BB46419D6C6C44CC389E35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2">
    <w:name w:val="47413FC290AA46A8A546B04B5EC1CE38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2">
    <w:name w:val="F96DB65E971C4D71B8061D5435127A5A12"/>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0">
    <w:name w:val="CE9D71BAB58147EBA2DE7FE2928A122A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0">
    <w:name w:val="7E9298DE29E748D48011FA23CCC67BA8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0">
    <w:name w:val="43B6EDD7D36C43CABFE02CD889A9C497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0">
    <w:name w:val="B0C6CF3D54F84B5E98F65E47572439D5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0">
    <w:name w:val="A4538C0C571346A49BF1AEEB85E852FC10"/>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8">
    <w:name w:val="47590C75A73349169431B6CB5C63D7A9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8">
    <w:name w:val="61BC9CEFDB2347089D02167F1F292A1E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8">
    <w:name w:val="AE872C152338414A99FE1767780E9F20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8">
    <w:name w:val="5B4C3A0648364A43BFDCA61E83EAD502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8">
    <w:name w:val="0231E1BDF91440CFA936D4E6535E00BF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8">
    <w:name w:val="037CBF39CB3C4852AABEBAA7750696E1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8">
    <w:name w:val="C9F2799778FD4AE58BF489FF1754106E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8">
    <w:name w:val="B67F12C4E4574FAC99406488707C6983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8">
    <w:name w:val="037E6223CB11462B9F68515835D9083D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8">
    <w:name w:val="D8945B16F49F4F379235BF109988D92B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8">
    <w:name w:val="02629A03F3DB4B2697E3DB8445661B1C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8">
    <w:name w:val="E4A5DAB3C81844A2BC3ECC0AAD6A7346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8">
    <w:name w:val="CCBDB4DB4BB64FD19C10072D4AD68F9B8"/>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3">
    <w:name w:val="7F00B705BF5D48D7B3A26677C419C7CA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3">
    <w:name w:val="2DA6EE417088453988B787FB4A4E7A47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
    <w:name w:val="FB1AEE2D73BB436FB72436BF674D1EA2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3">
    <w:name w:val="CF712AEAF9514CD680D5660CC8502F733"/>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
    <w:name w:val="8748FBB1D89543D69D2F1168457364B31"/>
    <w:rsid w:val="005A6846"/>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
    <w:name w:val="11F12F257E47462FA0C77B31BB9A84CD"/>
    <w:rsid w:val="00C95394"/>
  </w:style>
  <w:style w:type="paragraph" w:customStyle="1" w:styleId="270D759AA8E642B3B3695F9E187DD0D5">
    <w:name w:val="270D759AA8E642B3B3695F9E187DD0D5"/>
    <w:rsid w:val="00C95394"/>
  </w:style>
  <w:style w:type="paragraph" w:customStyle="1" w:styleId="FE161D1AF1B44D6D8C8C774C5FCB7609">
    <w:name w:val="FE161D1AF1B44D6D8C8C774C5FCB7609"/>
    <w:rsid w:val="00C95394"/>
  </w:style>
  <w:style w:type="paragraph" w:customStyle="1" w:styleId="FF9D79B5DAFE4B0FB140A7C1AEC917A6">
    <w:name w:val="FF9D79B5DAFE4B0FB140A7C1AEC917A6"/>
    <w:rsid w:val="00C95394"/>
  </w:style>
  <w:style w:type="paragraph" w:customStyle="1" w:styleId="11F12F257E47462FA0C77B31BB9A84CD1">
    <w:name w:val="11F12F257E47462FA0C77B31BB9A84CD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
    <w:name w:val="270D759AA8E642B3B3695F9E187DD0D5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
    <w:name w:val="FE161D1AF1B44D6D8C8C774C5FCB7609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
    <w:name w:val="FF9D79B5DAFE4B0FB140A7C1AEC917A6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4">
    <w:name w:val="4A2B4EBBAC0B4C78A56F562034D23A8F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4">
    <w:name w:val="FCCC5DFC9F4F4939AB4DFCFD4F839D11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4">
    <w:name w:val="D038B3EE0D7649D29223C0FD9A0FEEC1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4">
    <w:name w:val="86A8A9C335D44DE39B6F8542BF46C480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4">
    <w:name w:val="893F07649C884A219DF4900A9AA8C0C8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4">
    <w:name w:val="14C19503D518491788F37696213500BA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4">
    <w:name w:val="E99FBCE87E1346B994F1FB591AE0D7A1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4">
    <w:name w:val="0B2A1113A9BB46FE8559DD08EEE80275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3">
    <w:name w:val="486DD9D042BB46419D6C6C44CC389E35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3">
    <w:name w:val="47413FC290AA46A8A546B04B5EC1CE38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3">
    <w:name w:val="F96DB65E971C4D71B8061D5435127A5A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1">
    <w:name w:val="CE9D71BAB58147EBA2DE7FE2928A122A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1">
    <w:name w:val="7E9298DE29E748D48011FA23CCC67BA8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1">
    <w:name w:val="43B6EDD7D36C43CABFE02CD889A9C497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1">
    <w:name w:val="B0C6CF3D54F84B5E98F65E47572439D5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1">
    <w:name w:val="A4538C0C571346A49BF1AEEB85E852FC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9">
    <w:name w:val="47590C75A73349169431B6CB5C63D7A9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9">
    <w:name w:val="61BC9CEFDB2347089D02167F1F292A1E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9">
    <w:name w:val="AE872C152338414A99FE1767780E9F20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9">
    <w:name w:val="5B4C3A0648364A43BFDCA61E83EAD502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9">
    <w:name w:val="0231E1BDF91440CFA936D4E6535E00BF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9">
    <w:name w:val="037CBF39CB3C4852AABEBAA7750696E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9">
    <w:name w:val="C9F2799778FD4AE58BF489FF1754106E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9">
    <w:name w:val="B67F12C4E4574FAC99406488707C6983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9">
    <w:name w:val="037E6223CB11462B9F68515835D9083D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9">
    <w:name w:val="D8945B16F49F4F379235BF109988D92B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9">
    <w:name w:val="02629A03F3DB4B2697E3DB8445661B1C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9">
    <w:name w:val="E4A5DAB3C81844A2BC3ECC0AAD6A7346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9">
    <w:name w:val="CCBDB4DB4BB64FD19C10072D4AD68F9B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4">
    <w:name w:val="7F00B705BF5D48D7B3A26677C419C7CA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4">
    <w:name w:val="2DA6EE417088453988B787FB4A4E7A47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2">
    <w:name w:val="FB1AEE2D73BB436FB72436BF674D1EA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4">
    <w:name w:val="CF712AEAF9514CD680D5660CC8502F73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2">
    <w:name w:val="8748FBB1D89543D69D2F1168457364B3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
    <w:name w:val="F9259C17781C4069BB9B926D60689F86"/>
    <w:rsid w:val="00C95394"/>
  </w:style>
  <w:style w:type="paragraph" w:customStyle="1" w:styleId="11F12F257E47462FA0C77B31BB9A84CD2">
    <w:name w:val="11F12F257E47462FA0C77B31BB9A84CD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2">
    <w:name w:val="270D759AA8E642B3B3695F9E187DD0D5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
    <w:name w:val="F9259C17781C4069BB9B926D60689F86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
    <w:name w:val="FE161D1AF1B44D6D8C8C774C5FCB7609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
    <w:name w:val="FF9D79B5DAFE4B0FB140A7C1AEC917A6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5">
    <w:name w:val="4A2B4EBBAC0B4C78A56F562034D23A8F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5">
    <w:name w:val="FCCC5DFC9F4F4939AB4DFCFD4F839D11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5">
    <w:name w:val="D038B3EE0D7649D29223C0FD9A0FEEC1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5">
    <w:name w:val="86A8A9C335D44DE39B6F8542BF46C480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5">
    <w:name w:val="893F07649C884A219DF4900A9AA8C0C8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5">
    <w:name w:val="14C19503D518491788F37696213500BA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5">
    <w:name w:val="E99FBCE87E1346B994F1FB591AE0D7A1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5">
    <w:name w:val="0B2A1113A9BB46FE8559DD08EEE80275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4">
    <w:name w:val="486DD9D042BB46419D6C6C44CC389E35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4">
    <w:name w:val="47413FC290AA46A8A546B04B5EC1CE38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4">
    <w:name w:val="F96DB65E971C4D71B8061D5435127A5A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2">
    <w:name w:val="CE9D71BAB58147EBA2DE7FE2928A122A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2">
    <w:name w:val="7E9298DE29E748D48011FA23CCC67BA8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2">
    <w:name w:val="43B6EDD7D36C43CABFE02CD889A9C497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2">
    <w:name w:val="B0C6CF3D54F84B5E98F65E47572439D5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2">
    <w:name w:val="A4538C0C571346A49BF1AEEB85E852FC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0">
    <w:name w:val="47590C75A73349169431B6CB5C63D7A9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0">
    <w:name w:val="61BC9CEFDB2347089D02167F1F292A1E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0">
    <w:name w:val="AE872C152338414A99FE1767780E9F20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0">
    <w:name w:val="5B4C3A0648364A43BFDCA61E83EAD502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0">
    <w:name w:val="0231E1BDF91440CFA936D4E6535E00BF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0">
    <w:name w:val="037CBF39CB3C4852AABEBAA7750696E1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0">
    <w:name w:val="C9F2799778FD4AE58BF489FF1754106E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0">
    <w:name w:val="B67F12C4E4574FAC99406488707C6983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0">
    <w:name w:val="037E6223CB11462B9F68515835D9083D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0">
    <w:name w:val="D8945B16F49F4F379235BF109988D92B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0">
    <w:name w:val="02629A03F3DB4B2697E3DB8445661B1C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0">
    <w:name w:val="E4A5DAB3C81844A2BC3ECC0AAD6A7346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0">
    <w:name w:val="CCBDB4DB4BB64FD19C10072D4AD68F9B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5">
    <w:name w:val="7F00B705BF5D48D7B3A26677C419C7CA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5">
    <w:name w:val="2DA6EE417088453988B787FB4A4E7A47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3">
    <w:name w:val="FB1AEE2D73BB436FB72436BF674D1EA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5">
    <w:name w:val="CF712AEAF9514CD680D5660CC8502F73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3">
    <w:name w:val="8748FBB1D89543D69D2F1168457364B3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
    <w:name w:val="6DD08DB9B7374AAFAFE657EEF1B3938F"/>
    <w:rsid w:val="00C95394"/>
  </w:style>
  <w:style w:type="paragraph" w:customStyle="1" w:styleId="11F12F257E47462FA0C77B31BB9A84CD3">
    <w:name w:val="11F12F257E47462FA0C77B31BB9A84CD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3">
    <w:name w:val="270D759AA8E642B3B3695F9E187DD0D5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
    <w:name w:val="6DD08DB9B7374AAFAFE657EEF1B3938F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
    <w:name w:val="F9259C17781C4069BB9B926D60689F86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
    <w:name w:val="FE161D1AF1B44D6D8C8C774C5FCB7609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
    <w:name w:val="FF9D79B5DAFE4B0FB140A7C1AEC917A6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6">
    <w:name w:val="4A2B4EBBAC0B4C78A56F562034D23A8F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6">
    <w:name w:val="FCCC5DFC9F4F4939AB4DFCFD4F839D11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6">
    <w:name w:val="D038B3EE0D7649D29223C0FD9A0FEEC1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6">
    <w:name w:val="86A8A9C335D44DE39B6F8542BF46C480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6">
    <w:name w:val="893F07649C884A219DF4900A9AA8C0C8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6">
    <w:name w:val="14C19503D518491788F37696213500BA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6">
    <w:name w:val="E99FBCE87E1346B994F1FB591AE0D7A1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6">
    <w:name w:val="0B2A1113A9BB46FE8559DD08EEE80275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5">
    <w:name w:val="486DD9D042BB46419D6C6C44CC389E35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5">
    <w:name w:val="47413FC290AA46A8A546B04B5EC1CE38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5">
    <w:name w:val="F96DB65E971C4D71B8061D5435127A5A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3">
    <w:name w:val="CE9D71BAB58147EBA2DE7FE2928A122A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3">
    <w:name w:val="7E9298DE29E748D48011FA23CCC67BA8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3">
    <w:name w:val="43B6EDD7D36C43CABFE02CD889A9C497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3">
    <w:name w:val="B0C6CF3D54F84B5E98F65E47572439D5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3">
    <w:name w:val="A4538C0C571346A49BF1AEEB85E852FC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1">
    <w:name w:val="47590C75A73349169431B6CB5C63D7A9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1">
    <w:name w:val="61BC9CEFDB2347089D02167F1F292A1E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1">
    <w:name w:val="AE872C152338414A99FE1767780E9F20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1">
    <w:name w:val="5B4C3A0648364A43BFDCA61E83EAD502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1">
    <w:name w:val="0231E1BDF91440CFA936D4E6535E00BF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1">
    <w:name w:val="037CBF39CB3C4852AABEBAA7750696E1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1">
    <w:name w:val="C9F2799778FD4AE58BF489FF1754106E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1">
    <w:name w:val="B67F12C4E4574FAC99406488707C6983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1">
    <w:name w:val="037E6223CB11462B9F68515835D9083D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1">
    <w:name w:val="D8945B16F49F4F379235BF109988D92B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1">
    <w:name w:val="02629A03F3DB4B2697E3DB8445661B1C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1">
    <w:name w:val="E4A5DAB3C81844A2BC3ECC0AAD6A7346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1">
    <w:name w:val="CCBDB4DB4BB64FD19C10072D4AD68F9B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6">
    <w:name w:val="7F00B705BF5D48D7B3A26677C419C7CA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6">
    <w:name w:val="2DA6EE417088453988B787FB4A4E7A47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4">
    <w:name w:val="FB1AEE2D73BB436FB72436BF674D1EA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6">
    <w:name w:val="CF712AEAF9514CD680D5660CC8502F73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4">
    <w:name w:val="8748FBB1D89543D69D2F1168457364B3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4">
    <w:name w:val="11F12F257E47462FA0C77B31BB9A84CD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4">
    <w:name w:val="270D759AA8E642B3B3695F9E187DD0D5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
    <w:name w:val="6DD08DB9B7374AAFAFE657EEF1B3938F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3">
    <w:name w:val="F9259C17781C4069BB9B926D60689F86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4">
    <w:name w:val="FE161D1AF1B44D6D8C8C774C5FCB7609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4">
    <w:name w:val="FF9D79B5DAFE4B0FB140A7C1AEC917A6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7">
    <w:name w:val="4A2B4EBBAC0B4C78A56F562034D23A8F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7">
    <w:name w:val="FCCC5DFC9F4F4939AB4DFCFD4F839D11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7">
    <w:name w:val="D038B3EE0D7649D29223C0FD9A0FEEC1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7">
    <w:name w:val="86A8A9C335D44DE39B6F8542BF46C480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7">
    <w:name w:val="893F07649C884A219DF4900A9AA8C0C8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7">
    <w:name w:val="14C19503D518491788F37696213500BA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7">
    <w:name w:val="E99FBCE87E1346B994F1FB591AE0D7A1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7">
    <w:name w:val="0B2A1113A9BB46FE8559DD08EEE80275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6">
    <w:name w:val="486DD9D042BB46419D6C6C44CC389E35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6">
    <w:name w:val="47413FC290AA46A8A546B04B5EC1CE38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6">
    <w:name w:val="F96DB65E971C4D71B8061D5435127A5A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4">
    <w:name w:val="CE9D71BAB58147EBA2DE7FE2928A122A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4">
    <w:name w:val="7E9298DE29E748D48011FA23CCC67BA8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4">
    <w:name w:val="43B6EDD7D36C43CABFE02CD889A9C497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4">
    <w:name w:val="B0C6CF3D54F84B5E98F65E47572439D5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4">
    <w:name w:val="A4538C0C571346A49BF1AEEB85E852FC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2">
    <w:name w:val="47590C75A73349169431B6CB5C63D7A9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2">
    <w:name w:val="61BC9CEFDB2347089D02167F1F292A1E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2">
    <w:name w:val="AE872C152338414A99FE1767780E9F20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2">
    <w:name w:val="5B4C3A0648364A43BFDCA61E83EAD502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2">
    <w:name w:val="0231E1BDF91440CFA936D4E6535E00BF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2">
    <w:name w:val="037CBF39CB3C4852AABEBAA7750696E1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2">
    <w:name w:val="C9F2799778FD4AE58BF489FF1754106E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2">
    <w:name w:val="B67F12C4E4574FAC99406488707C6983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2">
    <w:name w:val="037E6223CB11462B9F68515835D9083D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2">
    <w:name w:val="D8945B16F49F4F379235BF109988D92B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2">
    <w:name w:val="02629A03F3DB4B2697E3DB8445661B1C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2">
    <w:name w:val="E4A5DAB3C81844A2BC3ECC0AAD6A7346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2">
    <w:name w:val="CCBDB4DB4BB64FD19C10072D4AD68F9B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7">
    <w:name w:val="7F00B705BF5D48D7B3A26677C419C7CA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7">
    <w:name w:val="2DA6EE417088453988B787FB4A4E7A47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5">
    <w:name w:val="FB1AEE2D73BB436FB72436BF674D1EA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7">
    <w:name w:val="CF712AEAF9514CD680D5660CC8502F73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5">
    <w:name w:val="8748FBB1D89543D69D2F1168457364B3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
    <w:name w:val="1F6AD644ADC941BBA4EF355C368A1FCA"/>
    <w:rsid w:val="00C95394"/>
  </w:style>
  <w:style w:type="paragraph" w:customStyle="1" w:styleId="0AD9E020DC2B4A28891272C0A34F2133">
    <w:name w:val="0AD9E020DC2B4A28891272C0A34F2133"/>
    <w:rsid w:val="00C95394"/>
  </w:style>
  <w:style w:type="paragraph" w:customStyle="1" w:styleId="10905FC8F3C44F48A7D21A768F2562F2">
    <w:name w:val="10905FC8F3C44F48A7D21A768F2562F2"/>
    <w:rsid w:val="00C95394"/>
  </w:style>
  <w:style w:type="paragraph" w:customStyle="1" w:styleId="C9A3165A9B404201A8395CD003CEF93A">
    <w:name w:val="C9A3165A9B404201A8395CD003CEF93A"/>
    <w:rsid w:val="00C95394"/>
  </w:style>
  <w:style w:type="paragraph" w:customStyle="1" w:styleId="1E6011451CF14CE8B1713588AD0F03F1">
    <w:name w:val="1E6011451CF14CE8B1713588AD0F03F1"/>
    <w:rsid w:val="00C95394"/>
  </w:style>
  <w:style w:type="paragraph" w:customStyle="1" w:styleId="93ACE2B4D41E4A85BB1976EA946A850E">
    <w:name w:val="93ACE2B4D41E4A85BB1976EA946A850E"/>
    <w:rsid w:val="00C95394"/>
  </w:style>
  <w:style w:type="paragraph" w:customStyle="1" w:styleId="A907A6A485084849A4DED883AFFB830C">
    <w:name w:val="A907A6A485084849A4DED883AFFB830C"/>
    <w:rsid w:val="00C95394"/>
  </w:style>
  <w:style w:type="paragraph" w:customStyle="1" w:styleId="11F12F257E47462FA0C77B31BB9A84CD5">
    <w:name w:val="11F12F257E47462FA0C77B31BB9A84CD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5">
    <w:name w:val="270D759AA8E642B3B3695F9E187DD0D5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3">
    <w:name w:val="6DD08DB9B7374AAFAFE657EEF1B3938F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4">
    <w:name w:val="F9259C17781C4069BB9B926D60689F86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5">
    <w:name w:val="FE161D1AF1B44D6D8C8C774C5FCB7609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5">
    <w:name w:val="FF9D79B5DAFE4B0FB140A7C1AEC917A6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
    <w:name w:val="1F6AD644ADC941BBA4EF355C368A1FCA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
    <w:name w:val="0AD9E020DC2B4A28891272C0A34F2133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
    <w:name w:val="C9A3165A9B404201A8395CD003CEF93A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
    <w:name w:val="1E6011451CF14CE8B1713588AD0F03F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
    <w:name w:val="93ACE2B4D41E4A85BB1976EA946A850E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
    <w:name w:val="A907A6A485084849A4DED883AFFB830C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8">
    <w:name w:val="4A2B4EBBAC0B4C78A56F562034D23A8F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8">
    <w:name w:val="FCCC5DFC9F4F4939AB4DFCFD4F839D11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8">
    <w:name w:val="D038B3EE0D7649D29223C0FD9A0FEEC1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8">
    <w:name w:val="86A8A9C335D44DE39B6F8542BF46C480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8">
    <w:name w:val="893F07649C884A219DF4900A9AA8C0C8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8">
    <w:name w:val="14C19503D518491788F37696213500BA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8">
    <w:name w:val="E99FBCE87E1346B994F1FB591AE0D7A1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8">
    <w:name w:val="0B2A1113A9BB46FE8559DD08EEE80275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7">
    <w:name w:val="486DD9D042BB46419D6C6C44CC389E35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7">
    <w:name w:val="47413FC290AA46A8A546B04B5EC1CE38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7">
    <w:name w:val="F96DB65E971C4D71B8061D5435127A5A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5">
    <w:name w:val="CE9D71BAB58147EBA2DE7FE2928A122A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5">
    <w:name w:val="7E9298DE29E748D48011FA23CCC67BA8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5">
    <w:name w:val="43B6EDD7D36C43CABFE02CD889A9C497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5">
    <w:name w:val="B0C6CF3D54F84B5E98F65E47572439D5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5">
    <w:name w:val="A4538C0C571346A49BF1AEEB85E852FC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3">
    <w:name w:val="47590C75A73349169431B6CB5C63D7A9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3">
    <w:name w:val="61BC9CEFDB2347089D02167F1F292A1E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3">
    <w:name w:val="AE872C152338414A99FE1767780E9F20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3">
    <w:name w:val="5B4C3A0648364A43BFDCA61E83EAD502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3">
    <w:name w:val="0231E1BDF91440CFA936D4E6535E00BF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3">
    <w:name w:val="037CBF39CB3C4852AABEBAA7750696E1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3">
    <w:name w:val="C9F2799778FD4AE58BF489FF1754106E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3">
    <w:name w:val="B67F12C4E4574FAC99406488707C6983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3">
    <w:name w:val="037E6223CB11462B9F68515835D9083D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3">
    <w:name w:val="D8945B16F49F4F379235BF109988D92B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3">
    <w:name w:val="02629A03F3DB4B2697E3DB8445661B1C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3">
    <w:name w:val="E4A5DAB3C81844A2BC3ECC0AAD6A7346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3">
    <w:name w:val="CCBDB4DB4BB64FD19C10072D4AD68F9B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8">
    <w:name w:val="7F00B705BF5D48D7B3A26677C419C7CA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8">
    <w:name w:val="2DA6EE417088453988B787FB4A4E7A47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6">
    <w:name w:val="FB1AEE2D73BB436FB72436BF674D1EA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8">
    <w:name w:val="CF712AEAF9514CD680D5660CC8502F73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6">
    <w:name w:val="8748FBB1D89543D69D2F1168457364B3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
    <w:name w:val="E0176A922F3E48CC8C203E4D2C5A4641"/>
    <w:rsid w:val="00C95394"/>
  </w:style>
  <w:style w:type="paragraph" w:customStyle="1" w:styleId="11F12F257E47462FA0C77B31BB9A84CD6">
    <w:name w:val="11F12F257E47462FA0C77B31BB9A84CD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6">
    <w:name w:val="270D759AA8E642B3B3695F9E187DD0D5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4">
    <w:name w:val="6DD08DB9B7374AAFAFE657EEF1B3938F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5">
    <w:name w:val="F9259C17781C4069BB9B926D60689F86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6">
    <w:name w:val="FE161D1AF1B44D6D8C8C774C5FCB7609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6">
    <w:name w:val="FF9D79B5DAFE4B0FB140A7C1AEC917A6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
    <w:name w:val="1F6AD644ADC941BBA4EF355C368A1FCA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
    <w:name w:val="0AD9E020DC2B4A28891272C0A34F2133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
    <w:name w:val="C9A3165A9B404201A8395CD003CEF93A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
    <w:name w:val="1E6011451CF14CE8B1713588AD0F03F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2">
    <w:name w:val="93ACE2B4D41E4A85BB1976EA946A850E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2">
    <w:name w:val="A907A6A485084849A4DED883AFFB830C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
    <w:name w:val="E0176A922F3E48CC8C203E4D2C5A464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19">
    <w:name w:val="4A2B4EBBAC0B4C78A56F562034D23A8F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19">
    <w:name w:val="FCCC5DFC9F4F4939AB4DFCFD4F839D11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19">
    <w:name w:val="D038B3EE0D7649D29223C0FD9A0FEEC1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19">
    <w:name w:val="86A8A9C335D44DE39B6F8542BF46C480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19">
    <w:name w:val="893F07649C884A219DF4900A9AA8C0C8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19">
    <w:name w:val="14C19503D518491788F37696213500BA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19">
    <w:name w:val="E99FBCE87E1346B994F1FB591AE0D7A1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19">
    <w:name w:val="0B2A1113A9BB46FE8559DD08EEE80275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8">
    <w:name w:val="486DD9D042BB46419D6C6C44CC389E35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8">
    <w:name w:val="47413FC290AA46A8A546B04B5EC1CE38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8">
    <w:name w:val="F96DB65E971C4D71B8061D5435127A5A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6">
    <w:name w:val="CE9D71BAB58147EBA2DE7FE2928A122A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6">
    <w:name w:val="7E9298DE29E748D48011FA23CCC67BA8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6">
    <w:name w:val="43B6EDD7D36C43CABFE02CD889A9C497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6">
    <w:name w:val="B0C6CF3D54F84B5E98F65E47572439D5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6">
    <w:name w:val="A4538C0C571346A49BF1AEEB85E852FC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4">
    <w:name w:val="47590C75A73349169431B6CB5C63D7A9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4">
    <w:name w:val="61BC9CEFDB2347089D02167F1F292A1E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4">
    <w:name w:val="AE872C152338414A99FE1767780E9F20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4">
    <w:name w:val="5B4C3A0648364A43BFDCA61E83EAD502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4">
    <w:name w:val="0231E1BDF91440CFA936D4E6535E00BF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4">
    <w:name w:val="037CBF39CB3C4852AABEBAA7750696E1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4">
    <w:name w:val="C9F2799778FD4AE58BF489FF1754106E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4">
    <w:name w:val="B67F12C4E4574FAC99406488707C6983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4">
    <w:name w:val="037E6223CB11462B9F68515835D9083D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4">
    <w:name w:val="D8945B16F49F4F379235BF109988D92B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4">
    <w:name w:val="02629A03F3DB4B2697E3DB8445661B1C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4">
    <w:name w:val="E4A5DAB3C81844A2BC3ECC0AAD6A7346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4">
    <w:name w:val="CCBDB4DB4BB64FD19C10072D4AD68F9B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9">
    <w:name w:val="7F00B705BF5D48D7B3A26677C419C7CA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9">
    <w:name w:val="2DA6EE417088453988B787FB4A4E7A47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7">
    <w:name w:val="FB1AEE2D73BB436FB72436BF674D1EA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9">
    <w:name w:val="CF712AEAF9514CD680D5660CC8502F73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7">
    <w:name w:val="8748FBB1D89543D69D2F1168457364B3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8D4A473B5A457CAD18E6A814DFC3FC">
    <w:name w:val="D88D4A473B5A457CAD18E6A814DFC3FC"/>
    <w:rsid w:val="00C95394"/>
  </w:style>
  <w:style w:type="paragraph" w:customStyle="1" w:styleId="B996E9E21EB8496FB1F81A59D832DB52">
    <w:name w:val="B996E9E21EB8496FB1F81A59D832DB52"/>
    <w:rsid w:val="00C95394"/>
  </w:style>
  <w:style w:type="paragraph" w:customStyle="1" w:styleId="10BE1C8CA2324F1584A03EFD5E1120BA">
    <w:name w:val="10BE1C8CA2324F1584A03EFD5E1120BA"/>
    <w:rsid w:val="00C95394"/>
  </w:style>
  <w:style w:type="paragraph" w:customStyle="1" w:styleId="89983143239E43BE8655FE1860E54221">
    <w:name w:val="89983143239E43BE8655FE1860E54221"/>
    <w:rsid w:val="00C95394"/>
  </w:style>
  <w:style w:type="paragraph" w:customStyle="1" w:styleId="9E0DAFDA8B1F418289D57915177129D0">
    <w:name w:val="9E0DAFDA8B1F418289D57915177129D0"/>
    <w:rsid w:val="00C95394"/>
  </w:style>
  <w:style w:type="paragraph" w:customStyle="1" w:styleId="C657C311A5114DADA249450B1DD11781">
    <w:name w:val="C657C311A5114DADA249450B1DD11781"/>
    <w:rsid w:val="00C95394"/>
  </w:style>
  <w:style w:type="paragraph" w:customStyle="1" w:styleId="24CFCD0677604ADA8F19AE87E22AFDEE">
    <w:name w:val="24CFCD0677604ADA8F19AE87E22AFDEE"/>
    <w:rsid w:val="00C95394"/>
  </w:style>
  <w:style w:type="paragraph" w:customStyle="1" w:styleId="11F12F257E47462FA0C77B31BB9A84CD7">
    <w:name w:val="11F12F257E47462FA0C77B31BB9A84CD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7">
    <w:name w:val="270D759AA8E642B3B3695F9E187DD0D5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5">
    <w:name w:val="6DD08DB9B7374AAFAFE657EEF1B3938F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6">
    <w:name w:val="F9259C17781C4069BB9B926D60689F86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7">
    <w:name w:val="FE161D1AF1B44D6D8C8C774C5FCB7609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7">
    <w:name w:val="FF9D79B5DAFE4B0FB140A7C1AEC917A6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3">
    <w:name w:val="1F6AD644ADC941BBA4EF355C368A1FCA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3">
    <w:name w:val="0AD9E020DC2B4A28891272C0A34F2133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3">
    <w:name w:val="C9A3165A9B404201A8395CD003CEF93A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3">
    <w:name w:val="1E6011451CF14CE8B1713588AD0F03F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3">
    <w:name w:val="93ACE2B4D41E4A85BB1976EA946A850E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3">
    <w:name w:val="A907A6A485084849A4DED883AFFB830C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2">
    <w:name w:val="E0176A922F3E48CC8C203E4D2C5A464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0">
    <w:name w:val="4A2B4EBBAC0B4C78A56F562034D23A8F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0">
    <w:name w:val="FCCC5DFC9F4F4939AB4DFCFD4F839D11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0">
    <w:name w:val="D038B3EE0D7649D29223C0FD9A0FEEC1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0">
    <w:name w:val="86A8A9C335D44DE39B6F8542BF46C480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0">
    <w:name w:val="893F07649C884A219DF4900A9AA8C0C8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0">
    <w:name w:val="14C19503D518491788F37696213500BA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0">
    <w:name w:val="E99FBCE87E1346B994F1FB591AE0D7A1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0">
    <w:name w:val="0B2A1113A9BB46FE8559DD08EEE80275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19">
    <w:name w:val="486DD9D042BB46419D6C6C44CC389E35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19">
    <w:name w:val="47413FC290AA46A8A546B04B5EC1CE38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19">
    <w:name w:val="F96DB65E971C4D71B8061D5435127A5A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7">
    <w:name w:val="CE9D71BAB58147EBA2DE7FE2928A122A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7">
    <w:name w:val="7E9298DE29E748D48011FA23CCC67BA8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7">
    <w:name w:val="43B6EDD7D36C43CABFE02CD889A9C497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7">
    <w:name w:val="B0C6CF3D54F84B5E98F65E47572439D5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7">
    <w:name w:val="A4538C0C571346A49BF1AEEB85E852FC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5">
    <w:name w:val="47590C75A73349169431B6CB5C63D7A9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5">
    <w:name w:val="61BC9CEFDB2347089D02167F1F292A1E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5">
    <w:name w:val="AE872C152338414A99FE1767780E9F20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5">
    <w:name w:val="5B4C3A0648364A43BFDCA61E83EAD502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5">
    <w:name w:val="0231E1BDF91440CFA936D4E6535E00BF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5">
    <w:name w:val="037CBF39CB3C4852AABEBAA7750696E1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5">
    <w:name w:val="C9F2799778FD4AE58BF489FF1754106E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5">
    <w:name w:val="B67F12C4E4574FAC99406488707C6983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5">
    <w:name w:val="037E6223CB11462B9F68515835D9083D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5">
    <w:name w:val="D8945B16F49F4F379235BF109988D92B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5">
    <w:name w:val="02629A03F3DB4B2697E3DB8445661B1C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5">
    <w:name w:val="E4A5DAB3C81844A2BC3ECC0AAD6A7346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5">
    <w:name w:val="CCBDB4DB4BB64FD19C10072D4AD68F9B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0">
    <w:name w:val="7F00B705BF5D48D7B3A26677C419C7CA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0">
    <w:name w:val="2DA6EE417088453988B787FB4A4E7A47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8">
    <w:name w:val="FB1AEE2D73BB436FB72436BF674D1EA2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0">
    <w:name w:val="CF712AEAF9514CD680D5660CC8502F73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8">
    <w:name w:val="8748FBB1D89543D69D2F1168457364B3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8">
    <w:name w:val="11F12F257E47462FA0C77B31BB9A84CD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8">
    <w:name w:val="270D759AA8E642B3B3695F9E187DD0D5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6">
    <w:name w:val="6DD08DB9B7374AAFAFE657EEF1B3938F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7">
    <w:name w:val="F9259C17781C4069BB9B926D60689F86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8">
    <w:name w:val="FE161D1AF1B44D6D8C8C774C5FCB7609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8">
    <w:name w:val="FF9D79B5DAFE4B0FB140A7C1AEC917A6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4">
    <w:name w:val="1F6AD644ADC941BBA4EF355C368A1FCA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4">
    <w:name w:val="0AD9E020DC2B4A28891272C0A34F2133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4">
    <w:name w:val="C9A3165A9B404201A8395CD003CEF93A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4">
    <w:name w:val="1E6011451CF14CE8B1713588AD0F03F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4">
    <w:name w:val="93ACE2B4D41E4A85BB1976EA946A850E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4">
    <w:name w:val="A907A6A485084849A4DED883AFFB830C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3">
    <w:name w:val="E0176A922F3E48CC8C203E4D2C5A464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
    <w:name w:val="81F540EC9444490FB0997BB7AAFFCFE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1">
    <w:name w:val="4A2B4EBBAC0B4C78A56F562034D23A8F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1">
    <w:name w:val="FCCC5DFC9F4F4939AB4DFCFD4F839D11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1">
    <w:name w:val="D038B3EE0D7649D29223C0FD9A0FEEC1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1">
    <w:name w:val="86A8A9C335D44DE39B6F8542BF46C480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1">
    <w:name w:val="893F07649C884A219DF4900A9AA8C0C8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1">
    <w:name w:val="14C19503D518491788F37696213500BA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1">
    <w:name w:val="E99FBCE87E1346B994F1FB591AE0D7A1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1">
    <w:name w:val="0B2A1113A9BB46FE8559DD08EEE80275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0">
    <w:name w:val="486DD9D042BB46419D6C6C44CC389E35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0">
    <w:name w:val="47413FC290AA46A8A546B04B5EC1CE38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0">
    <w:name w:val="F96DB65E971C4D71B8061D5435127A5A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8">
    <w:name w:val="CE9D71BAB58147EBA2DE7FE2928A122A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8">
    <w:name w:val="7E9298DE29E748D48011FA23CCC67BA8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8">
    <w:name w:val="43B6EDD7D36C43CABFE02CD889A9C497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8">
    <w:name w:val="B0C6CF3D54F84B5E98F65E47572439D5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8">
    <w:name w:val="A4538C0C571346A49BF1AEEB85E852FC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6">
    <w:name w:val="47590C75A73349169431B6CB5C63D7A9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6">
    <w:name w:val="61BC9CEFDB2347089D02167F1F292A1E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6">
    <w:name w:val="AE872C152338414A99FE1767780E9F20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6">
    <w:name w:val="5B4C3A0648364A43BFDCA61E83EAD502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6">
    <w:name w:val="0231E1BDF91440CFA936D4E6535E00BF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6">
    <w:name w:val="037CBF39CB3C4852AABEBAA7750696E1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6">
    <w:name w:val="C9F2799778FD4AE58BF489FF1754106E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6">
    <w:name w:val="B67F12C4E4574FAC99406488707C6983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6">
    <w:name w:val="037E6223CB11462B9F68515835D9083D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6">
    <w:name w:val="D8945B16F49F4F379235BF109988D92B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6">
    <w:name w:val="02629A03F3DB4B2697E3DB8445661B1C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6">
    <w:name w:val="E4A5DAB3C81844A2BC3ECC0AAD6A7346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6">
    <w:name w:val="CCBDB4DB4BB64FD19C10072D4AD68F9B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1">
    <w:name w:val="7F00B705BF5D48D7B3A26677C419C7CA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1">
    <w:name w:val="2DA6EE417088453988B787FB4A4E7A47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9">
    <w:name w:val="FB1AEE2D73BB436FB72436BF674D1EA2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1">
    <w:name w:val="CF712AEAF9514CD680D5660CC8502F73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9">
    <w:name w:val="8748FBB1D89543D69D2F1168457364B3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9">
    <w:name w:val="11F12F257E47462FA0C77B31BB9A84CD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9">
    <w:name w:val="270D759AA8E642B3B3695F9E187DD0D5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7">
    <w:name w:val="6DD08DB9B7374AAFAFE657EEF1B3938F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8">
    <w:name w:val="F9259C17781C4069BB9B926D60689F86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9">
    <w:name w:val="FE161D1AF1B44D6D8C8C774C5FCB7609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9">
    <w:name w:val="FF9D79B5DAFE4B0FB140A7C1AEC917A6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5">
    <w:name w:val="1F6AD644ADC941BBA4EF355C368A1FCA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5">
    <w:name w:val="0AD9E020DC2B4A28891272C0A34F2133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5">
    <w:name w:val="C9A3165A9B404201A8395CD003CEF93A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5">
    <w:name w:val="1E6011451CF14CE8B1713588AD0F03F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5">
    <w:name w:val="93ACE2B4D41E4A85BB1976EA946A850E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5">
    <w:name w:val="A907A6A485084849A4DED883AFFB830C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4">
    <w:name w:val="E0176A922F3E48CC8C203E4D2C5A464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
    <w:name w:val="81F540EC9444490FB0997BB7AAFFCFE0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2">
    <w:name w:val="4A2B4EBBAC0B4C78A56F562034D23A8F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2">
    <w:name w:val="FCCC5DFC9F4F4939AB4DFCFD4F839D11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2">
    <w:name w:val="D038B3EE0D7649D29223C0FD9A0FEEC1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2">
    <w:name w:val="86A8A9C335D44DE39B6F8542BF46C480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2">
    <w:name w:val="893F07649C884A219DF4900A9AA8C0C8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2">
    <w:name w:val="14C19503D518491788F37696213500BA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2">
    <w:name w:val="E99FBCE87E1346B994F1FB591AE0D7A1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2">
    <w:name w:val="0B2A1113A9BB46FE8559DD08EEE80275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1">
    <w:name w:val="486DD9D042BB46419D6C6C44CC389E35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1">
    <w:name w:val="47413FC290AA46A8A546B04B5EC1CE38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1">
    <w:name w:val="F96DB65E971C4D71B8061D5435127A5A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19">
    <w:name w:val="CE9D71BAB58147EBA2DE7FE2928A122A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19">
    <w:name w:val="7E9298DE29E748D48011FA23CCC67BA8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19">
    <w:name w:val="43B6EDD7D36C43CABFE02CD889A9C497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19">
    <w:name w:val="B0C6CF3D54F84B5E98F65E47572439D5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19">
    <w:name w:val="A4538C0C571346A49BF1AEEB85E852FC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7">
    <w:name w:val="47590C75A73349169431B6CB5C63D7A9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7">
    <w:name w:val="61BC9CEFDB2347089D02167F1F292A1E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7">
    <w:name w:val="AE872C152338414A99FE1767780E9F20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7">
    <w:name w:val="5B4C3A0648364A43BFDCA61E83EAD502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7">
    <w:name w:val="0231E1BDF91440CFA936D4E6535E00BF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7">
    <w:name w:val="037CBF39CB3C4852AABEBAA7750696E1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7">
    <w:name w:val="C9F2799778FD4AE58BF489FF1754106E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7">
    <w:name w:val="B67F12C4E4574FAC99406488707C6983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7">
    <w:name w:val="037E6223CB11462B9F68515835D9083D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7">
    <w:name w:val="D8945B16F49F4F379235BF109988D92B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7">
    <w:name w:val="02629A03F3DB4B2697E3DB8445661B1C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7">
    <w:name w:val="E4A5DAB3C81844A2BC3ECC0AAD6A7346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7">
    <w:name w:val="CCBDB4DB4BB64FD19C10072D4AD68F9B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2">
    <w:name w:val="7F00B705BF5D48D7B3A26677C419C7CA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2">
    <w:name w:val="2DA6EE417088453988B787FB4A4E7A47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0">
    <w:name w:val="FB1AEE2D73BB436FB72436BF674D1EA2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2">
    <w:name w:val="CF712AEAF9514CD680D5660CC8502F73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0">
    <w:name w:val="8748FBB1D89543D69D2F1168457364B3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ADFD1A668144D74BB2776ECFD5EC149">
    <w:name w:val="5ADFD1A668144D74BB2776ECFD5EC149"/>
    <w:rsid w:val="00C95394"/>
  </w:style>
  <w:style w:type="paragraph" w:customStyle="1" w:styleId="3AC2CA9507924089BAE2893D4FE61313">
    <w:name w:val="3AC2CA9507924089BAE2893D4FE61313"/>
    <w:rsid w:val="00C95394"/>
  </w:style>
  <w:style w:type="paragraph" w:customStyle="1" w:styleId="7AF280D07DF14363AD84A54AD4B81200">
    <w:name w:val="7AF280D07DF14363AD84A54AD4B81200"/>
    <w:rsid w:val="00C95394"/>
  </w:style>
  <w:style w:type="paragraph" w:customStyle="1" w:styleId="CFA3AE3C05354A7FBE92B87901255128">
    <w:name w:val="CFA3AE3C05354A7FBE92B87901255128"/>
    <w:rsid w:val="00C95394"/>
  </w:style>
  <w:style w:type="paragraph" w:customStyle="1" w:styleId="4058EEE73B714D34812BFECD0AEDBC07">
    <w:name w:val="4058EEE73B714D34812BFECD0AEDBC07"/>
    <w:rsid w:val="00C95394"/>
  </w:style>
  <w:style w:type="paragraph" w:customStyle="1" w:styleId="0A04DD584C394872933D27813F327370">
    <w:name w:val="0A04DD584C394872933D27813F327370"/>
    <w:rsid w:val="00C95394"/>
  </w:style>
  <w:style w:type="paragraph" w:customStyle="1" w:styleId="7CBE5994BC8B4089A9B1EE611193715D">
    <w:name w:val="7CBE5994BC8B4089A9B1EE611193715D"/>
    <w:rsid w:val="00C95394"/>
  </w:style>
  <w:style w:type="paragraph" w:customStyle="1" w:styleId="72998D5828444C27B8AE9966139896E4">
    <w:name w:val="72998D5828444C27B8AE9966139896E4"/>
    <w:rsid w:val="00C95394"/>
  </w:style>
  <w:style w:type="paragraph" w:customStyle="1" w:styleId="163369553DC148FD8A05EA91BD58DEEB">
    <w:name w:val="163369553DC148FD8A05EA91BD58DEEB"/>
    <w:rsid w:val="00C95394"/>
  </w:style>
  <w:style w:type="paragraph" w:customStyle="1" w:styleId="11F12F257E47462FA0C77B31BB9A84CD10">
    <w:name w:val="11F12F257E47462FA0C77B31BB9A84CD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0">
    <w:name w:val="270D759AA8E642B3B3695F9E187DD0D5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8">
    <w:name w:val="6DD08DB9B7374AAFAFE657EEF1B3938F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9">
    <w:name w:val="F9259C17781C4069BB9B926D60689F86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0">
    <w:name w:val="FE161D1AF1B44D6D8C8C774C5FCB7609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0">
    <w:name w:val="FF9D79B5DAFE4B0FB140A7C1AEC917A6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6">
    <w:name w:val="1F6AD644ADC941BBA4EF355C368A1FCA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6">
    <w:name w:val="0AD9E020DC2B4A28891272C0A34F2133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6">
    <w:name w:val="C9A3165A9B404201A8395CD003CEF93A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6">
    <w:name w:val="1E6011451CF14CE8B1713588AD0F03F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6">
    <w:name w:val="93ACE2B4D41E4A85BB1976EA946A850E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6">
    <w:name w:val="A907A6A485084849A4DED883AFFB830C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5">
    <w:name w:val="E0176A922F3E48CC8C203E4D2C5A464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
    <w:name w:val="81F540EC9444490FB0997BB7AAFFCFE0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
    <w:name w:val="3AC2CA9507924089BAE2893D4FE61313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
    <w:name w:val="7AF280D07DF14363AD84A54AD4B81200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
    <w:name w:val="CFA3AE3C05354A7FBE92B87901255128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
    <w:name w:val="4058EEE73B714D34812BFECD0AEDBC07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
    <w:name w:val="0A04DD584C394872933D27813F327370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
    <w:name w:val="7CBE5994BC8B4089A9B1EE611193715D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
    <w:name w:val="72998D5828444C27B8AE9966139896E4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
    <w:name w:val="163369553DC148FD8A05EA91BD58DEEB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3">
    <w:name w:val="4A2B4EBBAC0B4C78A56F562034D23A8F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3">
    <w:name w:val="FCCC5DFC9F4F4939AB4DFCFD4F839D11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3">
    <w:name w:val="D038B3EE0D7649D29223C0FD9A0FEEC1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3">
    <w:name w:val="86A8A9C335D44DE39B6F8542BF46C480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3">
    <w:name w:val="893F07649C884A219DF4900A9AA8C0C8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3">
    <w:name w:val="14C19503D518491788F37696213500BA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3">
    <w:name w:val="E99FBCE87E1346B994F1FB591AE0D7A1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3">
    <w:name w:val="0B2A1113A9BB46FE8559DD08EEE80275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2">
    <w:name w:val="486DD9D042BB46419D6C6C44CC389E35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2">
    <w:name w:val="47413FC290AA46A8A546B04B5EC1CE38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2">
    <w:name w:val="F96DB65E971C4D71B8061D5435127A5A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0">
    <w:name w:val="CE9D71BAB58147EBA2DE7FE2928A122A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0">
    <w:name w:val="7E9298DE29E748D48011FA23CCC67BA8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0">
    <w:name w:val="43B6EDD7D36C43CABFE02CD889A9C497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0">
    <w:name w:val="B0C6CF3D54F84B5E98F65E47572439D5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0">
    <w:name w:val="A4538C0C571346A49BF1AEEB85E852FC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8">
    <w:name w:val="47590C75A73349169431B6CB5C63D7A9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8">
    <w:name w:val="61BC9CEFDB2347089D02167F1F292A1E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8">
    <w:name w:val="AE872C152338414A99FE1767780E9F20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8">
    <w:name w:val="5B4C3A0648364A43BFDCA61E83EAD502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8">
    <w:name w:val="0231E1BDF91440CFA936D4E6535E00BF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8">
    <w:name w:val="037CBF39CB3C4852AABEBAA7750696E1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8">
    <w:name w:val="C9F2799778FD4AE58BF489FF1754106E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8">
    <w:name w:val="B67F12C4E4574FAC99406488707C6983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8">
    <w:name w:val="037E6223CB11462B9F68515835D9083D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8">
    <w:name w:val="D8945B16F49F4F379235BF109988D92B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8">
    <w:name w:val="02629A03F3DB4B2697E3DB8445661B1C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8">
    <w:name w:val="E4A5DAB3C81844A2BC3ECC0AAD6A7346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8">
    <w:name w:val="CCBDB4DB4BB64FD19C10072D4AD68F9B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3">
    <w:name w:val="7F00B705BF5D48D7B3A26677C419C7CA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3">
    <w:name w:val="2DA6EE417088453988B787FB4A4E7A47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1">
    <w:name w:val="FB1AEE2D73BB436FB72436BF674D1EA2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3">
    <w:name w:val="CF712AEAF9514CD680D5660CC8502F73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1">
    <w:name w:val="8748FBB1D89543D69D2F1168457364B3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DD1655A1E2040A78EE31C13043EA8DB">
    <w:name w:val="DDD1655A1E2040A78EE31C13043EA8DB"/>
    <w:rsid w:val="00C95394"/>
  </w:style>
  <w:style w:type="paragraph" w:customStyle="1" w:styleId="9B57B453E1EA439FB3B2EC7505137C4B">
    <w:name w:val="9B57B453E1EA439FB3B2EC7505137C4B"/>
    <w:rsid w:val="00C95394"/>
  </w:style>
  <w:style w:type="paragraph" w:customStyle="1" w:styleId="11F12F257E47462FA0C77B31BB9A84CD11">
    <w:name w:val="11F12F257E47462FA0C77B31BB9A84CD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1">
    <w:name w:val="270D759AA8E642B3B3695F9E187DD0D5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9">
    <w:name w:val="6DD08DB9B7374AAFAFE657EEF1B3938F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0">
    <w:name w:val="F9259C17781C4069BB9B926D60689F86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1">
    <w:name w:val="FE161D1AF1B44D6D8C8C774C5FCB7609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1">
    <w:name w:val="FF9D79B5DAFE4B0FB140A7C1AEC917A6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7">
    <w:name w:val="1F6AD644ADC941BBA4EF355C368A1FCA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7">
    <w:name w:val="0AD9E020DC2B4A28891272C0A34F2133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7">
    <w:name w:val="C9A3165A9B404201A8395CD003CEF93A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7">
    <w:name w:val="1E6011451CF14CE8B1713588AD0F03F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7">
    <w:name w:val="93ACE2B4D41E4A85BB1976EA946A850E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7">
    <w:name w:val="A907A6A485084849A4DED883AFFB830C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6">
    <w:name w:val="E0176A922F3E48CC8C203E4D2C5A464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3">
    <w:name w:val="81F540EC9444490FB0997BB7AAFFCFE0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
    <w:name w:val="3AC2CA9507924089BAE2893D4FE61313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
    <w:name w:val="7AF280D07DF14363AD84A54AD4B81200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
    <w:name w:val="CFA3AE3C05354A7FBE92B87901255128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2">
    <w:name w:val="4058EEE73B714D34812BFECD0AEDBC07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2">
    <w:name w:val="0A04DD584C394872933D27813F327370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
    <w:name w:val="7CBE5994BC8B4089A9B1EE611193715D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
    <w:name w:val="72998D5828444C27B8AE9966139896E4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
    <w:name w:val="163369553DC148FD8A05EA91BD58DEEB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
    <w:name w:val="9B57B453E1EA439FB3B2EC7505137C4B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4">
    <w:name w:val="4A2B4EBBAC0B4C78A56F562034D23A8F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4">
    <w:name w:val="FCCC5DFC9F4F4939AB4DFCFD4F839D11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4">
    <w:name w:val="D038B3EE0D7649D29223C0FD9A0FEEC1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4">
    <w:name w:val="86A8A9C335D44DE39B6F8542BF46C480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4">
    <w:name w:val="893F07649C884A219DF4900A9AA8C0C8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4">
    <w:name w:val="14C19503D518491788F37696213500BA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4">
    <w:name w:val="E99FBCE87E1346B994F1FB591AE0D7A1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4">
    <w:name w:val="0B2A1113A9BB46FE8559DD08EEE80275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3">
    <w:name w:val="486DD9D042BB46419D6C6C44CC389E35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3">
    <w:name w:val="47413FC290AA46A8A546B04B5EC1CE38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3">
    <w:name w:val="F96DB65E971C4D71B8061D5435127A5A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1">
    <w:name w:val="CE9D71BAB58147EBA2DE7FE2928A122A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1">
    <w:name w:val="7E9298DE29E748D48011FA23CCC67BA8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1">
    <w:name w:val="43B6EDD7D36C43CABFE02CD889A9C497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1">
    <w:name w:val="B0C6CF3D54F84B5E98F65E47572439D5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1">
    <w:name w:val="A4538C0C571346A49BF1AEEB85E852FC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19">
    <w:name w:val="47590C75A73349169431B6CB5C63D7A9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19">
    <w:name w:val="61BC9CEFDB2347089D02167F1F292A1E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19">
    <w:name w:val="AE872C152338414A99FE1767780E9F20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19">
    <w:name w:val="5B4C3A0648364A43BFDCA61E83EAD502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19">
    <w:name w:val="0231E1BDF91440CFA936D4E6535E00BF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19">
    <w:name w:val="037CBF39CB3C4852AABEBAA7750696E1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19">
    <w:name w:val="C9F2799778FD4AE58BF489FF1754106E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19">
    <w:name w:val="B67F12C4E4574FAC99406488707C6983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19">
    <w:name w:val="037E6223CB11462B9F68515835D9083D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19">
    <w:name w:val="D8945B16F49F4F379235BF109988D92B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19">
    <w:name w:val="02629A03F3DB4B2697E3DB8445661B1C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19">
    <w:name w:val="E4A5DAB3C81844A2BC3ECC0AAD6A7346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19">
    <w:name w:val="CCBDB4DB4BB64FD19C10072D4AD68F9B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4">
    <w:name w:val="7F00B705BF5D48D7B3A26677C419C7CA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4">
    <w:name w:val="2DA6EE417088453988B787FB4A4E7A47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2">
    <w:name w:val="FB1AEE2D73BB436FB72436BF674D1EA2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4">
    <w:name w:val="CF712AEAF9514CD680D5660CC8502F73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2">
    <w:name w:val="8748FBB1D89543D69D2F1168457364B3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
    <w:name w:val="BE5FE36A165645988D2146AB3C635234"/>
    <w:rsid w:val="00C95394"/>
  </w:style>
  <w:style w:type="paragraph" w:customStyle="1" w:styleId="11F12F257E47462FA0C77B31BB9A84CD12">
    <w:name w:val="11F12F257E47462FA0C77B31BB9A84CD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2">
    <w:name w:val="270D759AA8E642B3B3695F9E187DD0D5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0">
    <w:name w:val="6DD08DB9B7374AAFAFE657EEF1B3938F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1">
    <w:name w:val="F9259C17781C4069BB9B926D60689F86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2">
    <w:name w:val="FE161D1AF1B44D6D8C8C774C5FCB7609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2">
    <w:name w:val="FF9D79B5DAFE4B0FB140A7C1AEC917A6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8">
    <w:name w:val="1F6AD644ADC941BBA4EF355C368A1FCA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8">
    <w:name w:val="0AD9E020DC2B4A28891272C0A34F2133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8">
    <w:name w:val="C9A3165A9B404201A8395CD003CEF93A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8">
    <w:name w:val="1E6011451CF14CE8B1713588AD0F03F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8">
    <w:name w:val="93ACE2B4D41E4A85BB1976EA946A850E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8">
    <w:name w:val="A907A6A485084849A4DED883AFFB830C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7">
    <w:name w:val="E0176A922F3E48CC8C203E4D2C5A464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4">
    <w:name w:val="81F540EC9444490FB0997BB7AAFFCFE0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3">
    <w:name w:val="3AC2CA9507924089BAE2893D4FE61313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3">
    <w:name w:val="7AF280D07DF14363AD84A54AD4B81200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3">
    <w:name w:val="CFA3AE3C05354A7FBE92B87901255128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3">
    <w:name w:val="4058EEE73B714D34812BFECD0AEDBC07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3">
    <w:name w:val="0A04DD584C394872933D27813F327370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3">
    <w:name w:val="7CBE5994BC8B4089A9B1EE611193715D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3">
    <w:name w:val="72998D5828444C27B8AE9966139896E4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3">
    <w:name w:val="163369553DC148FD8A05EA91BD58DEEB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2">
    <w:name w:val="9B57B453E1EA439FB3B2EC7505137C4B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1">
    <w:name w:val="BE5FE36A165645988D2146AB3C635234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5">
    <w:name w:val="4A2B4EBBAC0B4C78A56F562034D23A8F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5">
    <w:name w:val="FCCC5DFC9F4F4939AB4DFCFD4F839D11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5">
    <w:name w:val="D038B3EE0D7649D29223C0FD9A0FEEC1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5">
    <w:name w:val="86A8A9C335D44DE39B6F8542BF46C480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5">
    <w:name w:val="893F07649C884A219DF4900A9AA8C0C8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5">
    <w:name w:val="14C19503D518491788F37696213500BA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5">
    <w:name w:val="E99FBCE87E1346B994F1FB591AE0D7A1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5">
    <w:name w:val="0B2A1113A9BB46FE8559DD08EEE80275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4">
    <w:name w:val="486DD9D042BB46419D6C6C44CC389E35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4">
    <w:name w:val="47413FC290AA46A8A546B04B5EC1CE38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4">
    <w:name w:val="F96DB65E971C4D71B8061D5435127A5A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2">
    <w:name w:val="CE9D71BAB58147EBA2DE7FE2928A122A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2">
    <w:name w:val="7E9298DE29E748D48011FA23CCC67BA8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2">
    <w:name w:val="43B6EDD7D36C43CABFE02CD889A9C497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2">
    <w:name w:val="B0C6CF3D54F84B5E98F65E47572439D5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2">
    <w:name w:val="A4538C0C571346A49BF1AEEB85E852FC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20">
    <w:name w:val="47590C75A73349169431B6CB5C63D7A9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20">
    <w:name w:val="61BC9CEFDB2347089D02167F1F292A1E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20">
    <w:name w:val="AE872C152338414A99FE1767780E9F20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20">
    <w:name w:val="5B4C3A0648364A43BFDCA61E83EAD502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20">
    <w:name w:val="0231E1BDF91440CFA936D4E6535E00BF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20">
    <w:name w:val="037CBF39CB3C4852AABEBAA7750696E1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20">
    <w:name w:val="C9F2799778FD4AE58BF489FF1754106E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20">
    <w:name w:val="B67F12C4E4574FAC99406488707C6983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20">
    <w:name w:val="037E6223CB11462B9F68515835D9083D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20">
    <w:name w:val="D8945B16F49F4F379235BF109988D92B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20">
    <w:name w:val="02629A03F3DB4B2697E3DB8445661B1C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20">
    <w:name w:val="E4A5DAB3C81844A2BC3ECC0AAD6A7346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20">
    <w:name w:val="CCBDB4DB4BB64FD19C10072D4AD68F9B2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5">
    <w:name w:val="7F00B705BF5D48D7B3A26677C419C7CA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5">
    <w:name w:val="2DA6EE417088453988B787FB4A4E7A47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3">
    <w:name w:val="FB1AEE2D73BB436FB72436BF674D1EA2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5">
    <w:name w:val="CF712AEAF9514CD680D5660CC8502F73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3">
    <w:name w:val="8748FBB1D89543D69D2F1168457364B3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13">
    <w:name w:val="11F12F257E47462FA0C77B31BB9A84CD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3">
    <w:name w:val="270D759AA8E642B3B3695F9E187DD0D5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1">
    <w:name w:val="6DD08DB9B7374AAFAFE657EEF1B3938F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2">
    <w:name w:val="F9259C17781C4069BB9B926D60689F86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3">
    <w:name w:val="FE161D1AF1B44D6D8C8C774C5FCB7609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3">
    <w:name w:val="FF9D79B5DAFE4B0FB140A7C1AEC917A6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9">
    <w:name w:val="1F6AD644ADC941BBA4EF355C368A1FCA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9">
    <w:name w:val="0AD9E020DC2B4A28891272C0A34F2133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9">
    <w:name w:val="C9A3165A9B404201A8395CD003CEF93A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9">
    <w:name w:val="1E6011451CF14CE8B1713588AD0F03F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9">
    <w:name w:val="93ACE2B4D41E4A85BB1976EA946A850E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9">
    <w:name w:val="A907A6A485084849A4DED883AFFB830C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8">
    <w:name w:val="E0176A922F3E48CC8C203E4D2C5A46418"/>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5">
    <w:name w:val="81F540EC9444490FB0997BB7AAFFCFE0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4">
    <w:name w:val="3AC2CA9507924089BAE2893D4FE61313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4">
    <w:name w:val="7AF280D07DF14363AD84A54AD4B81200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4">
    <w:name w:val="CFA3AE3C05354A7FBE92B87901255128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4">
    <w:name w:val="4058EEE73B714D34812BFECD0AEDBC07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4">
    <w:name w:val="0A04DD584C394872933D27813F327370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4">
    <w:name w:val="7CBE5994BC8B4089A9B1EE611193715D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4">
    <w:name w:val="72998D5828444C27B8AE9966139896E4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4">
    <w:name w:val="163369553DC148FD8A05EA91BD58DEEB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3">
    <w:name w:val="9B57B453E1EA439FB3B2EC7505137C4B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2">
    <w:name w:val="BE5FE36A165645988D2146AB3C635234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6">
    <w:name w:val="4A2B4EBBAC0B4C78A56F562034D23A8F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6">
    <w:name w:val="FCCC5DFC9F4F4939AB4DFCFD4F839D11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6">
    <w:name w:val="D038B3EE0D7649D29223C0FD9A0FEEC1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6">
    <w:name w:val="86A8A9C335D44DE39B6F8542BF46C480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6">
    <w:name w:val="893F07649C884A219DF4900A9AA8C0C8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6">
    <w:name w:val="14C19503D518491788F37696213500BA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6">
    <w:name w:val="E99FBCE87E1346B994F1FB591AE0D7A1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6">
    <w:name w:val="0B2A1113A9BB46FE8559DD08EEE80275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5">
    <w:name w:val="486DD9D042BB46419D6C6C44CC389E35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5">
    <w:name w:val="47413FC290AA46A8A546B04B5EC1CE38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5">
    <w:name w:val="F96DB65E971C4D71B8061D5435127A5A2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3">
    <w:name w:val="CE9D71BAB58147EBA2DE7FE2928A122A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3">
    <w:name w:val="7E9298DE29E748D48011FA23CCC67BA8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3">
    <w:name w:val="43B6EDD7D36C43CABFE02CD889A9C497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3">
    <w:name w:val="B0C6CF3D54F84B5E98F65E47572439D5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3">
    <w:name w:val="A4538C0C571346A49BF1AEEB85E852FC2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21">
    <w:name w:val="47590C75A73349169431B6CB5C63D7A9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21">
    <w:name w:val="61BC9CEFDB2347089D02167F1F292A1E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21">
    <w:name w:val="AE872C152338414A99FE1767780E9F20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21">
    <w:name w:val="5B4C3A0648364A43BFDCA61E83EAD502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21">
    <w:name w:val="0231E1BDF91440CFA936D4E6535E00BF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21">
    <w:name w:val="037CBF39CB3C4852AABEBAA7750696E1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21">
    <w:name w:val="C9F2799778FD4AE58BF489FF1754106E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21">
    <w:name w:val="B67F12C4E4574FAC99406488707C6983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21">
    <w:name w:val="037E6223CB11462B9F68515835D9083D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21">
    <w:name w:val="D8945B16F49F4F379235BF109988D92B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21">
    <w:name w:val="02629A03F3DB4B2697E3DB8445661B1C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21">
    <w:name w:val="E4A5DAB3C81844A2BC3ECC0AAD6A7346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21">
    <w:name w:val="CCBDB4DB4BB64FD19C10072D4AD68F9B2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6">
    <w:name w:val="7F00B705BF5D48D7B3A26677C419C7CA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6">
    <w:name w:val="2DA6EE417088453988B787FB4A4E7A47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4">
    <w:name w:val="FB1AEE2D73BB436FB72436BF674D1EA2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6">
    <w:name w:val="CF712AEAF9514CD680D5660CC8502F731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4">
    <w:name w:val="8748FBB1D89543D69D2F1168457364B3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14">
    <w:name w:val="11F12F257E47462FA0C77B31BB9A84CD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4">
    <w:name w:val="270D759AA8E642B3B3695F9E187DD0D5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2">
    <w:name w:val="6DD08DB9B7374AAFAFE657EEF1B3938F1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3">
    <w:name w:val="F9259C17781C4069BB9B926D60689F86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4">
    <w:name w:val="FE161D1AF1B44D6D8C8C774C5FCB7609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4">
    <w:name w:val="FF9D79B5DAFE4B0FB140A7C1AEC917A6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0">
    <w:name w:val="1F6AD644ADC941BBA4EF355C368A1FCA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0">
    <w:name w:val="0AD9E020DC2B4A28891272C0A34F2133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0">
    <w:name w:val="C9A3165A9B404201A8395CD003CEF93A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0">
    <w:name w:val="1E6011451CF14CE8B1713588AD0F03F1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0">
    <w:name w:val="93ACE2B4D41E4A85BB1976EA946A850E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0">
    <w:name w:val="A907A6A485084849A4DED883AFFB830C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9">
    <w:name w:val="E0176A922F3E48CC8C203E4D2C5A46419"/>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6">
    <w:name w:val="81F540EC9444490FB0997BB7AAFFCFE0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5">
    <w:name w:val="3AC2CA9507924089BAE2893D4FE61313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5">
    <w:name w:val="7AF280D07DF14363AD84A54AD4B81200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5">
    <w:name w:val="CFA3AE3C05354A7FBE92B87901255128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5">
    <w:name w:val="4058EEE73B714D34812BFECD0AEDBC07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5">
    <w:name w:val="0A04DD584C394872933D27813F327370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5">
    <w:name w:val="7CBE5994BC8B4089A9B1EE611193715D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5">
    <w:name w:val="72998D5828444C27B8AE9966139896E4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5">
    <w:name w:val="163369553DC148FD8A05EA91BD58DEEB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4">
    <w:name w:val="9B57B453E1EA439FB3B2EC7505137C4B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3">
    <w:name w:val="BE5FE36A165645988D2146AB3C635234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A2B4EBBAC0B4C78A56F562034D23A8F27">
    <w:name w:val="4A2B4EBBAC0B4C78A56F562034D23A8F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CCC5DFC9F4F4939AB4DFCFD4F839D1127">
    <w:name w:val="FCCC5DFC9F4F4939AB4DFCFD4F839D11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038B3EE0D7649D29223C0FD9A0FEEC127">
    <w:name w:val="D038B3EE0D7649D29223C0FD9A0FEEC1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A8A9C335D44DE39B6F8542BF46C48027">
    <w:name w:val="86A8A9C335D44DE39B6F8542BF46C480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93F07649C884A219DF4900A9AA8C0C827">
    <w:name w:val="893F07649C884A219DF4900A9AA8C0C8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4C19503D518491788F37696213500BA27">
    <w:name w:val="14C19503D518491788F37696213500BA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99FBCE87E1346B994F1FB591AE0D7A127">
    <w:name w:val="E99FBCE87E1346B994F1FB591AE0D7A1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B2A1113A9BB46FE8559DD08EEE8027527">
    <w:name w:val="0B2A1113A9BB46FE8559DD08EEE802752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86DD9D042BB46419D6C6C44CC389E3526">
    <w:name w:val="486DD9D042BB46419D6C6C44CC389E35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413FC290AA46A8A546B04B5EC1CE3826">
    <w:name w:val="47413FC290AA46A8A546B04B5EC1CE38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6DB65E971C4D71B8061D5435127A5A26">
    <w:name w:val="F96DB65E971C4D71B8061D5435127A5A2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E9D71BAB58147EBA2DE7FE2928A122A24">
    <w:name w:val="CE9D71BAB58147EBA2DE7FE2928A122A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E9298DE29E748D48011FA23CCC67BA824">
    <w:name w:val="7E9298DE29E748D48011FA23CCC67BA8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3B6EDD7D36C43CABFE02CD889A9C49724">
    <w:name w:val="43B6EDD7D36C43CABFE02CD889A9C497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0C6CF3D54F84B5E98F65E47572439D524">
    <w:name w:val="B0C6CF3D54F84B5E98F65E47572439D5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4538C0C571346A49BF1AEEB85E852FC24">
    <w:name w:val="A4538C0C571346A49BF1AEEB85E852FC2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7590C75A73349169431B6CB5C63D7A922">
    <w:name w:val="47590C75A73349169431B6CB5C63D7A9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1BC9CEFDB2347089D02167F1F292A1E22">
    <w:name w:val="61BC9CEFDB2347089D02167F1F292A1E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E872C152338414A99FE1767780E9F2022">
    <w:name w:val="AE872C152338414A99FE1767780E9F20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4C3A0648364A43BFDCA61E83EAD50222">
    <w:name w:val="5B4C3A0648364A43BFDCA61E83EAD502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31E1BDF91440CFA936D4E6535E00BF22">
    <w:name w:val="0231E1BDF91440CFA936D4E6535E00BF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CBF39CB3C4852AABEBAA7750696E122">
    <w:name w:val="037CBF39CB3C4852AABEBAA7750696E1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F2799778FD4AE58BF489FF1754106E22">
    <w:name w:val="C9F2799778FD4AE58BF489FF1754106E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67F12C4E4574FAC99406488707C698322">
    <w:name w:val="B67F12C4E4574FAC99406488707C6983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37E6223CB11462B9F68515835D9083D22">
    <w:name w:val="037E6223CB11462B9F68515835D9083D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8945B16F49F4F379235BF109988D92B22">
    <w:name w:val="D8945B16F49F4F379235BF109988D92B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2629A03F3DB4B2697E3DB8445661B1C22">
    <w:name w:val="02629A03F3DB4B2697E3DB8445661B1C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A5DAB3C81844A2BC3ECC0AAD6A734622">
    <w:name w:val="E4A5DAB3C81844A2BC3ECC0AAD6A7346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CBDB4DB4BB64FD19C10072D4AD68F9B22">
    <w:name w:val="CCBDB4DB4BB64FD19C10072D4AD68F9B22"/>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F00B705BF5D48D7B3A26677C419C7CA17">
    <w:name w:val="7F00B705BF5D48D7B3A26677C419C7CA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A6EE417088453988B787FB4A4E7A4717">
    <w:name w:val="2DA6EE417088453988B787FB4A4E7A47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B1AEE2D73BB436FB72436BF674D1EA215">
    <w:name w:val="FB1AEE2D73BB436FB72436BF674D1EA2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712AEAF9514CD680D5660CC8502F7317">
    <w:name w:val="CF712AEAF9514CD680D5660CC8502F731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748FBB1D89543D69D2F1168457364B315">
    <w:name w:val="8748FBB1D89543D69D2F1168457364B3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
    <w:name w:val="CDCB4F54B3B04DBE81ABBBE8B9582810"/>
    <w:rsid w:val="00C95394"/>
  </w:style>
  <w:style w:type="paragraph" w:customStyle="1" w:styleId="E1F7B4DCB3794079B8896A3F13D570AB">
    <w:name w:val="E1F7B4DCB3794079B8896A3F13D570AB"/>
    <w:rsid w:val="00C95394"/>
  </w:style>
  <w:style w:type="paragraph" w:customStyle="1" w:styleId="00981FCC6E254E5A99517597EF6FF19B">
    <w:name w:val="00981FCC6E254E5A99517597EF6FF19B"/>
    <w:rsid w:val="00C95394"/>
  </w:style>
  <w:style w:type="paragraph" w:customStyle="1" w:styleId="6C140E1E919B4C789CBB21E9104CA6F6">
    <w:name w:val="6C140E1E919B4C789CBB21E9104CA6F6"/>
    <w:rsid w:val="00C95394"/>
  </w:style>
  <w:style w:type="paragraph" w:customStyle="1" w:styleId="DDC7AEBE85DD4C6E82378B122B1C0BAD">
    <w:name w:val="DDC7AEBE85DD4C6E82378B122B1C0BAD"/>
    <w:rsid w:val="00C95394"/>
  </w:style>
  <w:style w:type="paragraph" w:customStyle="1" w:styleId="864A92BA510145C5A4C4F18C50FBE5B4">
    <w:name w:val="864A92BA510145C5A4C4F18C50FBE5B4"/>
    <w:rsid w:val="00C95394"/>
  </w:style>
  <w:style w:type="paragraph" w:customStyle="1" w:styleId="11F12F257E47462FA0C77B31BB9A84CD15">
    <w:name w:val="11F12F257E47462FA0C77B31BB9A84CD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5">
    <w:name w:val="270D759AA8E642B3B3695F9E187DD0D5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3">
    <w:name w:val="6DD08DB9B7374AAFAFE657EEF1B3938F13"/>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4">
    <w:name w:val="F9259C17781C4069BB9B926D60689F861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5">
    <w:name w:val="FE161D1AF1B44D6D8C8C774C5FCB7609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5">
    <w:name w:val="FF9D79B5DAFE4B0FB140A7C1AEC917A61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1">
    <w:name w:val="1F6AD644ADC941BBA4EF355C368A1FCA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1">
    <w:name w:val="0AD9E020DC2B4A28891272C0A34F2133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1">
    <w:name w:val="C9A3165A9B404201A8395CD003CEF93A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1">
    <w:name w:val="1E6011451CF14CE8B1713588AD0F03F1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1">
    <w:name w:val="93ACE2B4D41E4A85BB1976EA946A850E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1">
    <w:name w:val="A907A6A485084849A4DED883AFFB830C1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0">
    <w:name w:val="E0176A922F3E48CC8C203E4D2C5A464110"/>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7">
    <w:name w:val="81F540EC9444490FB0997BB7AAFFCFE07"/>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6">
    <w:name w:val="3AC2CA9507924089BAE2893D4FE61313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6">
    <w:name w:val="7AF280D07DF14363AD84A54AD4B81200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6">
    <w:name w:val="CFA3AE3C05354A7FBE92B87901255128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6">
    <w:name w:val="4058EEE73B714D34812BFECD0AEDBC07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6">
    <w:name w:val="0A04DD584C394872933D27813F327370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6">
    <w:name w:val="7CBE5994BC8B4089A9B1EE611193715D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6">
    <w:name w:val="72998D5828444C27B8AE9966139896E4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6">
    <w:name w:val="163369553DC148FD8A05EA91BD58DEEB6"/>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5">
    <w:name w:val="9B57B453E1EA439FB3B2EC7505137C4B5"/>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4">
    <w:name w:val="BE5FE36A165645988D2146AB3C6352344"/>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1">
    <w:name w:val="CDCB4F54B3B04DBE81ABBBE8B9582810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1">
    <w:name w:val="864A92BA510145C5A4C4F18C50FBE5B41"/>
    <w:rsid w:val="00C9539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
    <w:name w:val="A169C38F10694BA9B6D4EB0D140A2F7E"/>
    <w:rsid w:val="004911A4"/>
  </w:style>
  <w:style w:type="paragraph" w:customStyle="1" w:styleId="75D1FF8EC7FD41F9A7A6A9CD8207E9F8">
    <w:name w:val="75D1FF8EC7FD41F9A7A6A9CD8207E9F8"/>
    <w:rsid w:val="004911A4"/>
  </w:style>
  <w:style w:type="paragraph" w:customStyle="1" w:styleId="49B8840EB1FC4B1F8A620909A664C500">
    <w:name w:val="49B8840EB1FC4B1F8A620909A664C500"/>
    <w:rsid w:val="004911A4"/>
  </w:style>
  <w:style w:type="paragraph" w:customStyle="1" w:styleId="F0E70843949D4F518E4AECABBB294034">
    <w:name w:val="F0E70843949D4F518E4AECABBB294034"/>
    <w:rsid w:val="004911A4"/>
  </w:style>
  <w:style w:type="paragraph" w:customStyle="1" w:styleId="C069C69773344A59888134875BFCDC3F">
    <w:name w:val="C069C69773344A59888134875BFCDC3F"/>
    <w:rsid w:val="004911A4"/>
  </w:style>
  <w:style w:type="paragraph" w:customStyle="1" w:styleId="EE3335B93F67449FAF964F76BE69E886">
    <w:name w:val="EE3335B93F67449FAF964F76BE69E886"/>
    <w:rsid w:val="004911A4"/>
  </w:style>
  <w:style w:type="paragraph" w:customStyle="1" w:styleId="35218AA8958B45E09A78B68E14B33CAD">
    <w:name w:val="35218AA8958B45E09A78B68E14B33CAD"/>
    <w:rsid w:val="004911A4"/>
  </w:style>
  <w:style w:type="paragraph" w:customStyle="1" w:styleId="A9ECF65C98074C1FB65E10E79B7A832D">
    <w:name w:val="A9ECF65C98074C1FB65E10E79B7A832D"/>
    <w:rsid w:val="004911A4"/>
  </w:style>
  <w:style w:type="paragraph" w:customStyle="1" w:styleId="D3CA40C569144E698CCA8A5F50EAC11E">
    <w:name w:val="D3CA40C569144E698CCA8A5F50EAC11E"/>
    <w:rsid w:val="004911A4"/>
  </w:style>
  <w:style w:type="paragraph" w:customStyle="1" w:styleId="36855042DC0D42A2819FD2DA87ED12D1">
    <w:name w:val="36855042DC0D42A2819FD2DA87ED12D1"/>
    <w:rsid w:val="004911A4"/>
  </w:style>
  <w:style w:type="paragraph" w:customStyle="1" w:styleId="0F436994DAD949578C5DB90D4A663282">
    <w:name w:val="0F436994DAD949578C5DB90D4A663282"/>
    <w:rsid w:val="004911A4"/>
  </w:style>
  <w:style w:type="paragraph" w:customStyle="1" w:styleId="44CF0DCA825C4E6397F17AB4DCA9DA25">
    <w:name w:val="44CF0DCA825C4E6397F17AB4DCA9DA25"/>
    <w:rsid w:val="004911A4"/>
  </w:style>
  <w:style w:type="paragraph" w:customStyle="1" w:styleId="4CB6DFD3470F411188ECB162F258BA9D">
    <w:name w:val="4CB6DFD3470F411188ECB162F258BA9D"/>
    <w:rsid w:val="004911A4"/>
  </w:style>
  <w:style w:type="paragraph" w:customStyle="1" w:styleId="5BCA198B3E4D4C6196FB2B4EB4E0769C">
    <w:name w:val="5BCA198B3E4D4C6196FB2B4EB4E0769C"/>
    <w:rsid w:val="004911A4"/>
  </w:style>
  <w:style w:type="paragraph" w:customStyle="1" w:styleId="11F12F257E47462FA0C77B31BB9A84CD16">
    <w:name w:val="11F12F257E47462FA0C77B31BB9A84CD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6">
    <w:name w:val="270D759AA8E642B3B3695F9E187DD0D5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4">
    <w:name w:val="6DD08DB9B7374AAFAFE657EEF1B3938F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5">
    <w:name w:val="F9259C17781C4069BB9B926D60689F86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6">
    <w:name w:val="FE161D1AF1B44D6D8C8C774C5FCB7609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6">
    <w:name w:val="FF9D79B5DAFE4B0FB140A7C1AEC917A6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2">
    <w:name w:val="1F6AD644ADC941BBA4EF355C368A1FCA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2">
    <w:name w:val="0AD9E020DC2B4A28891272C0A34F2133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2">
    <w:name w:val="C9A3165A9B404201A8395CD003CEF93A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2">
    <w:name w:val="1E6011451CF14CE8B1713588AD0F03F1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2">
    <w:name w:val="93ACE2B4D41E4A85BB1976EA946A850E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2">
    <w:name w:val="A907A6A485084849A4DED883AFFB830C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1">
    <w:name w:val="E0176A922F3E48CC8C203E4D2C5A4641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
    <w:name w:val="35218AA8958B45E09A78B68E14B33CAD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
    <w:name w:val="A9ECF65C98074C1FB65E10E79B7A832D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
    <w:name w:val="0F436994DAD949578C5DB90D4A66328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
    <w:name w:val="44CF0DCA825C4E6397F17AB4DCA9DA25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
    <w:name w:val="4CB6DFD3470F411188ECB162F258BA9D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
    <w:name w:val="5BCA198B3E4D4C6196FB2B4EB4E0769C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8">
    <w:name w:val="81F540EC9444490FB0997BB7AAFFCFE0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7">
    <w:name w:val="3AC2CA9507924089BAE2893D4FE61313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7">
    <w:name w:val="7AF280D07DF14363AD84A54AD4B81200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7">
    <w:name w:val="CFA3AE3C05354A7FBE92B87901255128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7">
    <w:name w:val="4058EEE73B714D34812BFECD0AEDBC07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7">
    <w:name w:val="0A04DD584C394872933D27813F327370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
    <w:name w:val="C069C69773344A59888134875BFCDC3F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
    <w:name w:val="EE3335B93F67449FAF964F76BE69E886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7">
    <w:name w:val="7CBE5994BC8B4089A9B1EE611193715D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7">
    <w:name w:val="72998D5828444C27B8AE9966139896E4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7">
    <w:name w:val="163369553DC148FD8A05EA91BD58DEEB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
    <w:name w:val="49B8840EB1FC4B1F8A620909A664C500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
    <w:name w:val="F0E70843949D4F518E4AECABBB294034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6">
    <w:name w:val="9B57B453E1EA439FB3B2EC7505137C4B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5">
    <w:name w:val="BE5FE36A165645988D2146AB3C635234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
    <w:name w:val="A169C38F10694BA9B6D4EB0D140A2F7E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
    <w:name w:val="75D1FF8EC7FD41F9A7A6A9CD8207E9F8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2">
    <w:name w:val="CDCB4F54B3B04DBE81ABBBE8B9582810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2">
    <w:name w:val="864A92BA510145C5A4C4F18C50FBE5B4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17">
    <w:name w:val="11F12F257E47462FA0C77B31BB9A84CD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7">
    <w:name w:val="270D759AA8E642B3B3695F9E187DD0D5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5">
    <w:name w:val="6DD08DB9B7374AAFAFE657EEF1B3938F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6">
    <w:name w:val="F9259C17781C4069BB9B926D60689F86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7">
    <w:name w:val="FE161D1AF1B44D6D8C8C774C5FCB7609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7">
    <w:name w:val="FF9D79B5DAFE4B0FB140A7C1AEC917A6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3">
    <w:name w:val="1F6AD644ADC941BBA4EF355C368A1FCA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3">
    <w:name w:val="0AD9E020DC2B4A28891272C0A34F2133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3">
    <w:name w:val="C9A3165A9B404201A8395CD003CEF93A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3">
    <w:name w:val="1E6011451CF14CE8B1713588AD0F03F1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3">
    <w:name w:val="93ACE2B4D41E4A85BB1976EA946A850E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3">
    <w:name w:val="A907A6A485084849A4DED883AFFB830C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2">
    <w:name w:val="E0176A922F3E48CC8C203E4D2C5A4641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2">
    <w:name w:val="35218AA8958B45E09A78B68E14B33CAD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2">
    <w:name w:val="A9ECF65C98074C1FB65E10E79B7A832D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2">
    <w:name w:val="0F436994DAD949578C5DB90D4A66328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2">
    <w:name w:val="44CF0DCA825C4E6397F17AB4DCA9DA25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2">
    <w:name w:val="4CB6DFD3470F411188ECB162F258BA9D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2">
    <w:name w:val="5BCA198B3E4D4C6196FB2B4EB4E0769C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9">
    <w:name w:val="81F540EC9444490FB0997BB7AAFFCFE0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8">
    <w:name w:val="3AC2CA9507924089BAE2893D4FE61313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8">
    <w:name w:val="7AF280D07DF14363AD84A54AD4B81200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8">
    <w:name w:val="CFA3AE3C05354A7FBE92B87901255128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8">
    <w:name w:val="4058EEE73B714D34812BFECD0AEDBC07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8">
    <w:name w:val="0A04DD584C394872933D27813F327370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2">
    <w:name w:val="C069C69773344A59888134875BFCDC3F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2">
    <w:name w:val="EE3335B93F67449FAF964F76BE69E886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8">
    <w:name w:val="7CBE5994BC8B4089A9B1EE611193715D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8">
    <w:name w:val="72998D5828444C27B8AE9966139896E4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8">
    <w:name w:val="163369553DC148FD8A05EA91BD58DEEB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2">
    <w:name w:val="49B8840EB1FC4B1F8A620909A664C500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2">
    <w:name w:val="F0E70843949D4F518E4AECABBB294034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7">
    <w:name w:val="9B57B453E1EA439FB3B2EC7505137C4B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6">
    <w:name w:val="BE5FE36A165645988D2146AB3C635234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2">
    <w:name w:val="A169C38F10694BA9B6D4EB0D140A2F7E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2">
    <w:name w:val="75D1FF8EC7FD41F9A7A6A9CD8207E9F8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3">
    <w:name w:val="CDCB4F54B3B04DBE81ABBBE8B9582810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3">
    <w:name w:val="864A92BA510145C5A4C4F18C50FBE5B4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18">
    <w:name w:val="11F12F257E47462FA0C77B31BB9A84CD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8">
    <w:name w:val="270D759AA8E642B3B3695F9E187DD0D5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6">
    <w:name w:val="6DD08DB9B7374AAFAFE657EEF1B3938F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7">
    <w:name w:val="F9259C17781C4069BB9B926D60689F86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8">
    <w:name w:val="FE161D1AF1B44D6D8C8C774C5FCB7609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8">
    <w:name w:val="FF9D79B5DAFE4B0FB140A7C1AEC917A6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4">
    <w:name w:val="1F6AD644ADC941BBA4EF355C368A1FCA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4">
    <w:name w:val="0AD9E020DC2B4A28891272C0A34F2133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4">
    <w:name w:val="C9A3165A9B404201A8395CD003CEF93A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4">
    <w:name w:val="1E6011451CF14CE8B1713588AD0F03F1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4">
    <w:name w:val="93ACE2B4D41E4A85BB1976EA946A850E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4">
    <w:name w:val="A907A6A485084849A4DED883AFFB830C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3">
    <w:name w:val="E0176A922F3E48CC8C203E4D2C5A4641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3">
    <w:name w:val="35218AA8958B45E09A78B68E14B33CAD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3">
    <w:name w:val="A9ECF65C98074C1FB65E10E79B7A832D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3">
    <w:name w:val="0F436994DAD949578C5DB90D4A663282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3">
    <w:name w:val="44CF0DCA825C4E6397F17AB4DCA9DA25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3">
    <w:name w:val="4CB6DFD3470F411188ECB162F258BA9D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3">
    <w:name w:val="5BCA198B3E4D4C6196FB2B4EB4E0769C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0">
    <w:name w:val="81F540EC9444490FB0997BB7AAFFCFE0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9">
    <w:name w:val="3AC2CA9507924089BAE2893D4FE61313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9">
    <w:name w:val="7AF280D07DF14363AD84A54AD4B81200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9">
    <w:name w:val="CFA3AE3C05354A7FBE92B87901255128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9">
    <w:name w:val="4058EEE73B714D34812BFECD0AEDBC07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9">
    <w:name w:val="0A04DD584C394872933D27813F327370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3">
    <w:name w:val="C069C69773344A59888134875BFCDC3F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3">
    <w:name w:val="EE3335B93F67449FAF964F76BE69E886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9">
    <w:name w:val="7CBE5994BC8B4089A9B1EE611193715D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9">
    <w:name w:val="72998D5828444C27B8AE9966139896E4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9">
    <w:name w:val="163369553DC148FD8A05EA91BD58DEEB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3">
    <w:name w:val="49B8840EB1FC4B1F8A620909A664C500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3">
    <w:name w:val="F0E70843949D4F518E4AECABBB294034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8">
    <w:name w:val="9B57B453E1EA439FB3B2EC7505137C4B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7">
    <w:name w:val="BE5FE36A165645988D2146AB3C635234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3">
    <w:name w:val="A169C38F10694BA9B6D4EB0D140A2F7E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3">
    <w:name w:val="75D1FF8EC7FD41F9A7A6A9CD8207E9F8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4">
    <w:name w:val="CDCB4F54B3B04DBE81ABBBE8B9582810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4">
    <w:name w:val="864A92BA510145C5A4C4F18C50FBE5B4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19">
    <w:name w:val="11F12F257E47462FA0C77B31BB9A84CD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19">
    <w:name w:val="270D759AA8E642B3B3695F9E187DD0D5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7">
    <w:name w:val="6DD08DB9B7374AAFAFE657EEF1B3938F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8">
    <w:name w:val="F9259C17781C4069BB9B926D60689F86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19">
    <w:name w:val="FE161D1AF1B44D6D8C8C774C5FCB7609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19">
    <w:name w:val="FF9D79B5DAFE4B0FB140A7C1AEC917A6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5">
    <w:name w:val="1F6AD644ADC941BBA4EF355C368A1FCA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5">
    <w:name w:val="0AD9E020DC2B4A28891272C0A34F2133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5">
    <w:name w:val="C9A3165A9B404201A8395CD003CEF93A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5">
    <w:name w:val="1E6011451CF14CE8B1713588AD0F03F1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5">
    <w:name w:val="93ACE2B4D41E4A85BB1976EA946A850E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5">
    <w:name w:val="A907A6A485084849A4DED883AFFB830C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4">
    <w:name w:val="E0176A922F3E48CC8C203E4D2C5A4641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4">
    <w:name w:val="35218AA8958B45E09A78B68E14B33CAD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4">
    <w:name w:val="A9ECF65C98074C1FB65E10E79B7A832D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4">
    <w:name w:val="0F436994DAD949578C5DB90D4A663282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4">
    <w:name w:val="44CF0DCA825C4E6397F17AB4DCA9DA25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4">
    <w:name w:val="4CB6DFD3470F411188ECB162F258BA9D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4">
    <w:name w:val="5BCA198B3E4D4C6196FB2B4EB4E0769C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1">
    <w:name w:val="81F540EC9444490FB0997BB7AAFFCFE0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0">
    <w:name w:val="3AC2CA9507924089BAE2893D4FE61313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0">
    <w:name w:val="7AF280D07DF14363AD84A54AD4B81200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0">
    <w:name w:val="CFA3AE3C05354A7FBE92B87901255128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0">
    <w:name w:val="4058EEE73B714D34812BFECD0AEDBC07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0">
    <w:name w:val="0A04DD584C394872933D27813F327370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4">
    <w:name w:val="C069C69773344A59888134875BFCDC3F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4">
    <w:name w:val="EE3335B93F67449FAF964F76BE69E886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0">
    <w:name w:val="7CBE5994BC8B4089A9B1EE611193715D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0">
    <w:name w:val="72998D5828444C27B8AE9966139896E4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0">
    <w:name w:val="163369553DC148FD8A05EA91BD58DEEB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4">
    <w:name w:val="49B8840EB1FC4B1F8A620909A664C500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4">
    <w:name w:val="F0E70843949D4F518E4AECABBB294034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9">
    <w:name w:val="9B57B453E1EA439FB3B2EC7505137C4B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8">
    <w:name w:val="BE5FE36A165645988D2146AB3C635234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4">
    <w:name w:val="A169C38F10694BA9B6D4EB0D140A2F7E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4">
    <w:name w:val="75D1FF8EC7FD41F9A7A6A9CD8207E9F8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5">
    <w:name w:val="CDCB4F54B3B04DBE81ABBBE8B9582810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5">
    <w:name w:val="864A92BA510145C5A4C4F18C50FBE5B4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20">
    <w:name w:val="11F12F257E47462FA0C77B31BB9A84CD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20">
    <w:name w:val="270D759AA8E642B3B3695F9E187DD0D5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8">
    <w:name w:val="6DD08DB9B7374AAFAFE657EEF1B3938F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19">
    <w:name w:val="F9259C17781C4069BB9B926D60689F86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0">
    <w:name w:val="FE161D1AF1B44D6D8C8C774C5FCB7609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0">
    <w:name w:val="FF9D79B5DAFE4B0FB140A7C1AEC917A6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6">
    <w:name w:val="1F6AD644ADC941BBA4EF355C368A1FCA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6">
    <w:name w:val="0AD9E020DC2B4A28891272C0A34F2133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6">
    <w:name w:val="C9A3165A9B404201A8395CD003CEF93A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6">
    <w:name w:val="1E6011451CF14CE8B1713588AD0F03F1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6">
    <w:name w:val="93ACE2B4D41E4A85BB1976EA946A850E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6">
    <w:name w:val="A907A6A485084849A4DED883AFFB830C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5">
    <w:name w:val="E0176A922F3E48CC8C203E4D2C5A4641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5">
    <w:name w:val="35218AA8958B45E09A78B68E14B33CAD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5">
    <w:name w:val="A9ECF65C98074C1FB65E10E79B7A832D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5">
    <w:name w:val="0F436994DAD949578C5DB90D4A663282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5">
    <w:name w:val="44CF0DCA825C4E6397F17AB4DCA9DA25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5">
    <w:name w:val="4CB6DFD3470F411188ECB162F258BA9D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5">
    <w:name w:val="5BCA198B3E4D4C6196FB2B4EB4E0769C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2">
    <w:name w:val="81F540EC9444490FB0997BB7AAFFCFE0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1">
    <w:name w:val="3AC2CA9507924089BAE2893D4FE61313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1">
    <w:name w:val="7AF280D07DF14363AD84A54AD4B81200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1">
    <w:name w:val="CFA3AE3C05354A7FBE92B87901255128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1">
    <w:name w:val="4058EEE73B714D34812BFECD0AEDBC07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1">
    <w:name w:val="0A04DD584C394872933D27813F327370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5">
    <w:name w:val="C069C69773344A59888134875BFCDC3F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5">
    <w:name w:val="EE3335B93F67449FAF964F76BE69E886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1">
    <w:name w:val="7CBE5994BC8B4089A9B1EE611193715D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1">
    <w:name w:val="72998D5828444C27B8AE9966139896E4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1">
    <w:name w:val="163369553DC148FD8A05EA91BD58DEEB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5">
    <w:name w:val="49B8840EB1FC4B1F8A620909A664C500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5">
    <w:name w:val="F0E70843949D4F518E4AECABBB294034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0">
    <w:name w:val="9B57B453E1EA439FB3B2EC7505137C4B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9">
    <w:name w:val="BE5FE36A165645988D2146AB3C635234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5">
    <w:name w:val="A169C38F10694BA9B6D4EB0D140A2F7E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5">
    <w:name w:val="75D1FF8EC7FD41F9A7A6A9CD8207E9F8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6">
    <w:name w:val="CDCB4F54B3B04DBE81ABBBE8B9582810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6">
    <w:name w:val="864A92BA510145C5A4C4F18C50FBE5B4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21">
    <w:name w:val="11F12F257E47462FA0C77B31BB9A84CD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21">
    <w:name w:val="270D759AA8E642B3B3695F9E187DD0D5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19">
    <w:name w:val="6DD08DB9B7374AAFAFE657EEF1B3938F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0">
    <w:name w:val="F9259C17781C4069BB9B926D60689F86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1">
    <w:name w:val="FE161D1AF1B44D6D8C8C774C5FCB7609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1">
    <w:name w:val="FF9D79B5DAFE4B0FB140A7C1AEC917A6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7">
    <w:name w:val="1F6AD644ADC941BBA4EF355C368A1FCA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7">
    <w:name w:val="0AD9E020DC2B4A28891272C0A34F2133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7">
    <w:name w:val="C9A3165A9B404201A8395CD003CEF93A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7">
    <w:name w:val="1E6011451CF14CE8B1713588AD0F03F1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7">
    <w:name w:val="93ACE2B4D41E4A85BB1976EA946A850E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7">
    <w:name w:val="A907A6A485084849A4DED883AFFB830C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6">
    <w:name w:val="E0176A922F3E48CC8C203E4D2C5A46411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6">
    <w:name w:val="35218AA8958B45E09A78B68E14B33CAD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6">
    <w:name w:val="A9ECF65C98074C1FB65E10E79B7A832D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6">
    <w:name w:val="0F436994DAD949578C5DB90D4A663282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6">
    <w:name w:val="44CF0DCA825C4E6397F17AB4DCA9DA25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6">
    <w:name w:val="4CB6DFD3470F411188ECB162F258BA9D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6">
    <w:name w:val="5BCA198B3E4D4C6196FB2B4EB4E0769C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3">
    <w:name w:val="81F540EC9444490FB0997BB7AAFFCFE0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2">
    <w:name w:val="3AC2CA9507924089BAE2893D4FE61313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2">
    <w:name w:val="7AF280D07DF14363AD84A54AD4B81200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2">
    <w:name w:val="CFA3AE3C05354A7FBE92B87901255128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2">
    <w:name w:val="4058EEE73B714D34812BFECD0AEDBC07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2">
    <w:name w:val="0A04DD584C394872933D27813F327370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6">
    <w:name w:val="C069C69773344A59888134875BFCDC3F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6">
    <w:name w:val="EE3335B93F67449FAF964F76BE69E886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2">
    <w:name w:val="7CBE5994BC8B4089A9B1EE611193715D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2">
    <w:name w:val="72998D5828444C27B8AE9966139896E4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2">
    <w:name w:val="163369553DC148FD8A05EA91BD58DEEB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6">
    <w:name w:val="49B8840EB1FC4B1F8A620909A664C500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6">
    <w:name w:val="F0E70843949D4F518E4AECABBB294034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1">
    <w:name w:val="9B57B453E1EA439FB3B2EC7505137C4B1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5FE36A165645988D2146AB3C63523410">
    <w:name w:val="BE5FE36A165645988D2146AB3C6352341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6">
    <w:name w:val="A169C38F10694BA9B6D4EB0D140A2F7E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6">
    <w:name w:val="75D1FF8EC7FD41F9A7A6A9CD8207E9F86"/>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DCB4F54B3B04DBE81ABBBE8B95828107">
    <w:name w:val="CDCB4F54B3B04DBE81ABBBE8B9582810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64A92BA510145C5A4C4F18C50FBE5B47">
    <w:name w:val="864A92BA510145C5A4C4F18C50FBE5B4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
    <w:name w:val="8412F593851D4474BFDE011A38F1ECD9"/>
    <w:rsid w:val="004911A4"/>
  </w:style>
  <w:style w:type="paragraph" w:customStyle="1" w:styleId="D9F755254BA247659AFDE2FC2C721672">
    <w:name w:val="D9F755254BA247659AFDE2FC2C721672"/>
    <w:rsid w:val="004911A4"/>
  </w:style>
  <w:style w:type="paragraph" w:customStyle="1" w:styleId="7234EF77BF85455F8CBA805C814CDABA">
    <w:name w:val="7234EF77BF85455F8CBA805C814CDABA"/>
    <w:rsid w:val="004911A4"/>
  </w:style>
  <w:style w:type="paragraph" w:customStyle="1" w:styleId="585256324A2F48BF8DFA545C4D1C4E57">
    <w:name w:val="585256324A2F48BF8DFA545C4D1C4E57"/>
    <w:rsid w:val="004911A4"/>
  </w:style>
  <w:style w:type="paragraph" w:customStyle="1" w:styleId="E46C6B37836443EE8FB65AB02FD9B75B">
    <w:name w:val="E46C6B37836443EE8FB65AB02FD9B75B"/>
    <w:rsid w:val="004911A4"/>
  </w:style>
  <w:style w:type="paragraph" w:customStyle="1" w:styleId="1EE506165D8B4FB795C97CCF434D5AF9">
    <w:name w:val="1EE506165D8B4FB795C97CCF434D5AF9"/>
    <w:rsid w:val="004911A4"/>
  </w:style>
  <w:style w:type="paragraph" w:customStyle="1" w:styleId="2A289279503849148382DAD4A0E18CBF">
    <w:name w:val="2A289279503849148382DAD4A0E18CBF"/>
    <w:rsid w:val="004911A4"/>
  </w:style>
  <w:style w:type="paragraph" w:customStyle="1" w:styleId="11F12F257E47462FA0C77B31BB9A84CD22">
    <w:name w:val="11F12F257E47462FA0C77B31BB9A84CD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22">
    <w:name w:val="270D759AA8E642B3B3695F9E187DD0D5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0">
    <w:name w:val="6DD08DB9B7374AAFAFE657EEF1B3938F20"/>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1">
    <w:name w:val="F9259C17781C4069BB9B926D60689F86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2">
    <w:name w:val="FE161D1AF1B44D6D8C8C774C5FCB7609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2">
    <w:name w:val="FF9D79B5DAFE4B0FB140A7C1AEC917A6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8">
    <w:name w:val="1F6AD644ADC941BBA4EF355C368A1FCA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8">
    <w:name w:val="0AD9E020DC2B4A28891272C0A34F2133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8">
    <w:name w:val="C9A3165A9B404201A8395CD003CEF93A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8">
    <w:name w:val="1E6011451CF14CE8B1713588AD0F03F1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8">
    <w:name w:val="93ACE2B4D41E4A85BB1976EA946A850E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8">
    <w:name w:val="A907A6A485084849A4DED883AFFB830C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7">
    <w:name w:val="E0176A922F3E48CC8C203E4D2C5A46411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7">
    <w:name w:val="35218AA8958B45E09A78B68E14B33CAD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7">
    <w:name w:val="A9ECF65C98074C1FB65E10E79B7A832D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7">
    <w:name w:val="0F436994DAD949578C5DB90D4A663282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7">
    <w:name w:val="44CF0DCA825C4E6397F17AB4DCA9DA25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7">
    <w:name w:val="4CB6DFD3470F411188ECB162F258BA9D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7">
    <w:name w:val="5BCA198B3E4D4C6196FB2B4EB4E0769C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4">
    <w:name w:val="81F540EC9444490FB0997BB7AAFFCFE0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3">
    <w:name w:val="3AC2CA9507924089BAE2893D4FE61313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3">
    <w:name w:val="7AF280D07DF14363AD84A54AD4B81200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3">
    <w:name w:val="CFA3AE3C05354A7FBE92B87901255128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3">
    <w:name w:val="4058EEE73B714D34812BFECD0AEDBC07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3">
    <w:name w:val="0A04DD584C394872933D27813F327370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7">
    <w:name w:val="C069C69773344A59888134875BFCDC3F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7">
    <w:name w:val="EE3335B93F67449FAF964F76BE69E886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3">
    <w:name w:val="7CBE5994BC8B4089A9B1EE611193715D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3">
    <w:name w:val="72998D5828444C27B8AE9966139896E4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3">
    <w:name w:val="163369553DC148FD8A05EA91BD58DEEB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7">
    <w:name w:val="49B8840EB1FC4B1F8A620909A664C500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7">
    <w:name w:val="F0E70843949D4F518E4AECABBB294034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1">
    <w:name w:val="8412F593851D4474BFDE011A38F1ECD9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1">
    <w:name w:val="D9F755254BA247659AFDE2FC2C72167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1">
    <w:name w:val="7234EF77BF85455F8CBA805C814CDABA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1">
    <w:name w:val="585256324A2F48BF8DFA545C4D1C4E57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1">
    <w:name w:val="E46C6B37836443EE8FB65AB02FD9B75B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1">
    <w:name w:val="1EE506165D8B4FB795C97CCF434D5AF9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2">
    <w:name w:val="9B57B453E1EA439FB3B2EC7505137C4B1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7">
    <w:name w:val="A169C38F10694BA9B6D4EB0D140A2F7E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7">
    <w:name w:val="75D1FF8EC7FD41F9A7A6A9CD8207E9F87"/>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1">
    <w:name w:val="2A289279503849148382DAD4A0E18CBF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1F12F257E47462FA0C77B31BB9A84CD23">
    <w:name w:val="11F12F257E47462FA0C77B31BB9A84CD2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70D759AA8E642B3B3695F9E187DD0D523">
    <w:name w:val="270D759AA8E642B3B3695F9E187DD0D52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1">
    <w:name w:val="6DD08DB9B7374AAFAFE657EEF1B3938F21"/>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2">
    <w:name w:val="F9259C17781C4069BB9B926D60689F86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3">
    <w:name w:val="FE161D1AF1B44D6D8C8C774C5FCB76092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3">
    <w:name w:val="FF9D79B5DAFE4B0FB140A7C1AEC917A62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19">
    <w:name w:val="1F6AD644ADC941BBA4EF355C368A1FCA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19">
    <w:name w:val="0AD9E020DC2B4A28891272C0A34F2133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19">
    <w:name w:val="C9A3165A9B404201A8395CD003CEF93A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19">
    <w:name w:val="1E6011451CF14CE8B1713588AD0F03F1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3ACE2B4D41E4A85BB1976EA946A850E19">
    <w:name w:val="93ACE2B4D41E4A85BB1976EA946A850E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07A6A485084849A4DED883AFFB830C19">
    <w:name w:val="A907A6A485084849A4DED883AFFB830C19"/>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0176A922F3E48CC8C203E4D2C5A464118">
    <w:name w:val="E0176A922F3E48CC8C203E4D2C5A46411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8">
    <w:name w:val="35218AA8958B45E09A78B68E14B33CAD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8">
    <w:name w:val="A9ECF65C98074C1FB65E10E79B7A832D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8">
    <w:name w:val="0F436994DAD949578C5DB90D4A663282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8">
    <w:name w:val="44CF0DCA825C4E6397F17AB4DCA9DA25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8">
    <w:name w:val="4CB6DFD3470F411188ECB162F258BA9D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8">
    <w:name w:val="5BCA198B3E4D4C6196FB2B4EB4E0769C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5">
    <w:name w:val="81F540EC9444490FB0997BB7AAFFCFE015"/>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4">
    <w:name w:val="3AC2CA9507924089BAE2893D4FE61313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4">
    <w:name w:val="7AF280D07DF14363AD84A54AD4B81200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4">
    <w:name w:val="CFA3AE3C05354A7FBE92B87901255128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4">
    <w:name w:val="4058EEE73B714D34812BFECD0AEDBC07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4">
    <w:name w:val="0A04DD584C394872933D27813F327370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8">
    <w:name w:val="C069C69773344A59888134875BFCDC3F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8">
    <w:name w:val="EE3335B93F67449FAF964F76BE69E886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4">
    <w:name w:val="7CBE5994BC8B4089A9B1EE611193715D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4">
    <w:name w:val="72998D5828444C27B8AE9966139896E4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4">
    <w:name w:val="163369553DC148FD8A05EA91BD58DEEB14"/>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8">
    <w:name w:val="49B8840EB1FC4B1F8A620909A664C500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8">
    <w:name w:val="F0E70843949D4F518E4AECABBB294034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2">
    <w:name w:val="8412F593851D4474BFDE011A38F1ECD9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2">
    <w:name w:val="D9F755254BA247659AFDE2FC2C721672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2">
    <w:name w:val="7234EF77BF85455F8CBA805C814CDABA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2">
    <w:name w:val="585256324A2F48BF8DFA545C4D1C4E57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2">
    <w:name w:val="E46C6B37836443EE8FB65AB02FD9B75B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2">
    <w:name w:val="1EE506165D8B4FB795C97CCF434D5AF9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3">
    <w:name w:val="9B57B453E1EA439FB3B2EC7505137C4B13"/>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8">
    <w:name w:val="A169C38F10694BA9B6D4EB0D140A2F7E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8">
    <w:name w:val="75D1FF8EC7FD41F9A7A6A9CD8207E9F88"/>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2">
    <w:name w:val="2A289279503849148382DAD4A0E18CBF2"/>
    <w:rsid w:val="004911A4"/>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
    <w:name w:val="F4CE2519B39C4977957CC98603BC9A17"/>
    <w:rsid w:val="00E14E1D"/>
  </w:style>
  <w:style w:type="paragraph" w:customStyle="1" w:styleId="4079428BD71E4BE68CD52C11DCF081AE">
    <w:name w:val="4079428BD71E4BE68CD52C11DCF081AE"/>
    <w:rsid w:val="00E14E1D"/>
  </w:style>
  <w:style w:type="paragraph" w:customStyle="1" w:styleId="F4CE2519B39C4977957CC98603BC9A171">
    <w:name w:val="F4CE2519B39C4977957CC98603BC9A17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1">
    <w:name w:val="4079428BD71E4BE68CD52C11DCF081AE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2">
    <w:name w:val="6DD08DB9B7374AAFAFE657EEF1B3938F2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3">
    <w:name w:val="F9259C17781C4069BB9B926D60689F86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4">
    <w:name w:val="FE161D1AF1B44D6D8C8C774C5FCB7609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4">
    <w:name w:val="FF9D79B5DAFE4B0FB140A7C1AEC917A6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0">
    <w:name w:val="1F6AD644ADC941BBA4EF355C368A1FCA2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0">
    <w:name w:val="0AD9E020DC2B4A28891272C0A34F21332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0">
    <w:name w:val="C9A3165A9B404201A8395CD003CEF93A2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0">
    <w:name w:val="1E6011451CF14CE8B1713588AD0F03F12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9">
    <w:name w:val="35218AA8958B45E09A78B68E14B33CAD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9">
    <w:name w:val="A9ECF65C98074C1FB65E10E79B7A832D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9">
    <w:name w:val="0F436994DAD949578C5DB90D4A663282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9">
    <w:name w:val="44CF0DCA825C4E6397F17AB4DCA9DA25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9">
    <w:name w:val="4CB6DFD3470F411188ECB162F258BA9D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9">
    <w:name w:val="5BCA198B3E4D4C6196FB2B4EB4E0769C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6">
    <w:name w:val="81F540EC9444490FB0997BB7AAFFCFE0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5">
    <w:name w:val="3AC2CA9507924089BAE2893D4FE61313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5">
    <w:name w:val="7AF280D07DF14363AD84A54AD4B81200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5">
    <w:name w:val="CFA3AE3C05354A7FBE92B87901255128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5">
    <w:name w:val="4058EEE73B714D34812BFECD0AEDBC07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5">
    <w:name w:val="0A04DD584C394872933D27813F327370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9">
    <w:name w:val="C069C69773344A59888134875BFCDC3F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9">
    <w:name w:val="EE3335B93F67449FAF964F76BE69E886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5">
    <w:name w:val="7CBE5994BC8B4089A9B1EE611193715D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5">
    <w:name w:val="72998D5828444C27B8AE9966139896E4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5">
    <w:name w:val="163369553DC148FD8A05EA91BD58DEEB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9">
    <w:name w:val="49B8840EB1FC4B1F8A620909A664C500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9">
    <w:name w:val="F0E70843949D4F518E4AECABBB294034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3">
    <w:name w:val="8412F593851D4474BFDE011A38F1ECD9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3">
    <w:name w:val="D9F755254BA247659AFDE2FC2C72167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3">
    <w:name w:val="7234EF77BF85455F8CBA805C814CDABA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3">
    <w:name w:val="585256324A2F48BF8DFA545C4D1C4E57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3">
    <w:name w:val="E46C6B37836443EE8FB65AB02FD9B75B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3">
    <w:name w:val="1EE506165D8B4FB795C97CCF434D5AF9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4">
    <w:name w:val="9B57B453E1EA439FB3B2EC7505137C4B1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9">
    <w:name w:val="A169C38F10694BA9B6D4EB0D140A2F7E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9">
    <w:name w:val="75D1FF8EC7FD41F9A7A6A9CD8207E9F8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3">
    <w:name w:val="2A289279503849148382DAD4A0E18CBF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2">
    <w:name w:val="F4CE2519B39C4977957CC98603BC9A17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2">
    <w:name w:val="4079428BD71E4BE68CD52C11DCF081AE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3">
    <w:name w:val="6DD08DB9B7374AAFAFE657EEF1B3938F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4">
    <w:name w:val="F9259C17781C4069BB9B926D60689F86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5">
    <w:name w:val="FE161D1AF1B44D6D8C8C774C5FCB76092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5">
    <w:name w:val="FF9D79B5DAFE4B0FB140A7C1AEC917A62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1">
    <w:name w:val="1F6AD644ADC941BBA4EF355C368A1FCA2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1">
    <w:name w:val="0AD9E020DC2B4A28891272C0A34F21332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1">
    <w:name w:val="C9A3165A9B404201A8395CD003CEF93A2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1">
    <w:name w:val="1E6011451CF14CE8B1713588AD0F03F12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0">
    <w:name w:val="35218AA8958B45E09A78B68E14B33CAD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0">
    <w:name w:val="A9ECF65C98074C1FB65E10E79B7A832D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0">
    <w:name w:val="0F436994DAD949578C5DB90D4A663282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0">
    <w:name w:val="44CF0DCA825C4E6397F17AB4DCA9DA25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0">
    <w:name w:val="4CB6DFD3470F411188ECB162F258BA9D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0">
    <w:name w:val="5BCA198B3E4D4C6196FB2B4EB4E0769C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7">
    <w:name w:val="81F540EC9444490FB0997BB7AAFFCFE0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6">
    <w:name w:val="3AC2CA9507924089BAE2893D4FE61313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6">
    <w:name w:val="7AF280D07DF14363AD84A54AD4B81200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6">
    <w:name w:val="CFA3AE3C05354A7FBE92B87901255128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58EEE73B714D34812BFECD0AEDBC0716">
    <w:name w:val="4058EEE73B714D34812BFECD0AEDBC07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04DD584C394872933D27813F32737016">
    <w:name w:val="0A04DD584C394872933D27813F327370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0">
    <w:name w:val="C069C69773344A59888134875BFCDC3F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0">
    <w:name w:val="EE3335B93F67449FAF964F76BE69E886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6">
    <w:name w:val="7CBE5994BC8B4089A9B1EE611193715D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6">
    <w:name w:val="72998D5828444C27B8AE9966139896E4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6">
    <w:name w:val="163369553DC148FD8A05EA91BD58DEEB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0">
    <w:name w:val="49B8840EB1FC4B1F8A620909A664C500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0">
    <w:name w:val="F0E70843949D4F518E4AECABBB294034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4">
    <w:name w:val="8412F593851D4474BFDE011A38F1ECD9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4">
    <w:name w:val="D9F755254BA247659AFDE2FC2C72167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4">
    <w:name w:val="7234EF77BF85455F8CBA805C814CDABA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4">
    <w:name w:val="585256324A2F48BF8DFA545C4D1C4E57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4">
    <w:name w:val="E46C6B37836443EE8FB65AB02FD9B75B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4">
    <w:name w:val="1EE506165D8B4FB795C97CCF434D5AF9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5">
    <w:name w:val="9B57B453E1EA439FB3B2EC7505137C4B1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0">
    <w:name w:val="A169C38F10694BA9B6D4EB0D140A2F7E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0">
    <w:name w:val="75D1FF8EC7FD41F9A7A6A9CD8207E9F81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4">
    <w:name w:val="2A289279503849148382DAD4A0E18CBF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3">
    <w:name w:val="F4CE2519B39C4977957CC98603BC9A17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3">
    <w:name w:val="4079428BD71E4BE68CD52C11DCF081AE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4">
    <w:name w:val="6DD08DB9B7374AAFAFE657EEF1B3938F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5">
    <w:name w:val="F9259C17781C4069BB9B926D60689F862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6">
    <w:name w:val="FE161D1AF1B44D6D8C8C774C5FCB76092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6">
    <w:name w:val="FF9D79B5DAFE4B0FB140A7C1AEC917A62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2">
    <w:name w:val="1F6AD644ADC941BBA4EF355C368A1FCA2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2">
    <w:name w:val="0AD9E020DC2B4A28891272C0A34F21332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2">
    <w:name w:val="C9A3165A9B404201A8395CD003CEF93A2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2">
    <w:name w:val="1E6011451CF14CE8B1713588AD0F03F12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1">
    <w:name w:val="35218AA8958B45E09A78B68E14B33CAD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1">
    <w:name w:val="A9ECF65C98074C1FB65E10E79B7A832D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1">
    <w:name w:val="0F436994DAD949578C5DB90D4A663282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1">
    <w:name w:val="44CF0DCA825C4E6397F17AB4DCA9DA25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1">
    <w:name w:val="4CB6DFD3470F411188ECB162F258BA9D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1">
    <w:name w:val="5BCA198B3E4D4C6196FB2B4EB4E0769C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8">
    <w:name w:val="81F540EC9444490FB0997BB7AAFFCFE0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7">
    <w:name w:val="3AC2CA9507924089BAE2893D4FE61313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7">
    <w:name w:val="7AF280D07DF14363AD84A54AD4B81200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7">
    <w:name w:val="CFA3AE3C05354A7FBE92B87901255128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1">
    <w:name w:val="C069C69773344A59888134875BFCDC3F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1">
    <w:name w:val="EE3335B93F67449FAF964F76BE69E886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7">
    <w:name w:val="7CBE5994BC8B4089A9B1EE611193715D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7">
    <w:name w:val="72998D5828444C27B8AE9966139896E4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7">
    <w:name w:val="163369553DC148FD8A05EA91BD58DEEB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1">
    <w:name w:val="49B8840EB1FC4B1F8A620909A664C500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1">
    <w:name w:val="F0E70843949D4F518E4AECABBB294034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5">
    <w:name w:val="8412F593851D4474BFDE011A38F1ECD9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5">
    <w:name w:val="D9F755254BA247659AFDE2FC2C721672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5">
    <w:name w:val="7234EF77BF85455F8CBA805C814CDABA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5">
    <w:name w:val="585256324A2F48BF8DFA545C4D1C4E57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5">
    <w:name w:val="E46C6B37836443EE8FB65AB02FD9B75B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5">
    <w:name w:val="1EE506165D8B4FB795C97CCF434D5AF9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6">
    <w:name w:val="9B57B453E1EA439FB3B2EC7505137C4B1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1">
    <w:name w:val="A169C38F10694BA9B6D4EB0D140A2F7E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1">
    <w:name w:val="75D1FF8EC7FD41F9A7A6A9CD8207E9F811"/>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5">
    <w:name w:val="2A289279503849148382DAD4A0E18CBF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4">
    <w:name w:val="F4CE2519B39C4977957CC98603BC9A17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4">
    <w:name w:val="4079428BD71E4BE68CD52C11DCF081AE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5">
    <w:name w:val="6DD08DB9B7374AAFAFE657EEF1B3938F2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6">
    <w:name w:val="F9259C17781C4069BB9B926D60689F862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7">
    <w:name w:val="FE161D1AF1B44D6D8C8C774C5FCB76092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7">
    <w:name w:val="FF9D79B5DAFE4B0FB140A7C1AEC917A62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3">
    <w:name w:val="1F6AD644ADC941BBA4EF355C368A1FCA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3">
    <w:name w:val="0AD9E020DC2B4A28891272C0A34F2133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3">
    <w:name w:val="C9A3165A9B404201A8395CD003CEF93A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3">
    <w:name w:val="1E6011451CF14CE8B1713588AD0F03F12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2">
    <w:name w:val="35218AA8958B45E09A78B68E14B33CAD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2">
    <w:name w:val="A9ECF65C98074C1FB65E10E79B7A832D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2">
    <w:name w:val="0F436994DAD949578C5DB90D4A663282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2">
    <w:name w:val="44CF0DCA825C4E6397F17AB4DCA9DA25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2">
    <w:name w:val="4CB6DFD3470F411188ECB162F258BA9D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2">
    <w:name w:val="5BCA198B3E4D4C6196FB2B4EB4E0769C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19">
    <w:name w:val="81F540EC9444490FB0997BB7AAFFCFE0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8">
    <w:name w:val="3AC2CA9507924089BAE2893D4FE61313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8">
    <w:name w:val="7AF280D07DF14363AD84A54AD4B81200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8">
    <w:name w:val="CFA3AE3C05354A7FBE92B87901255128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2">
    <w:name w:val="C069C69773344A59888134875BFCDC3F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2">
    <w:name w:val="EE3335B93F67449FAF964F76BE69E886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8">
    <w:name w:val="7CBE5994BC8B4089A9B1EE611193715D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8">
    <w:name w:val="72998D5828444C27B8AE9966139896E4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8">
    <w:name w:val="163369553DC148FD8A05EA91BD58DEEB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2">
    <w:name w:val="49B8840EB1FC4B1F8A620909A664C500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2">
    <w:name w:val="F0E70843949D4F518E4AECABBB294034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6">
    <w:name w:val="8412F593851D4474BFDE011A38F1ECD9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6">
    <w:name w:val="D9F755254BA247659AFDE2FC2C721672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6">
    <w:name w:val="7234EF77BF85455F8CBA805C814CDABA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6">
    <w:name w:val="585256324A2F48BF8DFA545C4D1C4E57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6">
    <w:name w:val="E46C6B37836443EE8FB65AB02FD9B75B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6">
    <w:name w:val="1EE506165D8B4FB795C97CCF434D5AF9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7">
    <w:name w:val="9B57B453E1EA439FB3B2EC7505137C4B1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2">
    <w:name w:val="A169C38F10694BA9B6D4EB0D140A2F7E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2">
    <w:name w:val="75D1FF8EC7FD41F9A7A6A9CD8207E9F812"/>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6">
    <w:name w:val="2A289279503849148382DAD4A0E18CBF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5">
    <w:name w:val="F4CE2519B39C4977957CC98603BC9A17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5">
    <w:name w:val="4079428BD71E4BE68CD52C11DCF081AE5"/>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6">
    <w:name w:val="6DD08DB9B7374AAFAFE657EEF1B3938F26"/>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7">
    <w:name w:val="F9259C17781C4069BB9B926D60689F862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8">
    <w:name w:val="FE161D1AF1B44D6D8C8C774C5FCB76092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8">
    <w:name w:val="FF9D79B5DAFE4B0FB140A7C1AEC917A62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4">
    <w:name w:val="1F6AD644ADC941BBA4EF355C368A1FCA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4">
    <w:name w:val="0AD9E020DC2B4A28891272C0A34F2133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4">
    <w:name w:val="C9A3165A9B404201A8395CD003CEF93A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4">
    <w:name w:val="1E6011451CF14CE8B1713588AD0F03F124"/>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3">
    <w:name w:val="35218AA8958B45E09A78B68E14B33CAD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3">
    <w:name w:val="A9ECF65C98074C1FB65E10E79B7A832D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3">
    <w:name w:val="0F436994DAD949578C5DB90D4A663282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3">
    <w:name w:val="44CF0DCA825C4E6397F17AB4DCA9DA25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3">
    <w:name w:val="4CB6DFD3470F411188ECB162F258BA9D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3">
    <w:name w:val="5BCA198B3E4D4C6196FB2B4EB4E0769C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0">
    <w:name w:val="81F540EC9444490FB0997BB7AAFFCFE020"/>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19">
    <w:name w:val="3AC2CA9507924089BAE2893D4FE61313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19">
    <w:name w:val="7AF280D07DF14363AD84A54AD4B81200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19">
    <w:name w:val="CFA3AE3C05354A7FBE92B87901255128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3">
    <w:name w:val="C069C69773344A59888134875BFCDC3F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3">
    <w:name w:val="EE3335B93F67449FAF964F76BE69E886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19">
    <w:name w:val="7CBE5994BC8B4089A9B1EE611193715D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19">
    <w:name w:val="72998D5828444C27B8AE9966139896E4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19">
    <w:name w:val="163369553DC148FD8A05EA91BD58DEEB19"/>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3">
    <w:name w:val="49B8840EB1FC4B1F8A620909A664C500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3">
    <w:name w:val="F0E70843949D4F518E4AECABBB294034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7">
    <w:name w:val="8412F593851D4474BFDE011A38F1ECD9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7">
    <w:name w:val="D9F755254BA247659AFDE2FC2C721672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7">
    <w:name w:val="7234EF77BF85455F8CBA805C814CDABA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7">
    <w:name w:val="585256324A2F48BF8DFA545C4D1C4E57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7">
    <w:name w:val="E46C6B37836443EE8FB65AB02FD9B75B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7">
    <w:name w:val="1EE506165D8B4FB795C97CCF434D5AF9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8">
    <w:name w:val="9B57B453E1EA439FB3B2EC7505137C4B18"/>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3">
    <w:name w:val="A169C38F10694BA9B6D4EB0D140A2F7E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3">
    <w:name w:val="75D1FF8EC7FD41F9A7A6A9CD8207E9F813"/>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7">
    <w:name w:val="2A289279503849148382DAD4A0E18CBF7"/>
    <w:rsid w:val="00E14E1D"/>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6">
    <w:name w:val="F4CE2519B39C4977957CC98603BC9A17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6">
    <w:name w:val="4079428BD71E4BE68CD52C11DCF081AE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7">
    <w:name w:val="6DD08DB9B7374AAFAFE657EEF1B3938F2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8">
    <w:name w:val="F9259C17781C4069BB9B926D60689F86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29">
    <w:name w:val="FE161D1AF1B44D6D8C8C774C5FCB7609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29">
    <w:name w:val="FF9D79B5DAFE4B0FB140A7C1AEC917A6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5">
    <w:name w:val="1F6AD644ADC941BBA4EF355C368A1FCA2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5">
    <w:name w:val="0AD9E020DC2B4A28891272C0A34F21332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5">
    <w:name w:val="C9A3165A9B404201A8395CD003CEF93A2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5">
    <w:name w:val="1E6011451CF14CE8B1713588AD0F03F12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4">
    <w:name w:val="35218AA8958B45E09A78B68E14B33CAD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4">
    <w:name w:val="A9ECF65C98074C1FB65E10E79B7A832D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4">
    <w:name w:val="0F436994DAD949578C5DB90D4A663282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4">
    <w:name w:val="44CF0DCA825C4E6397F17AB4DCA9DA25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4">
    <w:name w:val="4CB6DFD3470F411188ECB162F258BA9D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4">
    <w:name w:val="5BCA198B3E4D4C6196FB2B4EB4E0769C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1">
    <w:name w:val="81F540EC9444490FB0997BB7AAFFCFE0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0">
    <w:name w:val="3AC2CA9507924089BAE2893D4FE61313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0">
    <w:name w:val="7AF280D07DF14363AD84A54AD4B81200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0">
    <w:name w:val="CFA3AE3C05354A7FBE92B87901255128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4">
    <w:name w:val="C069C69773344A59888134875BFCDC3F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4">
    <w:name w:val="EE3335B93F67449FAF964F76BE69E886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0">
    <w:name w:val="7CBE5994BC8B4089A9B1EE611193715D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0">
    <w:name w:val="72998D5828444C27B8AE9966139896E4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0">
    <w:name w:val="163369553DC148FD8A05EA91BD58DEEB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4">
    <w:name w:val="49B8840EB1FC4B1F8A620909A664C500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4">
    <w:name w:val="F0E70843949D4F518E4AECABBB294034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8">
    <w:name w:val="8412F593851D4474BFDE011A38F1ECD9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8">
    <w:name w:val="D9F755254BA247659AFDE2FC2C72167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8">
    <w:name w:val="7234EF77BF85455F8CBA805C814CDABA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8">
    <w:name w:val="585256324A2F48BF8DFA545C4D1C4E57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8">
    <w:name w:val="E46C6B37836443EE8FB65AB02FD9B75B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8">
    <w:name w:val="1EE506165D8B4FB795C97CCF434D5AF9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19">
    <w:name w:val="9B57B453E1EA439FB3B2EC7505137C4B1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4">
    <w:name w:val="A169C38F10694BA9B6D4EB0D140A2F7E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4">
    <w:name w:val="75D1FF8EC7FD41F9A7A6A9CD8207E9F8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8">
    <w:name w:val="2A289279503849148382DAD4A0E18CBF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
    <w:name w:val="CF21FFB194114472B41665CB0850656C"/>
    <w:rsid w:val="00BD2033"/>
  </w:style>
  <w:style w:type="paragraph" w:customStyle="1" w:styleId="C7D84659E7174BA69171B7A4E3B1A6A9">
    <w:name w:val="C7D84659E7174BA69171B7A4E3B1A6A9"/>
    <w:rsid w:val="00BD2033"/>
  </w:style>
  <w:style w:type="paragraph" w:customStyle="1" w:styleId="D65D9708AD954DBD82EC6C61DF04F19B">
    <w:name w:val="D65D9708AD954DBD82EC6C61DF04F19B"/>
    <w:rsid w:val="00BD2033"/>
  </w:style>
  <w:style w:type="paragraph" w:customStyle="1" w:styleId="D5CD7530A93F4FAA8097E1B4EEDE3B1F">
    <w:name w:val="D5CD7530A93F4FAA8097E1B4EEDE3B1F"/>
    <w:rsid w:val="00BD2033"/>
  </w:style>
  <w:style w:type="paragraph" w:customStyle="1" w:styleId="EDEFFC3A271C4F18B1CF3B41EBCC3D4D">
    <w:name w:val="EDEFFC3A271C4F18B1CF3B41EBCC3D4D"/>
    <w:rsid w:val="00BD2033"/>
  </w:style>
  <w:style w:type="paragraph" w:customStyle="1" w:styleId="CB5B06D127EC49918DDBD8D3DFCF8D51">
    <w:name w:val="CB5B06D127EC49918DDBD8D3DFCF8D51"/>
    <w:rsid w:val="00BD2033"/>
  </w:style>
  <w:style w:type="paragraph" w:customStyle="1" w:styleId="33E8792DD0CF493CA43E39AC248F4D8F">
    <w:name w:val="33E8792DD0CF493CA43E39AC248F4D8F"/>
    <w:rsid w:val="00BD2033"/>
  </w:style>
  <w:style w:type="paragraph" w:customStyle="1" w:styleId="D5B6DE68D3514FCC9031B6D31888F619">
    <w:name w:val="D5B6DE68D3514FCC9031B6D31888F619"/>
    <w:rsid w:val="00BD2033"/>
  </w:style>
  <w:style w:type="paragraph" w:customStyle="1" w:styleId="3F6ABC78D0B4409CB5985305CBDFD17F">
    <w:name w:val="3F6ABC78D0B4409CB5985305CBDFD17F"/>
    <w:rsid w:val="00BD2033"/>
  </w:style>
  <w:style w:type="paragraph" w:customStyle="1" w:styleId="38C31B29343F40C5A1AF42C2A634725C">
    <w:name w:val="38C31B29343F40C5A1AF42C2A634725C"/>
    <w:rsid w:val="00BD2033"/>
  </w:style>
  <w:style w:type="paragraph" w:customStyle="1" w:styleId="BE1FC9A31D5B41269D89D420C15B49E2">
    <w:name w:val="BE1FC9A31D5B41269D89D420C15B49E2"/>
    <w:rsid w:val="00BD2033"/>
  </w:style>
  <w:style w:type="paragraph" w:customStyle="1" w:styleId="2D49B0DB708E4155827F38847AAD8AC0">
    <w:name w:val="2D49B0DB708E4155827F38847AAD8AC0"/>
    <w:rsid w:val="00BD2033"/>
  </w:style>
  <w:style w:type="paragraph" w:customStyle="1" w:styleId="A92AF85AF5D84D779DB18A06A4763D26">
    <w:name w:val="A92AF85AF5D84D779DB18A06A4763D26"/>
    <w:rsid w:val="00BD2033"/>
  </w:style>
  <w:style w:type="paragraph" w:customStyle="1" w:styleId="F4CE2519B39C4977957CC98603BC9A177">
    <w:name w:val="F4CE2519B39C4977957CC98603BC9A17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7">
    <w:name w:val="4079428BD71E4BE68CD52C11DCF081AE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8">
    <w:name w:val="6DD08DB9B7374AAFAFE657EEF1B3938F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29">
    <w:name w:val="F9259C17781C4069BB9B926D60689F86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0">
    <w:name w:val="FE161D1AF1B44D6D8C8C774C5FCB76093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0">
    <w:name w:val="FF9D79B5DAFE4B0FB140A7C1AEC917A63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6">
    <w:name w:val="1F6AD644ADC941BBA4EF355C368A1FCA2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6">
    <w:name w:val="0AD9E020DC2B4A28891272C0A34F21332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6">
    <w:name w:val="C9A3165A9B404201A8395CD003CEF93A2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6">
    <w:name w:val="1E6011451CF14CE8B1713588AD0F03F12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F6ABC78D0B4409CB5985305CBDFD17F1">
    <w:name w:val="3F6ABC78D0B4409CB5985305CBDFD17F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8C31B29343F40C5A1AF42C2A634725C1">
    <w:name w:val="38C31B29343F40C5A1AF42C2A634725C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1FC9A31D5B41269D89D420C15B49E21">
    <w:name w:val="BE1FC9A31D5B41269D89D420C15B49E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49B0DB708E4155827F38847AAD8AC01">
    <w:name w:val="2D49B0DB708E4155827F38847AAD8AC0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2AF85AF5D84D779DB18A06A4763D261">
    <w:name w:val="A92AF85AF5D84D779DB18A06A4763D26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1">
    <w:name w:val="CF21FFB194114472B41665CB0850656C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D84659E7174BA69171B7A4E3B1A6A91">
    <w:name w:val="C7D84659E7174BA69171B7A4E3B1A6A9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5D9708AD954DBD82EC6C61DF04F19B1">
    <w:name w:val="D65D9708AD954DBD82EC6C61DF04F19B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CD7530A93F4FAA8097E1B4EEDE3B1F1">
    <w:name w:val="D5CD7530A93F4FAA8097E1B4EEDE3B1F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DEFFC3A271C4F18B1CF3B41EBCC3D4D1">
    <w:name w:val="EDEFFC3A271C4F18B1CF3B41EBCC3D4D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5B06D127EC49918DDBD8D3DFCF8D511">
    <w:name w:val="CB5B06D127EC49918DDBD8D3DFCF8D5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3E8792DD0CF493CA43E39AC248F4D8F1">
    <w:name w:val="33E8792DD0CF493CA43E39AC248F4D8F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B6DE68D3514FCC9031B6D31888F6191">
    <w:name w:val="D5B6DE68D3514FCC9031B6D31888F619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5218AA8958B45E09A78B68E14B33CAD15">
    <w:name w:val="35218AA8958B45E09A78B68E14B33CAD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5">
    <w:name w:val="A9ECF65C98074C1FB65E10E79B7A832D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5">
    <w:name w:val="0F436994DAD949578C5DB90D4A663282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5">
    <w:name w:val="44CF0DCA825C4E6397F17AB4DCA9DA25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5">
    <w:name w:val="4CB6DFD3470F411188ECB162F258BA9D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5">
    <w:name w:val="5BCA198B3E4D4C6196FB2B4EB4E0769C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2">
    <w:name w:val="81F540EC9444490FB0997BB7AAFFCFE0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1">
    <w:name w:val="3AC2CA9507924089BAE2893D4FE61313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1">
    <w:name w:val="7AF280D07DF14363AD84A54AD4B81200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1">
    <w:name w:val="CFA3AE3C05354A7FBE92B87901255128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5">
    <w:name w:val="C069C69773344A59888134875BFCDC3F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5">
    <w:name w:val="EE3335B93F67449FAF964F76BE69E886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1">
    <w:name w:val="7CBE5994BC8B4089A9B1EE611193715D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1">
    <w:name w:val="72998D5828444C27B8AE9966139896E4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1">
    <w:name w:val="163369553DC148FD8A05EA91BD58DEEB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5">
    <w:name w:val="49B8840EB1FC4B1F8A620909A664C500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5">
    <w:name w:val="F0E70843949D4F518E4AECABBB294034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9">
    <w:name w:val="8412F593851D4474BFDE011A38F1ECD9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9">
    <w:name w:val="D9F755254BA247659AFDE2FC2C72167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9">
    <w:name w:val="7234EF77BF85455F8CBA805C814CDABA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9">
    <w:name w:val="585256324A2F48BF8DFA545C4D1C4E57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9">
    <w:name w:val="E46C6B37836443EE8FB65AB02FD9B75B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9">
    <w:name w:val="1EE506165D8B4FB795C97CCF434D5AF9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20">
    <w:name w:val="9B57B453E1EA439FB3B2EC7505137C4B2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5">
    <w:name w:val="A169C38F10694BA9B6D4EB0D140A2F7E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5">
    <w:name w:val="75D1FF8EC7FD41F9A7A6A9CD8207E9F81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9">
    <w:name w:val="2A289279503849148382DAD4A0E18CBF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259FB6B187466587F982E73E1BBE7E">
    <w:name w:val="72259FB6B187466587F982E73E1BBE7E"/>
    <w:rsid w:val="00BD2033"/>
  </w:style>
  <w:style w:type="paragraph" w:customStyle="1" w:styleId="E787A5CB52734CA6B42580F71D4D8206">
    <w:name w:val="E787A5CB52734CA6B42580F71D4D8206"/>
    <w:rsid w:val="00BD2033"/>
  </w:style>
  <w:style w:type="paragraph" w:customStyle="1" w:styleId="F4CE2519B39C4977957CC98603BC9A178">
    <w:name w:val="F4CE2519B39C4977957CC98603BC9A17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8">
    <w:name w:val="4079428BD71E4BE68CD52C11DCF081AE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29">
    <w:name w:val="6DD08DB9B7374AAFAFE657EEF1B3938F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30">
    <w:name w:val="F9259C17781C4069BB9B926D60689F863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1">
    <w:name w:val="FE161D1AF1B44D6D8C8C774C5FCB76093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1">
    <w:name w:val="FF9D79B5DAFE4B0FB140A7C1AEC917A63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7">
    <w:name w:val="1F6AD644ADC941BBA4EF355C368A1FCA2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7">
    <w:name w:val="0AD9E020DC2B4A28891272C0A34F21332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7">
    <w:name w:val="C9A3165A9B404201A8395CD003CEF93A2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7">
    <w:name w:val="1E6011451CF14CE8B1713588AD0F03F12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F6ABC78D0B4409CB5985305CBDFD17F2">
    <w:name w:val="3F6ABC78D0B4409CB5985305CBDFD17F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8C31B29343F40C5A1AF42C2A634725C2">
    <w:name w:val="38C31B29343F40C5A1AF42C2A634725C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1FC9A31D5B41269D89D420C15B49E22">
    <w:name w:val="BE1FC9A31D5B41269D89D420C15B49E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49B0DB708E4155827F38847AAD8AC02">
    <w:name w:val="2D49B0DB708E4155827F38847AAD8AC0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2AF85AF5D84D779DB18A06A4763D262">
    <w:name w:val="A92AF85AF5D84D779DB18A06A4763D26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2">
    <w:name w:val="CF21FFB194114472B41665CB0850656C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D84659E7174BA69171B7A4E3B1A6A92">
    <w:name w:val="C7D84659E7174BA69171B7A4E3B1A6A9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5D9708AD954DBD82EC6C61DF04F19B2">
    <w:name w:val="D65D9708AD954DBD82EC6C61DF04F19B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CD7530A93F4FAA8097E1B4EEDE3B1F2">
    <w:name w:val="D5CD7530A93F4FAA8097E1B4EEDE3B1F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DEFFC3A271C4F18B1CF3B41EBCC3D4D2">
    <w:name w:val="EDEFFC3A271C4F18B1CF3B41EBCC3D4D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5B06D127EC49918DDBD8D3DFCF8D512">
    <w:name w:val="CB5B06D127EC49918DDBD8D3DFCF8D5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3E8792DD0CF493CA43E39AC248F4D8F2">
    <w:name w:val="33E8792DD0CF493CA43E39AC248F4D8F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B6DE68D3514FCC9031B6D31888F6192">
    <w:name w:val="D5B6DE68D3514FCC9031B6D31888F619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DD040E7F11E43C7B54A2FD618B9722B">
    <w:name w:val="1DD040E7F11E43C7B54A2FD618B9722B"/>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35218AA8958B45E09A78B68E14B33CAD16">
    <w:name w:val="35218AA8958B45E09A78B68E14B33CAD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6">
    <w:name w:val="A9ECF65C98074C1FB65E10E79B7A832D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6">
    <w:name w:val="0F436994DAD949578C5DB90D4A663282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6">
    <w:name w:val="44CF0DCA825C4E6397F17AB4DCA9DA25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6">
    <w:name w:val="4CB6DFD3470F411188ECB162F258BA9D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6">
    <w:name w:val="5BCA198B3E4D4C6196FB2B4EB4E0769C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3">
    <w:name w:val="81F540EC9444490FB0997BB7AAFFCFE0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2">
    <w:name w:val="3AC2CA9507924089BAE2893D4FE61313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2">
    <w:name w:val="7AF280D07DF14363AD84A54AD4B81200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2">
    <w:name w:val="CFA3AE3C05354A7FBE92B87901255128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6">
    <w:name w:val="C069C69773344A59888134875BFCDC3F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6">
    <w:name w:val="EE3335B93F67449FAF964F76BE69E886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2">
    <w:name w:val="7CBE5994BC8B4089A9B1EE611193715D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2">
    <w:name w:val="72998D5828444C27B8AE9966139896E4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2">
    <w:name w:val="163369553DC148FD8A05EA91BD58DEEB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6">
    <w:name w:val="49B8840EB1FC4B1F8A620909A664C500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6">
    <w:name w:val="F0E70843949D4F518E4AECABBB294034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10">
    <w:name w:val="8412F593851D4474BFDE011A38F1ECD9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10">
    <w:name w:val="D9F755254BA247659AFDE2FC2C721672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10">
    <w:name w:val="7234EF77BF85455F8CBA805C814CDABA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10">
    <w:name w:val="585256324A2F48BF8DFA545C4D1C4E57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10">
    <w:name w:val="E46C6B37836443EE8FB65AB02FD9B75B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10">
    <w:name w:val="1EE506165D8B4FB795C97CCF434D5AF9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21">
    <w:name w:val="9B57B453E1EA439FB3B2EC7505137C4B2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6">
    <w:name w:val="A169C38F10694BA9B6D4EB0D140A2F7E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6">
    <w:name w:val="75D1FF8EC7FD41F9A7A6A9CD8207E9F816"/>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10">
    <w:name w:val="2A289279503849148382DAD4A0E18CBF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9">
    <w:name w:val="F4CE2519B39C4977957CC98603BC9A17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9">
    <w:name w:val="4079428BD71E4BE68CD52C11DCF081AE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30">
    <w:name w:val="6DD08DB9B7374AAFAFE657EEF1B3938F3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31">
    <w:name w:val="F9259C17781C4069BB9B926D60689F863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2">
    <w:name w:val="FE161D1AF1B44D6D8C8C774C5FCB76093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2">
    <w:name w:val="FF9D79B5DAFE4B0FB140A7C1AEC917A63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8">
    <w:name w:val="1F6AD644ADC941BBA4EF355C368A1FCA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8">
    <w:name w:val="0AD9E020DC2B4A28891272C0A34F2133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8">
    <w:name w:val="C9A3165A9B404201A8395CD003CEF93A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8">
    <w:name w:val="1E6011451CF14CE8B1713588AD0F03F12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F6ABC78D0B4409CB5985305CBDFD17F3">
    <w:name w:val="3F6ABC78D0B4409CB5985305CBDFD17F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8C31B29343F40C5A1AF42C2A634725C3">
    <w:name w:val="38C31B29343F40C5A1AF42C2A634725C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1FC9A31D5B41269D89D420C15B49E23">
    <w:name w:val="BE1FC9A31D5B41269D89D420C15B49E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49B0DB708E4155827F38847AAD8AC03">
    <w:name w:val="2D49B0DB708E4155827F38847AAD8AC0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2AF85AF5D84D779DB18A06A4763D263">
    <w:name w:val="A92AF85AF5D84D779DB18A06A4763D26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3">
    <w:name w:val="CF21FFB194114472B41665CB0850656C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D84659E7174BA69171B7A4E3B1A6A93">
    <w:name w:val="C7D84659E7174BA69171B7A4E3B1A6A9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5D9708AD954DBD82EC6C61DF04F19B3">
    <w:name w:val="D65D9708AD954DBD82EC6C61DF04F19B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CD7530A93F4FAA8097E1B4EEDE3B1F3">
    <w:name w:val="D5CD7530A93F4FAA8097E1B4EEDE3B1F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DEFFC3A271C4F18B1CF3B41EBCC3D4D3">
    <w:name w:val="EDEFFC3A271C4F18B1CF3B41EBCC3D4D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5B06D127EC49918DDBD8D3DFCF8D513">
    <w:name w:val="CB5B06D127EC49918DDBD8D3DFCF8D51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3E8792DD0CF493CA43E39AC248F4D8F3">
    <w:name w:val="33E8792DD0CF493CA43E39AC248F4D8F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B6DE68D3514FCC9031B6D31888F6193">
    <w:name w:val="D5B6DE68D3514FCC9031B6D31888F619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DD040E7F11E43C7B54A2FD618B9722B1">
    <w:name w:val="1DD040E7F11E43C7B54A2FD618B9722B1"/>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12C5BA50470748779B30391D1A1C8D40">
    <w:name w:val="12C5BA50470748779B30391D1A1C8D40"/>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86EF97CF31DB42F88B1602435D19D57A">
    <w:name w:val="86EF97CF31DB42F88B1602435D19D57A"/>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35218AA8958B45E09A78B68E14B33CAD17">
    <w:name w:val="35218AA8958B45E09A78B68E14B33CAD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7">
    <w:name w:val="A9ECF65C98074C1FB65E10E79B7A832D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7">
    <w:name w:val="0F436994DAD949578C5DB90D4A663282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7">
    <w:name w:val="44CF0DCA825C4E6397F17AB4DCA9DA25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7">
    <w:name w:val="4CB6DFD3470F411188ECB162F258BA9D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7">
    <w:name w:val="5BCA198B3E4D4C6196FB2B4EB4E0769C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4">
    <w:name w:val="81F540EC9444490FB0997BB7AAFFCFE0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3">
    <w:name w:val="3AC2CA9507924089BAE2893D4FE61313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3">
    <w:name w:val="7AF280D07DF14363AD84A54AD4B81200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3">
    <w:name w:val="CFA3AE3C05354A7FBE92B87901255128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7">
    <w:name w:val="C069C69773344A59888134875BFCDC3F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7">
    <w:name w:val="EE3335B93F67449FAF964F76BE69E886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3">
    <w:name w:val="7CBE5994BC8B4089A9B1EE611193715D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3">
    <w:name w:val="72998D5828444C27B8AE9966139896E4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3">
    <w:name w:val="163369553DC148FD8A05EA91BD58DEEB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7">
    <w:name w:val="49B8840EB1FC4B1F8A620909A664C500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7">
    <w:name w:val="F0E70843949D4F518E4AECABBB294034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11">
    <w:name w:val="8412F593851D4474BFDE011A38F1ECD9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11">
    <w:name w:val="D9F755254BA247659AFDE2FC2C721672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11">
    <w:name w:val="7234EF77BF85455F8CBA805C814CDABA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11">
    <w:name w:val="585256324A2F48BF8DFA545C4D1C4E57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11">
    <w:name w:val="E46C6B37836443EE8FB65AB02FD9B75B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11">
    <w:name w:val="1EE506165D8B4FB795C97CCF434D5AF9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22">
    <w:name w:val="9B57B453E1EA439FB3B2EC7505137C4B2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7">
    <w:name w:val="A169C38F10694BA9B6D4EB0D140A2F7E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7">
    <w:name w:val="75D1FF8EC7FD41F9A7A6A9CD8207E9F817"/>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11">
    <w:name w:val="2A289279503849148382DAD4A0E18CBF1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10">
    <w:name w:val="F4CE2519B39C4977957CC98603BC9A17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10">
    <w:name w:val="4079428BD71E4BE68CD52C11DCF081AE10"/>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31">
    <w:name w:val="6DD08DB9B7374AAFAFE657EEF1B3938F31"/>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32">
    <w:name w:val="F9259C17781C4069BB9B926D60689F863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3">
    <w:name w:val="FE161D1AF1B44D6D8C8C774C5FCB76093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3">
    <w:name w:val="FF9D79B5DAFE4B0FB140A7C1AEC917A63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29">
    <w:name w:val="1F6AD644ADC941BBA4EF355C368A1FCA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29">
    <w:name w:val="0AD9E020DC2B4A28891272C0A34F2133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29">
    <w:name w:val="C9A3165A9B404201A8395CD003CEF93A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29">
    <w:name w:val="1E6011451CF14CE8B1713588AD0F03F129"/>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F6ABC78D0B4409CB5985305CBDFD17F4">
    <w:name w:val="3F6ABC78D0B4409CB5985305CBDFD17F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8C31B29343F40C5A1AF42C2A634725C4">
    <w:name w:val="38C31B29343F40C5A1AF42C2A634725C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1FC9A31D5B41269D89D420C15B49E24">
    <w:name w:val="BE1FC9A31D5B41269D89D420C15B49E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49B0DB708E4155827F38847AAD8AC04">
    <w:name w:val="2D49B0DB708E4155827F38847AAD8AC0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2AF85AF5D84D779DB18A06A4763D264">
    <w:name w:val="A92AF85AF5D84D779DB18A06A4763D26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4">
    <w:name w:val="CF21FFB194114472B41665CB0850656C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D84659E7174BA69171B7A4E3B1A6A94">
    <w:name w:val="C7D84659E7174BA69171B7A4E3B1A6A9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5D9708AD954DBD82EC6C61DF04F19B4">
    <w:name w:val="D65D9708AD954DBD82EC6C61DF04F19B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CD7530A93F4FAA8097E1B4EEDE3B1F4">
    <w:name w:val="D5CD7530A93F4FAA8097E1B4EEDE3B1F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DEFFC3A271C4F18B1CF3B41EBCC3D4D4">
    <w:name w:val="EDEFFC3A271C4F18B1CF3B41EBCC3D4D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5B06D127EC49918DDBD8D3DFCF8D514">
    <w:name w:val="CB5B06D127EC49918DDBD8D3DFCF8D51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3E8792DD0CF493CA43E39AC248F4D8F4">
    <w:name w:val="33E8792DD0CF493CA43E39AC248F4D8F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B6DE68D3514FCC9031B6D31888F6194">
    <w:name w:val="D5B6DE68D3514FCC9031B6D31888F619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DD040E7F11E43C7B54A2FD618B9722B2">
    <w:name w:val="1DD040E7F11E43C7B54A2FD618B9722B2"/>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12C5BA50470748779B30391D1A1C8D401">
    <w:name w:val="12C5BA50470748779B30391D1A1C8D401"/>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86EF97CF31DB42F88B1602435D19D57A1">
    <w:name w:val="86EF97CF31DB42F88B1602435D19D57A1"/>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93D30893B36C4366AB9D6F07F1EDE2AD">
    <w:name w:val="93D30893B36C4366AB9D6F07F1EDE2AD"/>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CE11092DA5EC4DFDB82C74E362C56044">
    <w:name w:val="CE11092DA5EC4DFDB82C74E362C56044"/>
    <w:rsid w:val="00BD2033"/>
    <w:pPr>
      <w:widowControl w:val="0"/>
      <w:tabs>
        <w:tab w:val="left" w:pos="426"/>
      </w:tabs>
      <w:spacing w:after="0" w:line="247" w:lineRule="auto"/>
      <w:jc w:val="both"/>
    </w:pPr>
    <w:rPr>
      <w:rFonts w:ascii="Times New Roman" w:eastAsia="Verdana" w:hAnsi="Times New Roman" w:cs="Arial"/>
      <w:color w:val="000000" w:themeColor="text1"/>
      <w:spacing w:val="-1"/>
      <w:lang w:eastAsia="zh-SG"/>
    </w:rPr>
  </w:style>
  <w:style w:type="paragraph" w:customStyle="1" w:styleId="35218AA8958B45E09A78B68E14B33CAD18">
    <w:name w:val="35218AA8958B45E09A78B68E14B33CAD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ECF65C98074C1FB65E10E79B7A832D18">
    <w:name w:val="A9ECF65C98074C1FB65E10E79B7A832D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F436994DAD949578C5DB90D4A66328218">
    <w:name w:val="0F436994DAD949578C5DB90D4A663282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4CF0DCA825C4E6397F17AB4DCA9DA2518">
    <w:name w:val="44CF0DCA825C4E6397F17AB4DCA9DA25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CB6DFD3470F411188ECB162F258BA9D18">
    <w:name w:val="4CB6DFD3470F411188ECB162F258BA9D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BCA198B3E4D4C6196FB2B4EB4E0769C18">
    <w:name w:val="5BCA198B3E4D4C6196FB2B4EB4E0769C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1F540EC9444490FB0997BB7AAFFCFE025">
    <w:name w:val="81F540EC9444490FB0997BB7AAFFCFE025"/>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AC2CA9507924089BAE2893D4FE6131324">
    <w:name w:val="3AC2CA9507924089BAE2893D4FE61313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AF280D07DF14363AD84A54AD4B8120024">
    <w:name w:val="7AF280D07DF14363AD84A54AD4B81200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A3AE3C05354A7FBE92B8790125512824">
    <w:name w:val="CFA3AE3C05354A7FBE92B87901255128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069C69773344A59888134875BFCDC3F18">
    <w:name w:val="C069C69773344A59888134875BFCDC3F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E3335B93F67449FAF964F76BE69E88618">
    <w:name w:val="EE3335B93F67449FAF964F76BE69E886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CBE5994BC8B4089A9B1EE611193715D24">
    <w:name w:val="7CBE5994BC8B4089A9B1EE611193715D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998D5828444C27B8AE9966139896E424">
    <w:name w:val="72998D5828444C27B8AE9966139896E4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63369553DC148FD8A05EA91BD58DEEB24">
    <w:name w:val="163369553DC148FD8A05EA91BD58DEEB24"/>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9B8840EB1FC4B1F8A620909A664C50018">
    <w:name w:val="49B8840EB1FC4B1F8A620909A664C500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0E70843949D4F518E4AECABBB29403418">
    <w:name w:val="F0E70843949D4F518E4AECABBB294034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8412F593851D4474BFDE011A38F1ECD912">
    <w:name w:val="8412F593851D4474BFDE011A38F1ECD9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9F755254BA247659AFDE2FC2C72167212">
    <w:name w:val="D9F755254BA247659AFDE2FC2C721672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234EF77BF85455F8CBA805C814CDABA12">
    <w:name w:val="7234EF77BF85455F8CBA805C814CDABA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585256324A2F48BF8DFA545C4D1C4E5712">
    <w:name w:val="585256324A2F48BF8DFA545C4D1C4E57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46C6B37836443EE8FB65AB02FD9B75B12">
    <w:name w:val="E46C6B37836443EE8FB65AB02FD9B75B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E506165D8B4FB795C97CCF434D5AF912">
    <w:name w:val="1EE506165D8B4FB795C97CCF434D5AF9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9B57B453E1EA439FB3B2EC7505137C4B23">
    <w:name w:val="9B57B453E1EA439FB3B2EC7505137C4B23"/>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169C38F10694BA9B6D4EB0D140A2F7E18">
    <w:name w:val="A169C38F10694BA9B6D4EB0D140A2F7E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75D1FF8EC7FD41F9A7A6A9CD8207E9F818">
    <w:name w:val="75D1FF8EC7FD41F9A7A6A9CD8207E9F818"/>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A289279503849148382DAD4A0E18CBF12">
    <w:name w:val="2A289279503849148382DAD4A0E18CBF12"/>
    <w:rsid w:val="00BD2033"/>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4CE2519B39C4977957CC98603BC9A1711">
    <w:name w:val="F4CE2519B39C4977957CC98603BC9A1711"/>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4079428BD71E4BE68CD52C11DCF081AE11">
    <w:name w:val="4079428BD71E4BE68CD52C11DCF081AE11"/>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DD08DB9B7374AAFAFE657EEF1B3938F32">
    <w:name w:val="6DD08DB9B7374AAFAFE657EEF1B3938F32"/>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9259C17781C4069BB9B926D60689F8633">
    <w:name w:val="F9259C17781C4069BB9B926D60689F8633"/>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E161D1AF1B44D6D8C8C774C5FCB760934">
    <w:name w:val="FE161D1AF1B44D6D8C8C774C5FCB760934"/>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FF9D79B5DAFE4B0FB140A7C1AEC917A634">
    <w:name w:val="FF9D79B5DAFE4B0FB140A7C1AEC917A634"/>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F6AD644ADC941BBA4EF355C368A1FCA30">
    <w:name w:val="1F6AD644ADC941BBA4EF355C368A1FCA30"/>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0AD9E020DC2B4A28891272C0A34F213330">
    <w:name w:val="0AD9E020DC2B4A28891272C0A34F213330"/>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9A3165A9B404201A8395CD003CEF93A30">
    <w:name w:val="C9A3165A9B404201A8395CD003CEF93A30"/>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1E6011451CF14CE8B1713588AD0F03F130">
    <w:name w:val="1E6011451CF14CE8B1713588AD0F03F130"/>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F6ABC78D0B4409CB5985305CBDFD17F5">
    <w:name w:val="3F6ABC78D0B4409CB5985305CBDFD17F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8C31B29343F40C5A1AF42C2A634725C5">
    <w:name w:val="38C31B29343F40C5A1AF42C2A634725C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BE1FC9A31D5B41269D89D420C15B49E25">
    <w:name w:val="BE1FC9A31D5B41269D89D420C15B49E2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2D49B0DB708E4155827F38847AAD8AC05">
    <w:name w:val="2D49B0DB708E4155827F38847AAD8AC0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A92AF85AF5D84D779DB18A06A4763D265">
    <w:name w:val="A92AF85AF5D84D779DB18A06A4763D26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F21FFB194114472B41665CB0850656C5">
    <w:name w:val="CF21FFB194114472B41665CB0850656C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7D84659E7174BA69171B7A4E3B1A6A95">
    <w:name w:val="C7D84659E7174BA69171B7A4E3B1A6A9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65D9708AD954DBD82EC6C61DF04F19B5">
    <w:name w:val="D65D9708AD954DBD82EC6C61DF04F19B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CD7530A93F4FAA8097E1B4EEDE3B1F5">
    <w:name w:val="D5CD7530A93F4FAA8097E1B4EEDE3B1F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EDEFFC3A271C4F18B1CF3B41EBCC3D4D5">
    <w:name w:val="EDEFFC3A271C4F18B1CF3B41EBCC3D4D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CB5B06D127EC49918DDBD8D3DFCF8D515">
    <w:name w:val="CB5B06D127EC49918DDBD8D3DFCF8D51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33E8792DD0CF493CA43E39AC248F4D8F5">
    <w:name w:val="33E8792DD0CF493CA43E39AC248F4D8F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D5B6DE68D3514FCC9031B6D31888F6195">
    <w:name w:val="D5B6DE68D3514FCC9031B6D31888F6195"/>
    <w:rsid w:val="0031548C"/>
    <w:pPr>
      <w:widowControl w:val="0"/>
      <w:tabs>
        <w:tab w:val="left" w:pos="426"/>
      </w:tabs>
      <w:spacing w:after="0" w:line="247" w:lineRule="auto"/>
      <w:ind w:left="408"/>
      <w:jc w:val="both"/>
    </w:pPr>
    <w:rPr>
      <w:rFonts w:ascii="Arial" w:eastAsia="Verdana" w:hAnsi="Arial" w:cs="Arial"/>
      <w:color w:val="000000" w:themeColor="text1"/>
      <w:spacing w:val="-1"/>
      <w:lang w:eastAsia="zh-SG"/>
    </w:rPr>
  </w:style>
  <w:style w:type="paragraph" w:customStyle="1" w:styleId="6E23AF969BD1493DB27063546E5EFA16">
    <w:name w:val="6E23AF969BD1493DB27063546E5EFA16"/>
    <w:rsid w:val="007B1FA8"/>
  </w:style>
  <w:style w:type="paragraph" w:customStyle="1" w:styleId="647A0D4C20D14BC7BED43EE0C1200DAB">
    <w:name w:val="647A0D4C20D14BC7BED43EE0C1200DAB"/>
    <w:rsid w:val="007B1FA8"/>
  </w:style>
  <w:style w:type="paragraph" w:customStyle="1" w:styleId="04F36C93B4EC4A1581CAC85A684D7706">
    <w:name w:val="04F36C93B4EC4A1581CAC85A684D7706"/>
    <w:rsid w:val="007B1FA8"/>
  </w:style>
  <w:style w:type="paragraph" w:customStyle="1" w:styleId="876DAAA0E4C94DB6A8AF63490169AAE7">
    <w:name w:val="876DAAA0E4C94DB6A8AF63490169AAE7"/>
    <w:rsid w:val="007B1FA8"/>
  </w:style>
  <w:style w:type="paragraph" w:customStyle="1" w:styleId="C97ADB126C784966A193F670F2FB3BD4">
    <w:name w:val="C97ADB126C784966A193F670F2FB3BD4"/>
    <w:rsid w:val="007B1FA8"/>
  </w:style>
  <w:style w:type="paragraph" w:customStyle="1" w:styleId="F4AE73125A5E4796807150AA2E1B09E3">
    <w:name w:val="F4AE73125A5E4796807150AA2E1B09E3"/>
    <w:rsid w:val="007B1FA8"/>
  </w:style>
  <w:style w:type="paragraph" w:customStyle="1" w:styleId="96CD104B12834BE19A11254D8E33EE64">
    <w:name w:val="96CD104B12834BE19A11254D8E33EE64"/>
    <w:rsid w:val="007B1F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77071-A044-4E21-934E-7A09DC87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SIT Module Profile 20140818</Template>
  <TotalTime>3739</TotalTime>
  <Pages>1</Pages>
  <Words>2508</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ICT4002 Integrated Work Study Programme</vt:lpstr>
    </vt:vector>
  </TitlesOfParts>
  <Company>Singapore Institute of Technology</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ICT4002 Integrated Work Study Programme</dc:title>
  <dc:subject>(Form D) IWSP Status Report Submission Form</dc:subject>
  <dc:creator>Goh Weihan</dc:creator>
  <dc:description/>
  <cp:lastModifiedBy>Edmund CHOW JJ</cp:lastModifiedBy>
  <cp:revision>443</cp:revision>
  <cp:lastPrinted>2017-01-11T06:56:00Z</cp:lastPrinted>
  <dcterms:created xsi:type="dcterms:W3CDTF">2016-03-21T08:44:00Z</dcterms:created>
  <dcterms:modified xsi:type="dcterms:W3CDTF">2017-11-24T05:31:00Z</dcterms:modified>
  <cp:category/>
</cp:coreProperties>
</file>